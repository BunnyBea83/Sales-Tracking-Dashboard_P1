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7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Header layout table"/>
      </w:tblPr>
      <w:tblGrid>
        <w:gridCol w:w="270"/>
        <w:gridCol w:w="2872"/>
        <w:gridCol w:w="4181"/>
        <w:gridCol w:w="687"/>
        <w:gridCol w:w="3330"/>
        <w:gridCol w:w="196"/>
      </w:tblGrid>
      <w:tr w:rsidR="00C16EE0" w:rsidRPr="00B90FED" w14:paraId="08593AC5" w14:textId="77777777" w:rsidTr="00F75F5C">
        <w:trPr>
          <w:trHeight w:val="1617"/>
        </w:trPr>
        <w:tc>
          <w:tcPr>
            <w:tcW w:w="270" w:type="dxa"/>
            <w:shd w:val="clear" w:color="auto" w:fill="006666" w:themeFill="accent3"/>
          </w:tcPr>
          <w:p w14:paraId="17E50AE1" w14:textId="77777777" w:rsidR="00356BB9" w:rsidRPr="00AC4883" w:rsidRDefault="00356BB9" w:rsidP="00356BB9">
            <w:pPr>
              <w:rPr>
                <w:color w:val="E2C27C" w:themeColor="accent5" w:themeTint="99"/>
              </w:rPr>
            </w:pPr>
          </w:p>
        </w:tc>
        <w:tc>
          <w:tcPr>
            <w:tcW w:w="7740" w:type="dxa"/>
            <w:gridSpan w:val="3"/>
            <w:tcBorders>
              <w:right w:val="single" w:sz="36" w:space="0" w:color="FFFFFF" w:themeColor="background1"/>
            </w:tcBorders>
            <w:shd w:val="clear" w:color="auto" w:fill="006666" w:themeFill="accent3"/>
            <w:vAlign w:val="center"/>
          </w:tcPr>
          <w:p w14:paraId="48DF0C8A" w14:textId="0C595FD2" w:rsidR="00356BB9" w:rsidRPr="00AC4883" w:rsidRDefault="00984756" w:rsidP="00356BB9">
            <w:pPr>
              <w:pStyle w:val="ContactInfo"/>
              <w:rPr>
                <w:color w:val="E2C27C" w:themeColor="accent5" w:themeTint="99"/>
              </w:rPr>
            </w:pPr>
            <w:r w:rsidRPr="00AC4883">
              <w:rPr>
                <w:color w:val="E2C27C" w:themeColor="accent5" w:themeTint="99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7D60F957" wp14:editId="32120AFB">
                      <wp:simplePos x="0" y="0"/>
                      <wp:positionH relativeFrom="column">
                        <wp:posOffset>4877435</wp:posOffset>
                      </wp:positionH>
                      <wp:positionV relativeFrom="paragraph">
                        <wp:posOffset>111760</wp:posOffset>
                      </wp:positionV>
                      <wp:extent cx="2630170" cy="663575"/>
                      <wp:effectExtent l="0" t="0" r="0" b="3175"/>
                      <wp:wrapNone/>
                      <wp:docPr id="740117099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30170" cy="663575"/>
                                <a:chOff x="0" y="0"/>
                                <a:chExt cx="2630530" cy="663815"/>
                              </a:xfrm>
                            </wpg:grpSpPr>
                            <wps:wsp>
                              <wps:cNvPr id="976892357" name="Rectangle 4"/>
                              <wps:cNvSpPr/>
                              <wps:spPr>
                                <a:xfrm>
                                  <a:off x="207034" y="0"/>
                                  <a:ext cx="2036141" cy="481965"/>
                                </a:xfrm>
                                <a:custGeom>
                                  <a:avLst/>
                                  <a:gdLst>
                                    <a:gd name="csX0" fmla="*/ 0 w 10000"/>
                                    <a:gd name="csY0" fmla="*/ 2000 h 10000"/>
                                    <a:gd name="csX1" fmla="*/ 2000 w 10000"/>
                                    <a:gd name="csY1" fmla="*/ 0 h 10000"/>
                                    <a:gd name="csX2" fmla="*/ 10000 w 10000"/>
                                    <a:gd name="csY2" fmla="*/ 0 h 10000"/>
                                    <a:gd name="csX3" fmla="*/ 10000 w 10000"/>
                                    <a:gd name="csY3" fmla="*/ 10000 h 10000"/>
                                    <a:gd name="csX4" fmla="*/ 0 w 10000"/>
                                    <a:gd name="csY4" fmla="*/ 10000 h 10000"/>
                                    <a:gd name="csX5" fmla="*/ 0 w 10000"/>
                                    <a:gd name="csY5" fmla="*/ 2000 h 10000"/>
                                    <a:gd name="csX0" fmla="*/ 0 w 10000"/>
                                    <a:gd name="csY0" fmla="*/ 6370 h 10000"/>
                                    <a:gd name="csX1" fmla="*/ 2000 w 10000"/>
                                    <a:gd name="csY1" fmla="*/ 0 h 10000"/>
                                    <a:gd name="csX2" fmla="*/ 10000 w 10000"/>
                                    <a:gd name="csY2" fmla="*/ 0 h 10000"/>
                                    <a:gd name="csX3" fmla="*/ 10000 w 10000"/>
                                    <a:gd name="csY3" fmla="*/ 10000 h 10000"/>
                                    <a:gd name="csX4" fmla="*/ 0 w 10000"/>
                                    <a:gd name="csY4" fmla="*/ 10000 h 10000"/>
                                    <a:gd name="csX5" fmla="*/ 0 w 10000"/>
                                    <a:gd name="csY5" fmla="*/ 6370 h 10000"/>
                                    <a:gd name="csX0" fmla="*/ 0 w 10000"/>
                                    <a:gd name="csY0" fmla="*/ 6552 h 10182"/>
                                    <a:gd name="csX1" fmla="*/ 3061 w 10000"/>
                                    <a:gd name="csY1" fmla="*/ 0 h 10182"/>
                                    <a:gd name="csX2" fmla="*/ 10000 w 10000"/>
                                    <a:gd name="csY2" fmla="*/ 182 h 10182"/>
                                    <a:gd name="csX3" fmla="*/ 10000 w 10000"/>
                                    <a:gd name="csY3" fmla="*/ 10182 h 10182"/>
                                    <a:gd name="csX4" fmla="*/ 0 w 10000"/>
                                    <a:gd name="csY4" fmla="*/ 10182 h 10182"/>
                                    <a:gd name="csX5" fmla="*/ 0 w 10000"/>
                                    <a:gd name="csY5" fmla="*/ 6552 h 10182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  <a:cxn ang="0">
                                      <a:pos x="csX5" y="csY5"/>
                                    </a:cxn>
                                  </a:cxnLst>
                                  <a:rect l="l" t="t" r="r" b="b"/>
                                  <a:pathLst>
                                    <a:path w="10000" h="10182">
                                      <a:moveTo>
                                        <a:pt x="0" y="6552"/>
                                      </a:moveTo>
                                      <a:lnTo>
                                        <a:pt x="3061" y="0"/>
                                      </a:lnTo>
                                      <a:lnTo>
                                        <a:pt x="10000" y="182"/>
                                      </a:lnTo>
                                      <a:lnTo>
                                        <a:pt x="10000" y="10182"/>
                                      </a:lnTo>
                                      <a:lnTo>
                                        <a:pt x="0" y="10182"/>
                                      </a:lnTo>
                                      <a:lnTo>
                                        <a:pt x="0" y="6552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19172031" name="Picture 2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0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1">
                                          <a14:imgEffect>
                                            <a14:backgroundRemoval t="33887" b="54688" l="17253" r="85547">
                                              <a14:foregroundMark x1="19922" y1="47168" x2="19922" y2="47168"/>
                                              <a14:foregroundMark x1="17904" y1="48535" x2="17904" y2="48535"/>
                                              <a14:foregroundMark x1="17253" y1="52441" x2="17253" y2="52441"/>
                                              <a14:foregroundMark x1="47201" y1="41113" x2="47201" y2="41113"/>
                                              <a14:foregroundMark x1="51823" y1="45508" x2="51823" y2="45508"/>
                                              <a14:foregroundMark x1="56510" y1="43750" x2="56510" y2="43750"/>
                                              <a14:foregroundMark x1="62174" y1="44531" x2="62174" y2="44531"/>
                                              <a14:foregroundMark x1="68164" y1="45898" x2="68164" y2="45898"/>
                                              <a14:foregroundMark x1="72070" y1="43750" x2="72070" y2="43750"/>
                                              <a14:foregroundMark x1="79622" y1="43945" x2="79622" y2="43945"/>
                                              <a14:foregroundMark x1="85547" y1="43945" x2="85547" y2="43945"/>
                                              <a14:foregroundMark x1="50586" y1="50391" x2="50586" y2="50391"/>
                                              <a14:foregroundMark x1="54883" y1="51660" x2="54883" y2="51660"/>
                                              <a14:foregroundMark x1="57096" y1="52344" x2="57096" y2="52344"/>
                                              <a14:foregroundMark x1="58333" y1="50586" x2="58333" y2="50586"/>
                                              <a14:foregroundMark x1="60221" y1="52344" x2="60221" y2="52344"/>
                                              <a14:foregroundMark x1="63411" y1="51270" x2="63411" y2="51270"/>
                                              <a14:foregroundMark x1="65169" y1="52051" x2="65169" y2="52051"/>
                                              <a14:foregroundMark x1="66862" y1="50781" x2="66862" y2="50781"/>
                                              <a14:foregroundMark x1="69857" y1="51660" x2="69857" y2="51660"/>
                                              <a14:foregroundMark x1="72982" y1="51074" x2="72982" y2="51074"/>
                                              <a14:foregroundMark x1="74089" y1="51074" x2="74089" y2="51074"/>
                                              <a14:foregroundMark x1="76302" y1="51563" x2="76302" y2="51563"/>
                                              <a14:foregroundMark x1="78776" y1="52441" x2="78776" y2="52441"/>
                                              <a14:foregroundMark x1="80729" y1="51758" x2="80729" y2="51758"/>
                                              <a14:foregroundMark x1="76823" y1="50684" x2="76823" y2="50684"/>
                                              <a14:foregroundMark x1="77148" y1="52344" x2="77148" y2="52344"/>
                                              <a14:foregroundMark x1="51237" y1="43652" x2="51237" y2="43652"/>
                                              <a14:foregroundMark x1="17318" y1="48145" x2="17318" y2="48145"/>
                                              <a14:foregroundMark x1="32096" y1="50391" x2="32096" y2="50391"/>
                                              <a14:foregroundMark x1="31315" y1="50391" x2="31315" y2="50391"/>
                                              <a14:backgroundMark x1="58724" y1="52051" x2="58724" y2="52051"/>
                                              <a14:backgroundMark x1="58984" y1="51367" x2="58984" y2="51367"/>
                                              <a14:backgroundMark x1="60482" y1="51172" x2="60482" y2="51172"/>
                                              <a14:backgroundMark x1="62630" y1="51172" x2="62630" y2="51172"/>
                                              <a14:backgroundMark x1="64714" y1="51172" x2="64714" y2="51172"/>
                                              <a14:backgroundMark x1="72591" y1="51270" x2="72591" y2="51270"/>
                                              <a14:backgroundMark x1="74349" y1="51758" x2="74349" y2="51758"/>
                                              <a14:backgroundMark x1="76628" y1="52148" x2="76628" y2="52148"/>
                                              <a14:backgroundMark x1="52083" y1="45801" x2="52083" y2="45801"/>
                                              <a14:backgroundMark x1="52018" y1="45703" x2="52018" y2="45703"/>
                                              <a14:backgroundMark x1="51888" y1="45215" x2="51888" y2="45215"/>
                                              <a14:backgroundMark x1="51823" y1="45605" x2="51823" y2="45605"/>
                                              <a14:backgroundMark x1="52474" y1="51367" x2="52474" y2="51367"/>
                                              <a14:backgroundMark x1="52344" y1="51172" x2="52344" y2="51172"/>
                                              <a14:backgroundMark x1="52344" y1="51367" x2="52344" y2="51367"/>
                                              <a14:backgroundMark x1="52344" y1="51270" x2="52344" y2="51270"/>
                                              <a14:backgroundMark x1="52148" y1="51270" x2="52148" y2="51270"/>
                                              <a14:backgroundMark x1="52018" y1="51270" x2="52018" y2="51270"/>
                                              <a14:backgroundMark x1="52409" y1="51270" x2="52409" y2="51270"/>
                                              <a14:backgroundMark x1="52409" y1="51270" x2="52409" y2="51270"/>
                                              <a14:backgroundMark x1="52083" y1="51660" x2="52539" y2="51563"/>
                                              <a14:backgroundMark x1="54557" y1="51660" x2="54557" y2="51660"/>
                                              <a14:backgroundMark x1="69596" y1="51367" x2="69596" y2="51367"/>
                                              <a14:backgroundMark x1="50586" y1="50586" x2="50586" y2="50586"/>
                                              <a14:backgroundMark x1="50716" y1="50293" x2="50716" y2="50293"/>
                                              <a14:backgroundMark x1="50716" y1="50195" x2="50716" y2="50195"/>
                                              <a14:backgroundMark x1="50521" y1="50195" x2="50521" y2="50195"/>
                                              <a14:backgroundMark x1="50521" y1="50195" x2="50521" y2="50195"/>
                                              <a14:backgroundMark x1="50065" y1="50391" x2="50065" y2="50391"/>
                                              <a14:backgroundMark x1="50456" y1="50391" x2="50456" y2="50391"/>
                                              <a14:backgroundMark x1="51042" y1="50586" x2="51042" y2="50586"/>
                                              <a14:backgroundMark x1="77018" y1="50879" x2="77018" y2="50879"/>
                                              <a14:backgroundMark x1="77148" y1="52441" x2="77148" y2="52441"/>
                                              <a14:backgroundMark x1="54492" y1="51367" x2="54492" y2="51367"/>
                                              <a14:backgroundMark x1="55013" y1="52734" x2="55013" y2="52734"/>
                                              <a14:backgroundMark x1="55143" y1="51855" x2="55143" y2="51855"/>
                                              <a14:backgroundMark x1="54818" y1="51855" x2="54818" y2="51855"/>
                                              <a14:backgroundMark x1="56445" y1="51367" x2="56445" y2="51367"/>
                                              <a14:backgroundMark x1="54818" y1="51367" x2="54818" y2="51367"/>
                                              <a14:backgroundMark x1="56706" y1="51563" x2="56706" y2="51563"/>
                                              <a14:backgroundMark x1="58659" y1="51074" x2="58659" y2="51074"/>
                                              <a14:backgroundMark x1="58398" y1="51074" x2="58398" y2="51074"/>
                                              <a14:backgroundMark x1="57552" y1="52246" x2="57552" y2="52246"/>
                                              <a14:backgroundMark x1="57096" y1="52246" x2="57096" y2="52246"/>
                                              <a14:backgroundMark x1="46484" y1="41992" x2="46484" y2="41992"/>
                                              <a14:backgroundMark x1="46484" y1="40332" x2="46484" y2="40332"/>
                                              <a14:backgroundMark x1="46745" y1="42969" x2="46745" y2="42969"/>
                                              <a14:backgroundMark x1="46419" y1="40723" x2="46419" y2="40723"/>
                                              <a14:backgroundMark x1="46680" y1="40430" x2="46680" y2="40430"/>
                                              <a14:backgroundMark x1="46745" y1="41309" x2="46745" y2="41309"/>
                                              <a14:backgroundMark x1="47461" y1="44922" x2="47461" y2="44922"/>
                                              <a14:backgroundMark x1="47266" y1="45117" x2="47266" y2="45117"/>
                                              <a14:backgroundMark x1="47070" y1="45117" x2="47070" y2="45117"/>
                                              <a14:backgroundMark x1="47070" y1="40820" x2="47070" y2="40820"/>
                                              <a14:backgroundMark x1="47005" y1="40430" x2="47005" y2="40430"/>
                                              <a14:backgroundMark x1="47070" y1="40332" x2="47070" y2="40332"/>
                                              <a14:backgroundMark x1="47917" y1="40430" x2="47917" y2="40430"/>
                                              <a14:backgroundMark x1="22917" y1="50098" x2="22917" y2="50098"/>
                                              <a14:backgroundMark x1="24935" y1="50781" x2="24935" y2="50781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4330" t="31335" r="52869" b="4255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51758"/>
                                  <a:ext cx="1080770" cy="5734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513351824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9510" y="43132"/>
                                  <a:ext cx="1811020" cy="5626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36591B8" w14:textId="52FD39E8" w:rsidR="00C16EE0" w:rsidRPr="00C16EE0" w:rsidRDefault="00C16EE0">
                                    <w:pPr>
                                      <w:rPr>
                                        <w:rFonts w:ascii="Copperplate Gothic Bold" w:hAnsi="Copperplate Gothic Bold"/>
                                        <w:b/>
                                        <w:sz w:val="36"/>
                                        <w:szCs w:val="36"/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  <w14:props3d w14:extrusionH="57150" w14:contourW="0" w14:prstMaterial="matte">
                                          <w14:bevelT w14:w="63500" w14:h="12700" w14:prst="angle"/>
                                          <w14:contourClr>
                                            <w14:schemeClr w14:val="bg1">
                                              <w14:lumMod w14:val="65000"/>
                                            </w14:schemeClr>
                                          </w14:contourClr>
                                        </w14:props3d>
                                      </w:rPr>
                                    </w:pPr>
                                    <w:r w:rsidRPr="00C16EE0">
                                      <w:rPr>
                                        <w:rFonts w:ascii="Copperplate Gothic Bold" w:hAnsi="Copperplate Gothic Bold" w:cs="Times New Roman"/>
                                        <w:b/>
                                        <w:sz w:val="36"/>
                                        <w:szCs w:val="36"/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  <w14:props3d w14:extrusionH="57150" w14:contourW="0" w14:prstMaterial="matte">
                                          <w14:bevelT w14:w="63500" w14:h="12700" w14:prst="angle"/>
                                          <w14:contourClr>
                                            <w14:schemeClr w14:val="bg1">
                                              <w14:lumMod w14:val="65000"/>
                                            </w14:schemeClr>
                                          </w14:contourClr>
                                        </w14:props3d>
                                      </w:rPr>
                                      <w:t>TIMELESS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037155854" name="Text Box 3"/>
                              <wps:cNvSpPr txBox="1"/>
                              <wps:spPr>
                                <a:xfrm>
                                  <a:off x="923027" y="241540"/>
                                  <a:ext cx="1431925" cy="422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433BB1C" w14:textId="015F6B47" w:rsidR="00C16EE0" w:rsidRPr="00984756" w:rsidRDefault="00C16EE0">
                                    <w:pPr>
                                      <w:rPr>
                                        <w:rFonts w:ascii="Century Gothic" w:hAnsi="Century Gothic"/>
                                        <w:color w:val="A47617" w:themeColor="background2" w:themeShade="BF"/>
                                        <w:sz w:val="18"/>
                                        <w:szCs w:val="18"/>
                                      </w:rPr>
                                    </w:pPr>
                                    <w:r w:rsidRPr="00984756">
                                      <w:rPr>
                                        <w:rFonts w:ascii="Century Gothic" w:hAnsi="Century Gothic"/>
                                        <w:color w:val="A47617" w:themeColor="background2" w:themeShade="BF"/>
                                        <w:sz w:val="18"/>
                                        <w:szCs w:val="18"/>
                                      </w:rPr>
                                      <w:t>TRANSPORT MODELS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D60F957" id="Group 5" o:spid="_x0000_s1026" style="position:absolute;margin-left:384.05pt;margin-top:8.8pt;width:207.1pt;height:52.25pt;z-index:251661312;mso-width-relative:margin;mso-height-relative:margin" coordsize="26305,663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LT1OqFsBgAAuxYAAA4AAABkcnMvZTJvRG9jLnht&#10;bOxY247bNhB9L9B/EPRYILEulm9Yb7DdXBBgmyySLZI+0hRlC5FElaTX3n59z5CSVutb3TRBgaIB&#10;4qWkmSHnzOFwhhcvtmXh3Qulc1nN/fB54Hui4jLNq+Xc//Xu9bOJ72nDqpQVshJz/0Fo/8Xljz9c&#10;bOqZiORKFqlQHoxUerap5/7KmHo2GGi+EiXTz2UtKnzMpCqZwaNaDlLFNrBeFoMoCEaDjVRprSQX&#10;WuPtS/fRv7T2s0xw8z7LtDBeMfexNmN/lf1d0O/g8oLNlorVq5w3y2BfsYqS5RUm7Uy9ZIZ5a5Xv&#10;mSpzrqSWmXnOZTmQWZZzYX2AN2Gw480bJde19WU52yzrDiZAu4PTV5vl7+7fqPpjfauAxKZeAgv7&#10;RL5sM1XSX6zS21rIHjrIxNZ4HC+jURyEYyDL8W00ipNx4jDlKwC/p8ZXr3qKSfyoOAmt4qCddvBk&#10;MZsa9NCPCOh/hsDHFauFBVbPgMCt8vJ07k/Ho8k0ggu+V7ESZP0A+rBqWQhvSE7RIiDdgaVnGrgd&#10;QCoKxkE89L0DcAXxKByGDq7hJJyOnnrNZnytzRshLfDs/kYbx9AUI8uvtFkb158BXlYWoOtPAy/w&#10;Nl4Y4F/D6Eex3/pi2DKBtzoi+Rnr6gxayaM2+5InDEY9g3Z1x1fZFz1hMT7f4r7oUccRq87xE0j2&#10;xZw7Ry0m51nsi52OTT+KJ5bYFxvF4xNI9kP4f7D3t833Dfbp2PSjeG6wkySyOzucRHvOPNnZcTAK&#10;j+/DPi0cew4a7G/Xv7GzYev4Ivc37NH881T0pNV+HE9g2RcLg5MW+5v2hMW+2GgnOjjmlm1KZ6s2&#10;y/Nt1aR5jDycPHTcUtavpaaj1OV8nCpcI6vjYIAZSJLEUQXE0ymEZyogsk7B0uiMGRALpxCfOQOg&#10;dgr2VD1jBiDpFNrD0jrtFBvAFI5qqvEKW+MZ30ONp3wPNd7C7YaaGcLZoomht0G1as9Lb0UjIjl9&#10;K+W9uJNWyjxWLxS+xrlHgaLqC9KusstsA9N+bv/W1l4zJ9yhGV0IW4n2756kXd0pWeQLsnimXM+b&#10;dkpeSC3cDASUZVaHGAHdVSWoy9q6x47MQyEIrqL6IDKUUVQTWiRtCS+uC+XdMwSGcS4qM+pchjSp&#10;ZXlRdIrhIcXCtMxtZElN2NK+U3S75OSMnYadVVamUy7zSqpDM6dfupmdPGDp+UzDhUwfUD0q6RoL&#10;XfPXudLmhmlzyxRKM0QG3ZF5j5+skCAd+GVHvreS6o9D70ke5S2++t4Gncnc17+vmRK+V7ytUPhO&#10;w+EQZo19GCbjCA+q/2XR/1Kty2sJ/EFOrM4OSd4U7TBTsvyEJuqKZsUnVnHMjRxjsH/cw7XBMz6h&#10;DePi6sqO0b6AIDfVx5qTcUK1hud3209M1R4N575Bl/BOtsU2m7X1LAj1KEualbxaG5nlVOxaiB2u&#10;zQMK/8uLOucz/G96IIz2OoC/7hWhZdYEpOs3y7NslEx9WdfPnL/5Ii9y82BbT/hMi6rub3NObQA9&#10;PDYTYRxOQ8QmBvCum4AYze7Zbd8KO1XgkfMbyb9or5LXK2R+caVrpDSCljB5Km4fn8y7KPL6NbYS&#10;MfFTblYW8zYu9LFxGXHc6RwPoOa60peSr0tsWddmK1Ewgx5fr/Jagz8zUS5Eihz7NrUrZDOtOPVL&#10;lITDYUydHVYfh3GM7I1pk2gymtqEPIySpNUxShiOdNMmAm4ZAGPtB+tq653DmJoub7H5RaZo0Rh4&#10;Y8l3sFlNwnEyIQCRMZq+MwwmwbhtWJNxPAzaQ6W1QNSkDqwhMZ0sdoYd9rZNWiUJeDtHYY/i7gVo&#10;Tm+sC65TtEPE0vWS372hTQh9nDM4cB0F7wiFn+XWcZASWNPPemaL1y1hdL3DRaXkZiVYiuzj+NhT&#10;db6cFRT0u0kIYuCsGoIZdiP0IjMJw4CSGV0lJKNoBFHifnsj4JLG10aGDvxpEiU2lF2IcODnBhdQ&#10;RV7O/QnVA00DTd6+qlIbVsPywo3biNpTwPb+NDLbxRaCNNw5D75tKm8zM6qbJ3n5zAxK6/vulAuD&#10;eBwmySTZ55wtD2kRe5xrwDtym4IrmSDCnQxYEQ3DBGefjUq3oUGlKeJqaTOMosjdQH1D2uBWyxUY&#10;HW2O88BeJNk9coAO/6XyYJeE/2pxYC8LcUNqs0Vzm0tXsP1njPt3zpd/AgAA//8DAFBLAwQKAAAA&#10;AAAAACEA6rUlhTQeAgA0HgIAFAAAAGRycy9tZWRpYS9pbWFnZTEucG5niVBORw0KGgoAAAANSUhE&#10;UgAABgAAAAQACAYAAAAncZJCAAAAAXNSR0IArs4c6QAAAARnQU1BAACxjwv8YQUAAAAJcEhZcwAA&#10;DsMAAA7DAcdvqGQAAP+lSURBVHhe7N13gCVneef73/NW1Qmdpyf15DwtzYxGEWUJSSAEBoTB4MRi&#10;bBx3r71m1wkb393ru467d71ep3ttr20WzGIwNhhjkmVABmQEEkIaaaSZ0Wg0mtQTO3efUPW+94+q&#10;E7p7RDCLJOzvZ+Z0n1PxrTp1+pzzPG+Q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famzxBAAA8Nx7/1sv2zqXNUai2A/52MeRehQtWiZT&#10;tmjKVxe1trJ4Y5KUaeEWFy2zZJW4627auV/v3FVQSJ1vTnjnx97464ee6poFAAAAAACeYyQAAAD4&#10;Jvvjt27cmmQaCVk85CoWK4sVRe3QvGQqSRqRws4sikfSUCuV1COzsHBD8pKkEBZPz+VzJafOO7y1&#10;9uJaS3VprSCpvcWoM7H9IcEtXTnyXStLarQ3YI2S82N1bwcr5sfqqRqSVC4vTie0sgl5JiEtsgiR&#10;QhosTFjDjb3+t/aRQAAAAAAA4BtAAgAAgG/Q+9922dap2ckRxdmQ8y5W2gl2R0lcchZGgsLO0NRI&#10;klRLcRLLu04Q38vFzfnZIR/SERfZYBai2CX5vMR65Syvpz/frCuKOtXwYzM5y9/KfSspULyzu1bE&#10;3xYH3tWVSFg8XQrmVWxS1rrTzfJdOC+FIm1Q80Eh5NuMXZT6RjbpYo2FoAlTaLcVKJVjKTiZxUsy&#10;EiHLpNQryDckjXkLB5X5MYU8gdBeLgppyNxEUqqOvf7XHyBBAAAAAADAV3CRb/YAAGCxd79tx9bM&#10;u5HI+SGfuU4U3lRyspFmfXZntTw0kjZnS3HSo0Y6p6yRKU7iOEuzIZfWRoKFQRe5OKRecWW5siI2&#10;HkexhcjFzsW9iYulIGU+VRakKDKFEGQmBZ8H50MIcs4UfB6C9yEoKCgEyUwyBcmc5CXnnIJM5rq3&#10;U3wCCPkB5McRipYFRVbAFdtqZwPyJS1ftP0BIoQ8EWCt9czy+c7NBp+locgShFa830wWEvnQzB86&#10;SWmsRpgrFlCqenMyTnrHTNGEKaT1tKa4c8obksYUlQ4qcmNZ2mio6Hooy8JE5N3YG2k5AAAAAACA&#10;RAIAAICF3v22y7Zm3o8E54dcZnnU2bKSk40E+Z0mG/HBl6K4rCh4NX0W+2x6KMvciK/PD4aQ921T&#10;rQ5JeYDcQjPESX9Pr/MmZ5HSRlNROZZPm7LIqVFvKC5F8o2GzEmNNCiKTal3conUrDclFxRCvr5z&#10;kaIokVmkKKkqqfQrjksyM7nIpBAUzCttSnFckXOJoji092dBUoiUeS8pyIdMCr7IB+T7UXAKkszy&#10;5ILk82VCppB6ed+UzzJ5n8r7pkJoKnivELwsuDxx0cxkUVBiylsumFcwpxBM5iQLcZGoyBMbPsuT&#10;CCELCiGdNUVpGpohyzJFUaQsyxRHcapgk5aUxkyaiC1J57N5SWr4LIxZ5A7G8mONVA0XpanL/IT3&#10;fuyNv8V4BAAAAACAf3lIAAAA/kV799su2+oiP+IzGzKznhDcSMlpZy1tjkgqlZKymo252MyGgoUR&#10;H/xgZJ3q6IlFZpbFIUS9IUQySWmzIa9UWTNTHEdSc07BmULq1TcwIHMVlXp6FHykZGC5+gY2qG/Z&#10;iEKo68L546ou2641O65TtX+15PKa/4qiPOAfxUUCIJJcpCgqKS6V5Vze1Y85l3ftY1IeOG8VNeRV&#10;/82kYDJrVcnvqs5f3AmyrkEBiq5+ghTkFXy+He+9fJbK+zwJELK0nRDI0oayNFVWn9W5E4/o1JP3&#10;y/lMpVJFcqnSRlMhzGp28ryCzxSyVLJUjbl5WciUzc/LglcUlWUuUhZMcRRLMrkokZxTZPFsFtK0&#10;6ZvBZ0FBShVsUgpjpVJ5QlKaNmYaQRoz6aCXG4tCveFCSIPZhPeOpAAAAAAA4J89EgAAgH8x8tr9&#10;0UjkNOQzi2Wh5Fw6ItnOaqk0Mt/IejJfHzLTiIUwaAqxJEVJySwollmvD0E+a8iHoPnpWZXKTmmz&#10;pnI1UWO2rr7eAWWhouVrNyqdl/pWbNa60SuUNudVbyRave16DYxsVlwpK2ReLikrSkpdb8lekiv6&#10;4f9a3qYXROrzAH/rYSiC+0XXQLmLbzMfD6BrWxdVrNu1iYtvrSOEzvgAedIh72rI+0y12al8Ge/l&#10;s4Zqs1NqzJ/VhROPqT47KaegqdP7dfzwAypFUmjWVKvV5VOpUu2VrCIXx/JZUKkUScEkc7MKWep9&#10;Gmrz82nsmpOZT8Z6evsmTCFNG7ONII1J4WCQjUVJqZHWm2mppzTRyNzYG3+d7oMAAAAAAP98fLXv&#10;7QAAfMt691sv25o5P5JGNpSY7wlKRpy0M8hGksiVGmk9lmwo8/WRcqlnMHaWRFEUZ5nvlSSTV6NZ&#10;19zsrLxSpWlNlWqs4KXhkQ3qH9ygwRXr1UxLWrn1CiWVFepbtl4uGtLg6tWSJHNRfusKr3cG182r&#10;6ud97xdvypYvebEBers9ezz/4ut37//51F2GvOj54AILD6O7/F5zU+eUZU3Vp0/r/PH9qk2fU3P+&#10;lM4eeVxzM2c1NzMh+brSWqo4SaQQK05ixVEiFzmZNBsU0rQ+G+pZlpo0KdNYZNFEtdqTep82FMJY&#10;6u2gD+G4M3fGO5IBAAAAAIBvfUvCBgAAfCt791t3bHXOjTTlVslsvWQ7feRGElfuybLaUOabI5FL&#10;BmNXioMFi8zFXlmv5JX5VOaCanM1RXFQ8NLg6g3qH9io5Wu3q9y3SsPrtiopL1ffik0q9QzKXCLJ&#10;uoL6Ha2uc16IWsVtDRzc6jYon9i95AtAV/aiczcUXQ3VND91QfOTJzV1+pCmTh/QueOH1Jg9pfnJ&#10;s8qadWVZUBzl4yZEpVjOIkma9SGkIYTQaDbT4NNJmcYq5YEzaZYdz1sIaMw5Nxd8mEhcdez1v/4A&#10;CQEAAAAAwLeUpdEKAAC+xbzzp3ZuSYKt8XKrZGG9pJ2xq66fzuZWWdoYCVFpMIkrSeQsdi7ulSQF&#10;ryxrKAt1hdBUpadHpcqwhldv1uCqUa3YsFtJdY2G1u5UuXcwH6y2K3CuInjebXEM3bSo6r3Zgjfe&#10;7uW7LY2/L643v3DNi21DrQREa/mlG23rLuLzYsE5+uqFaSUrLn7cQSFkatamNXv+hObGj+rcscc1&#10;ffYpjY8dUWP+jOamJ2UWFFmsUinJx0kIpsxrNk3TmvfzEyYbM1eZqFT75mppfczJDobgj4fMziQu&#10;JhkAAAAAAPiWcPHvzgAAfAt450/t3eJ8fbNzGg2yXbGrrq/XJ1bJNCJpyKJqxZJy3m+/MqVpQ7GT&#10;XMg0uHxYy5Zv0/JNl2twzS4Njoyq1LtCSXVAMiczWxrgD6Fd0791v1V73rrHze2Ku3ufSsoUQqb6&#10;/LQseKX1efm0pvrMBWXpvHyaSlldzfpccZtXCJmyzMuCinEBgoKcXFSSrOhWyCQXxXJRojguSy5W&#10;FEUKfl6NtKakZ4WG146q3LNCpWp/0RVRa/DfhcfzQtVunfAsj7+aTj7By6fzqk2d1oVjj+vMM4/q&#10;zDOPa37iGdWmxhSyupxziqJY5koyc7OpLLUsa3ofJiWNuSg+UymXj9frjYOyMBaC5oLXhEv8qe/6&#10;lUeOLN43AAAAAADPtxf2t34AAC7ivW/fuyU0ss0+slE1tdc7jYbmxKbI9Q45VSouinq982pmdTUb&#10;dUWRaWDZcg2u3KzVmy7X0MgVWrb1Rar0D7dr9ndbHBhfWN8+D8WbTD6kyprzmps4q6Rsmp8aV23y&#10;pMZPPaPe5UOqz5zVmQOfV9qYVLnqNDc5JYWgtF5TsFSz45NqNDJlWSZnTj7LlGZBaTMfZDgLXiE4&#10;SV4ukoKXnIvywXTNJO8V5KQgmYul4GXmFHymYCYzp2p/v0qVAQ0Or1C5p1/L12/Xiu03adXWm1Sq&#10;DObB8QWDBL+AFNH7dnKlCPx3d1/UXq5rfktrbAW1FilWzDcbFHxDjenzmjx1UOOn9uvMM/s0e/6I&#10;Zi6cUZY2pWCKSyXFUUlBmjWp1mjUJnyzPmZJZaJaLs3NzdTGnML+qBQfUHBHaRkAAAAAAHgheSF+&#10;3QcA4KLe8/ZrNsRpc5s3d4mkvd43R0M6vTmob7mZDQZnMt9UWpuU4qqGVm7Thktv0aptt2jZpktU&#10;7l+eB8q7LI4hS0E+ZArBq1GbUxQ7zc5Oy0Km6XPHNXHuSY2fPqdyb1lzZ49rfuIJTZ87ocjV1Zid&#10;VGhI8/OplJh8bVaJixVVe+XTVNZMVenp0/y8V1xxmpv1cuWKmj5S4pzMmcqVRJHFSiplBTlFkcmC&#10;l8VSCKbInILPQ9hZmirNmqrXGgpZXc16Q0FevtFUqRLnfd/HTqn3ipyTmZdzQcFMy0a26JLrX6+t&#10;N/4rRXFPuxXD165Tt74VZ+9OlHx921pqcdLl69Yp3hLdCZ48MZAvG0JTzdlzmho7rPPHHtXpIw9r&#10;8uxTmps+J2WZzCIlpUTO3KwPPm3MTTebaZi0av/RXosPZL62P4orxxV0Jsuisdf/+mdJBgAAAAAA&#10;nlff0HdrAACeK+9925XbzXRNCOHGUjXe3ailm01aLtlg5lOF5pQy79U7uFFrd7xY66++Wyu2XKZS&#10;qdreRjseHEIeQPeZvG9o6sIzmj17XJOnnlbcU1Zj6rSOPfZFTY6fUbXsVU8zuZCpNjUn75QHgytO&#10;YV4q91TkSmXF5R6Zi9XTM6ioNKCegX75+pTiZEDDG3cpipyatbp6lq2RS3qU9JRVnw8qDSxTlFQV&#10;RZF88EpKTlmjLpfEMkVyUZTXgo8jmZmcTN57SaYsa+atEBp1yTfVrM3IN2eUTZ7S7OQFzU1Nyjcn&#10;NT1+WvXpKU1PjEvWUMgyBV9XNp9pzeiLdN33/JL6V2z7upMAeZC+qzP+opq+D0FZ1lSjXlMUR5KC&#10;LBRjKLiuyLw5RUWLhrxVQ7E9La6tX0wqfue7uUh0/6scwOKWAyFItihL0Gn5ERR8XbXJ07pw4nGd&#10;O7ZPZ57ap8nzR1WbvqDEvEpxj6I4UZY2JxvN9HwI4VRPX9+ZEOy4z7KD5uy4gs44zZ56DV0EAQAA&#10;AACeB8/+LRkAgBeId75t1/Y4JNf70LyzVOq5Vi5dk0TJYDNL5eszkg1qxYZd2vSi79CGy25XUu6V&#10;yRQUlPlUjdlJ1WfOaubCUU2fPaALRx9VbWZCE2fOy0Vzmjx/TqEZqzEbNLhuneI4byXQM7hKK9as&#10;ky8t04q16yTXr6R3UM2Z06olKzXQv0yV3l75KJFLykozrzguyWepgp/T+Imjmp+ZU1Iuy6dzmh0/&#10;ryjKu/rJGrPKanOSC0rTTBaktFmTr4/L12cUlyJFLpazSMoyeQtFfNvlwekQFHyq4CIpqigqDynp&#10;GVSpb0jOIvUuW63BlWtlLiidn1f/QJ+U1tWcfkbHHv6Mzhx9Qo35SdXmJ1TuG9KL3/zbWrHt+sWn&#10;/ivIQ/Nps64zR/dp5uQhReY1cfJLOvL4F2TeK4kSlUvS3OyUfBYrKFOQV8hMIZiyECnLJB+c4ris&#10;3mpZvYPLVe1fqerQSpV6B1Wq9ivqWa7hjZeo3DMgiyIFRar2D8lkS8cw6BokoNUF0JJlunQt3lE0&#10;P7DWAsoHUfZZXTPnn9GZw1/UiYP368TB+1Wfu6DEJaqWq4qi0qxkNYUwIbMxF9mZRmPueJTYfic7&#10;YD59mkQAAAAAAOC59OzfiAEAeAF4189cNmry15bLlTvrzdr15VJ1hzOvem1aioe04dJbtfOmH9Dw&#10;xp0yM83OXNDE8Sc1efIhjR/7gi6MPa2J8QuqzU3LZaa+So96+pZreM069Qys0opNO1Ua3qa+lZuU&#10;NoJctara9JRcbJo5PyUfZjU3eV7WnFFjfk5zMxd04egXtfn2n9TGjZv1wId+T/WJI/L1GWXNGcln&#10;8s26Ml+XslQ+pGpk9bzbGcV51/1BCooUginI8nkukZT35R/kFDknyWQWdQYZ7qphL5mC9/nAAMpk&#10;5hV8sxgwWPlgx64qBSfnIvUuG1HPsi1aveNyrdq8ReVqj5568DM6+sgnNXX2sPr7h/WSH3+XBtdf&#10;saAifXcN/Hzv+bSZyfN69HPv05knP6UkGdamHVerb3ilMnmV+1ar3LssXzedUGN2Qs16Q2ljTmlz&#10;VlkzVZqm8lmqLG21SJCcmWbOHdLZpx6TOafgveLQUKM+q3KlImUNxZYpzaQ1u26VD0GTU7Paeu3r&#10;tXrrFVJcVVTtV6XaLxcV56+77F9DYqAT9F84hkBLJx/gNT9+Qsce+4yeevgeXTj2ZWXzcyqXqipX&#10;emSRzYYs1NJsfiJ2laOprx+IEj3iU38gc+FpBg0GAAAAADwXln7zBQDgBeA9b9+9IU21zYV4T5Bu&#10;lKXXmLQjy4LkKtqw+zZdesub1b9qgyae3qcT+z6hsUP36NyJY5qebqrSO6TBVRu1ZvN2LRvZqv6V&#10;6xX3j6h3xSa5Ur/MpZo9f0KTp4/q/KmnVZ84q2z+nJrzF+Tnp2Wqqz4/p8zPy6upLIuVZpksnVFo&#10;ON38Y+/W5JOf0JfveYdKlSHFpapkeY10J5PkFIJXkBSsCDgXQeXQjqoHhXyJrij7wqD10rfqfI18&#10;lWK9orZ6PidPKEhBwedBbjMvhVQh1CRrKI76tGb7izT64u+RlOjzf/FfdPbIl7Xrulfourf8ocyS&#10;Z+1Jx/tMB+7/Xzrwhfdp/fa7tOv6V6s6vLErmN7dJdDSAPpXYiZlWV2z506oPLBSZqbga2rMz6g5&#10;P6Xm9FmFdFa1qXH5rKls5qSmzp5SuX9QzbkxHXvyCTVCrP7hzVq+/lJV+5ZrYM129azYoHKlX5Xe&#10;IUWlnmJfRZBfnXIuHvw5TwYUD7qfoiJD0lo0BK/Z88/oxCOf1NP7/k7njj8u+YYq5apKcawspJMK&#10;Oh9H8dOpTw8E0yNe/kDmSQQAAAAAAL65nuXrPQAAz593vu3K7ZHXNUH+xmB+jwVtk2ljCJEGVq7T&#10;+tFbVOpZrqP77tGpJx5UpTSgtVt2atX2yzS4YZcqgxtUXb5GUVJRc35SUycPafrMEU2dO67ahZOa&#10;uXBatdkp1eYn5dWQVyqzkkKwvCa+5bXRTZKLoqK7HZOcKdQntXLTXu162Vt13//8t2o2m4pLlSJs&#10;XwT6QxGkl7Vr7bfj4q3AfdfyrZ/db8pmee/0F3ujzlsTdAekW9vsWqZ47Ioq68HyAoRgkstkoabI&#10;lXXNK39UvcObdM87/k9FzTl9289+UP2rRy/anX6zUdMX//ZX1Zyb0nXf9nOqLFtT7KulddRF6YoZ&#10;QfmYBYuFrmRH63hD8DKp6OpoodBeo7XhTgIlrU2qNnlac9OnNXv+mBpz5+SzVCee+JQmJ6ZU7l+v&#10;+vRZ9S8fVu/Qeq1cd6n6l2/TwOrNqg6OKCr1Fcebl+gr1f5vFbp7kdY87xs6f3S/Dj/0YR358ieU&#10;1c6pr9KjOIqVZs3JWrNxPk6Sp6VwQOYeMRIBAAAAAIBvoqXfxgEAeB695+27N/hm6abYpa9oenet&#10;TGtMNuiiSJUkUd+y1Wo0TKWeIa3ZvFvLtlyiZGitGrWaLjzzpKbPHNXchdNqzp7V3MRZNebGlaVz&#10;ksvk5WVWkourclFZVnSzE4LPg8nBFwFlnw8OG4IU8pre3kvBJN+s68pX/6wmTj+pJ+99h6r9I0VM&#10;OEj5OLZSd1A8dEX+u2e049h5cqDo1efremNeEPTvCky3JizclrUj+l6Scyanpuq1pm78jn+tRmNO&#10;X/rr39dLf+h3tGr3q5fUhvc+1UMf/zWVSyu1544flZxT8K39d/02W9KGoWNhUL11+CoC6EGSFckM&#10;M9duydC9gpnJ+yzvIqjVNZIkVyQMutIDkqQzT3xIJ564X5e94qd14Zn9mrhwXOdOPqXpCyc0efK4&#10;svqELM20fPU6rdxymVZvv06Da3aoumxtOxnU2nc3a//I57Wf1nZyIGjq7NM69Pm/0uGHPqhQm1Sl&#10;VFbknNJMkw0/cz4KPU973zjgXOkRmZ6IZYdf+ysPHCs2BQAAAADAN+zZvqEDAPC8eNdPXX2bRenr&#10;5N2d5ZJd4n0qhaaiqEebd92kZduvVql3WIrKGj9xRCcPfUkzY4eVTp9QCA1Z5PKBZRUpqKQoKuUB&#10;aZcH+oMrAs2mvDP+dpA7H1i3qChfRHV9Hoj2QVnIFNJ5Da3apite9e9033vermy+JpdU81rrpnYC&#10;wGRFT/wLA9JL33QX19vPtYLa0tLA85II9+IFunaSL5pHp1vBfLM8EeCD5JwUxV5pM9Gem1+mx+75&#10;c1396n+rbbf9uHzwcubycyXpmYffrQunx3XFy35cKvba3pXlx5yfQ7Vr5s+eOyqvTOYSuaSqKKnI&#10;RYnM5WMbmDm5rpYOrYC/c3H7OO1ig/QWx+x9nqQI3WW1vAukEIKcc5q9cFiPfvYDuu7un168EQXf&#10;VH12XDNnj2hq7IDOHX9CU2ee1sT5s+pf1qsVay/Vqm03aPnmK9WzbH27VUJQfowt+aktzka79UdL&#10;0MyFp3Xoc+/R0X33KKtNKIkSeS+laW0yyM6X4p6n06zxWAjuvhCyB77r1x96csEmAAAAAAD4J1oa&#10;iwAA4Hnyzp/au8UpukumN5RLujp4PygzVVds1+gNr5ZkOvnUgzp3dL/mJs/L12tKSomcxYpcVPS7&#10;nwd/5Xxegd/nQWUVwXDn8uB3p4uXroi6WdF9T9HFjuWh6TzQnKk5P64r7vp3cqWKHvrwf1aptDLv&#10;WkdZO7De2mJ7swveabsfFPtsR78vsshXsiQo/pXXta7y5MkAUzCTs6BSYgqupLnpGd34ul/U5ute&#10;WyRD8oD37OQxPfzxP9DVr/lFlcuVBYeV+abOPf0lnT/2mPqGt2rd7psVuVj12ow+9BuvUmP6tCrl&#10;ZYrjsiwqy+JEkpPFTsElsqiUtyaQ5LOG4lKsZWt2qndorZxzslCXJb0a2Xa9egeHVZublkWR+gZX&#10;5okFi1ptGi56Anw2py/9zX/XFd/21nychq/KqzE7rvFTT+rUkw/o9OEvavr8UQ0sX6NNl9yhNZfc&#10;qL7VW+XiSmccgeJaaj/vxaP2dMuXmTx1QEcf+As9s/9Tmp85o9jKciFSpjCZZc1TlUrfF5rNxj2Z&#10;6Qvf9csPHGhtCQAAAACAf6ql35QBAHie/NnPXHV78HqDWbjLZFujUkUbL71Ow9tu0OTYQZ14+KNq&#10;1GcUFCuKYvnMZHJ5ANjyGv1BIQ/6Wx7471TU7kTMQ8jjxZ0ubPJuftpdzhSx/BBaqQBJIZVCQzd9&#10;z2/q4GffodNHHlecVBSsWKIr+muyYv8Leqx/jizc28KytQLSrbf/vAa+i7x6lq3QNa/9Za3YePmC&#10;zoPMTEe++E4pXq8tV97R1VVR0LnD9+m+D/5XnXzqUflmUwqZXvKDf6id19+l+tyM/ubX7lZt+ozi&#10;pFeRSZn3+XgAIcgsyBdPTj4osuWPzcv7prz38lmQfCazVL39yxRFPZqvzcm5SEMrRxSXlqvSt0w+&#10;S1Wu9mvjla/S+j03dWrqFy06vvSR39foTd+pvqGVF2lN0CVcZOADec1NntLpw1/S0Uc/o8mxRxWZ&#10;tH7b1Vo7epuW77iuGD8gX6+TWMq1WiTkDySFTFMnH9ZT9/+5juy7V1m9rlLSKycpkw5ZsAdM/r65&#10;RvNRNe3w9/wmXQIBAAAAAP7posUTAAB4Przzp/ZusWDXmenWENw2mVXMnHyjplOH79fZJz8nk5eL&#10;SkX0Pg9CO8uD7S5IXkHBt/rxb+m6H9QeDLcd427He5dGhkPxw0zKsrpWrN2hFet26dA/vk9R0pvP&#10;t85C7fB/e5uLg8nPhSJ7YSp+dw42L6F1ugMKkrOgEJrqX32pdt32gzJzMsuXMTOlzVk9/dh92nbN&#10;qxUnJQVJzqSjD75XH/+jn1Bt4rz6e/pULfcp+KbSuVPacNWrFcVOT93/ATXnp5QkJUXOyUWRXBQp&#10;jhNFUecWF7ckjpVEiZK4olJSUbnUo3K5V6VSj0Jwyppp3tLDB81Pj2vq/AmNn35SE6eP6NyJx3To&#10;S3+hnr7VWrnpsvYxO2eaGT+qpDqknoEVnbO06KkxqeiaqDOtlcJJKgMaXjuqzZffqZ3Xv079qy/R&#10;+IWzeuy+v9G+T79DY49/VunUmOIkVrl/+UUHMDZr9evkVO5fo5FLXqyV63drZvKkxs8flxSUxMly&#10;BT84W09HTLbcnOwNL91Te/+9hy8s3h4AAAAAAF8LEgAAgBeE77xhzS4XxbebRS+KzNZEkWSWqjY3&#10;qbQ+oySpKKjVB3vIg7Wu6NA/H4K3E8Rvx7xbU0O7Ln4rNt6qhd767VwxI3SN6Kq8uyApKG3Oa8vl&#10;L1Vt8pzGDj+spNyjIJ9vqx38z9cp/reD0K3ytOLxC+Ly34xb9767WPHDQp40aT1uNGvaccXLtXL7&#10;DUWteWufs/GTj6jecFqzZW8+boBJx/f9rf7+Hb+gOCqrUu2TT4NCMIUkVq02ofV7XqG+gWE9+eCH&#10;NTtxSlFSKnacn9qw+Hf7VqRu2ue/GIi5SFo4lycnnHN5wqCUqFQqK0kqKpUrsijWkSc+q02Xv1I9&#10;fUNSkMw5zU6cVaPe1NCq9e2xARa3BJidOKXpc0fkfUNmkaI4WTCYcVBeu9+5RP3L12vd6I0aveFV&#10;WrPjSoUk1onDj+iBe96pw194n9KpM+obXqVSz7Ku1ha59kOL1Du8SZv23qFKpaoLpw5pdmpSSak8&#10;mMTR8HxjfpVZ1BOy+cZ3vvLquff//UGSAAAAAACArxsJAADAC8Ibbl53tWS3mIVRZ65HzmROiqNY&#10;URQVoVjLu3qX5f3IWyRz+SC97b7/W934dAVvF4RgTQqhe15Q2myo2ZiXhSwfLLhVWbvoIsgUFFum&#10;HVe9Ssf2fUr1uVm5OC520xUmtk6Et/2za2arBn7r1vrXPW3p7WKWbmPhdhYvWtT6L7IOVkw3Sd57&#10;uSjSla/4SVUGR4rpre0FHT/wea3ZeaMq1T6ZSZNjB/WJP/pJuayhSrlXwefbl5nknLJsXhv33KnB&#10;lRt0/PFPa+L0U4qSikx5P/9510jFOoWgTrdL7eK3MjWtsrcK3L7l6+SLmixIcRKp0ZhVkjitv+TW&#10;4pil2tykalMXtGzN1mKd7h1Jxx7+uD7z7rfq2EN/qeOP/I2OPfwRjR97RPOT5xVCqigpKU7KS2v2&#10;u1i9AyNavelKbbvq5br0xrs1sHKzTjy5Tw/d8yc69/hn1dPXq57h9XJu4Ueu/OxK5spavulKrd95&#10;tWpTpzV28rB8pkpPtbSiNj/fEw+sLJdqF+qve/lVJAEAAAAAAF83EgAAgOfdu3/+6ktciK4JQdc6&#10;8+vNopK5Vki7HeWV2jX9nVzk5EOqLA1yJvng87mtmu1qRfGLu933pXad8zRNtWrNVq2/9GZlaVNp&#10;Y1rNxoy8BcnlA8umWabhFeu1euMuPfngPYriklSUr73RruC6tR4XweZWOP3ZtGPaXbevNPfiy3Xi&#10;8N1d+LT23F62Kydh5tRoNDS8dqcuveOH5FwsU6srfNPc1JjOj53Q2u3X5K0CsoY+879+TheO7Vd/&#10;36Ay3+pSKb+Zc/LNutaO3qTl60Z18uB9Onf0USXlnuKcdFXubyUArHW/67bo3LWWC63CtxZT0T9T&#10;a/+K5INT1qhr+7WvkylvMZClDU2cfForN1264JkwM104fkCfesePqxwFOVdWmgbNzUzpzMkDeubx&#10;T+vwgx/SkS99WGMH79fchWMKvqlStaooqba3lSefpCjp0dCqbdpyxZ3advWd8oq1/3N/pcc/9x4l&#10;zRn1r9qkKFk8EHF+MOW+1Vq/52b1Vss68dR+NeZn1dfXt1zpbE+orinH8+frr3v5FSQBAAAAAABf&#10;FxIAAIDn1Qfefs0Gs+g65+x2ee2JS8lKybfjuq1gb3vwWTOZM/l0Rr3LNmrZyk2avnA878Kn0Aky&#10;twLHS+ZIag1Cm8kr0u7b36Kr7v4Jrd9+g/p6BtSsT2pm+oIkrzRtaPOlN6lZm9PpI/uUlKvt8kid&#10;eHX+sCvCvjjw33U8ndvCoHZ7mxe5taY/6/aexZJ1ulZpNOa148q7tObS24tuf1qxedOpQ1/U4IpN&#10;6l+2Sibp+MN/qy99/E/U39enEKJiIyaZywdjdqYsm9Pa7ddrxaa9OvPMPp1+8gtKSj2drnDaZe2U&#10;qutULtR9bO0FWne6ZrQTAE7BJDOv7S/69qKbJilKIp0/+qhWbN6TL961t8c/+y5NnHhIcVyR93lh&#10;zEUqJ2WVyr0qRVVlzVRT54/r5KH79fTDH9ORL31U48/sU2N2QknZqdw7tKCGv/dBpXKfVm7Ype3X&#10;3q3l6y/R0f3/qIc+/gdyzXNatn5PMZZFS34c5soa3nSlVq/fouNPPayp8XFVKvFyNad6Qs/Kcjx/&#10;of69t6+b+/N7j5MEAAAAAAB8TUgAAACeV6+/dcNVCnqZpJuTON7W6sbHij7oQzHYr1neb7sPTWV+&#10;Tis336zbvu/XdW7sGZ069IBKSXlJILnVn3133D/kM/JuZ4ru/uu1CT3zyCc1uGKL1u65XatGb9WG&#10;3S9TY+a8xk8ckHPStj0v0enDD2h+ZlJRHOfbaQWTuzMVRXC7q+56p5Z6d9C6fSs21P148eyupRY+&#10;aO2n8y+fls9fsNtF6yl4yaRG2tBlt/+ABlZvb58nM1OjPq3TT+3T2tHr5OJEvjmjf/zLX9b8xGlV&#10;SpW8GyVnnUGDZVJkSrOaVq7fo5Ed1+vCqQM6/ui9KpV78wRBuxxdx9lVpIVaR9M5ys6EVuuG/P6C&#10;pZ2U1ea1dvdd6htaqRC8fJbp+P4vadW2y/JxI1p7MNORh/5Wk6cOKSmV85r8resiSPL5teIsKEkS&#10;lUtVRS5R1qjp3MmDevqRT+nQA3+rY499Ss2Z0yr3Dqrcu6y9j5A3pVDv4Gpt2HO7Nuy5RcefeFD3&#10;f+SPNDw8rL6Vm7qvkvbR9q7YpI2jV+j4oS9r6sIZ9VZ7l/vGZE9Ptb/cbGYkAQAAAAAAX7NFndkC&#10;APDcee/br92i4C+JFO82uTU++LwLnyLW60NadPMiNdOa0qyh/tXr9aLX/Lxu/8HfUtI3rGMHHlQU&#10;R/Jm8iHIm4rBZPP1imFlWz3Nd34Xwf8QTMFKamQNffJ//ri+8P5fVrM2rZ6h1brspT+grGlatmKz&#10;zEzjY08rLlXbwf/81kpWBKlVg769z1YF/64MxFfVCXtLi6L47dYC+ePu0HF77daiS2a0Y+W5YErT&#10;TH0DK7Vs4972Mq0swPTpg+rpH8oH15V07pkHdPLwl1WtlGUW5aMBLy6aOVmcKEubkqRq37DM5QMK&#10;d1uQlLjYfVOnj/+umxXrto+jSAJ0VjdZ5GTWVFqfkszkfabgM5WjVFKWP0ftcQWkUpLkj/OmA107&#10;al0pefc+PsuUpakUvCJn6qtUNdDXr7KTxk88oc9/5Hf0gf/6nfq7P/ohPfH5D2r2wjFZa5DoQu/Q&#10;el372rfprh/8FR165B/0wPt/Rc358wuel/yInPpXX6Y7f+BXNTiyWTPzNVXLvTvq9fnrZbqznsXX&#10;fODtt2zo2jQAAAAAABdFAgAA8LyJvDZLtjdTttlZGJTyPvyD8j79nUVKs6bm56a1cssVuuONv6G7&#10;fuTPtP26fyUXVXTq4IOaOLFfpVJJvui/pTvY3H3vYiF485KFPPgb5OSjPj34iT/Wx//7D+vk41/Q&#10;M4/ep2Yz1cp1u3V4/+eU+SCLonaYtlMzPb+1Q/KtOPKCwG7xuzuO3zX9q2ovmN9Z8PCrbKwzqzgL&#10;RfKj0Ui1asNlqvSvzueEooAh0/kThzS8bmexhUxH931GaW1eUZR0DdrbVZbimJycGrN55fS4NJAP&#10;rFwMptytNRbwsxX6oumNBZmDBTPa95yZsmam2fPHpRCUZZmCl6q9/fJpU81mJknKMp8vX6oWNf8X&#10;naXOqer6GfIWBd4ry7yC93IKqiaJBqp9Kpt04vHP6jN/9tP6X//3K/WJ332znvyHP9bc+JEikZBf&#10;h33DW3Xzd/1Hrb/sxbr3Pb+hM/vvLZJIrT3lKaOBkV264/t+WXH/sObqDVUqPTuaPrvWzG5M5bbl&#10;JQQAAAAA4NmRAAAAPC/e+/Zrt4SQjSq4URfS5V558F8KkveKnFOjPiclFd38vf+P7vih/6HVl71M&#10;UWWg2ILXU1/8a8WWShZ1+mxpj/YrWdGd0OLwcysQG0xSEXh1Pp+QVHo0dvRB/d3/9wN67BO/r6Gh&#10;fp0+/pgmxw4qLlXybl2KALja2yhYJ0jdmdwJLHcnBDqTO7XYu2c/m67V2it0r58nGFrJCOvEzLuX&#10;7ardvmnPrXLO5d0uWV6amYkTqs/PqmdoRJJpfuasnnn8cyqXE8ksP2bLEy7dLR+kIOckX5+QJJWq&#10;/UrKsYLl3Q3lZSuejWJfX8sxX9SCg17U2sO8fH1SMlMUxar09GrZ6hFljVp79daYEaXeQQWfJwUU&#10;8m20jqV16/7nFz0OyvMbwUvOIvVU+jXQN6ieJOjYE/+ov/uz/0sf+LW7deKhv84HUg5BwXtJpjWj&#10;t+q27/uPOv7043r8I7+rtDbe3nfrzAyt3asbX/vv1JBTI/OqxD1rFLTHnN/z3l+8cbR1PAAAAAAA&#10;XAwJAADA86JV+1/Ob5Y0KCkP3gfJuUj1ek29KzfolT/xXm150StlUVwskgd5J8ae0JEvf1KVak+7&#10;9n++QOtHK8TdnpgnA4q7Cp1EQD4xSDJlwcniqlxSUrBYmUxz0+fkXCzfDv92wsMdRTS6uxjd4e0F&#10;tde7o9d5uDdYUQf8WSLiSyfn6y9MH3TtY1ELhHxap+lB6jP1LRvWqtFb2rNb5/b8sYc1tGqTXJwP&#10;VHv++MOaPP2kKpWSQvAKIa893wqOL/xtatSm5L1XXBlWUuqR99mC8i0uVsuCI7C8vK0WExc7xNZi&#10;ix8EOc1NnJdCULPZVAhSvRk0e+Gs4jhSmqbK0jzoH5cHi+un2ESR0Wk/t0VSID/mkCeVWsH/7uup&#10;eOp9cV1FLlJfb5/6+wY0dX5cp558uL1dK5IPQVKc9OrKV/yoBtbv1j++7z9r+tT+BUcVZNqw5y7t&#10;ufn1mp6tyTk3aLJtQbrBueSq99AVEAAAAADgKyABAAB4zuW1/8OoTKPOZ8vz+s55sNfJlPmGSgPD&#10;uv0tf6T+kU3dlfqLoLbXgc+9T1l9Xs7FXQF8LQnL55PywYTzOa3Bf1vrhKIWf94VUN4/vJMrWhWY&#10;TM5cPgixlAeCu2qxL9Ge1h2l7l5w0UrdAe2iHAsW6Zq3uDZ/+/7i6Us2sGCm5Ezep1q//RpVB0fy&#10;pUwyc0rTWV04dUTLN+zJQ/Uh1bFHP62Q1hW5kpy5/LwV5yAvU6f1hsWR5mfHlWaZlq1ep1LfKqVp&#10;3vf+UsU22ttZWNT8V+fnglvX+bD2YsVzGEVqzp+UJMVxIjOnSv+Q1JyTc05ps6Y4zgcvHly5XfJF&#10;rfxWc47uC65TnM6xLjqWUAT+1bWsLCh4UySnJEk0fvpovmyx7VMH/kH3f/A3dObwFyVJa/feoctf&#10;9sN69NP/S5NHH+zsU5LktOelP6SVW0ZVT5tKonhj1vRX+TS9QfJ0BQQAAAAAeFYkAAAAz7nIp5ul&#10;sFeyzbJoUM5J8nLOKZhXw6e67u5fUN/Kde2AaR5DD5JMMxee1jMPfVLVSkW+q3/5vEZ2yAcDLmpn&#10;57ci0F88zjMArUBuXqvb8ri4nEI+vm17f0HW2kdXomFhCPjiU6R2wS+iFcp+Fq3ZXbvu7L2z6sK9&#10;dmr4tx6q3fVOZ4IPXnEca/MVryz68Q/tWvDjY0/KuZIq/SskSbNTx3X08ftULlclFykEn2+vvZNW&#10;CfJa8eacsnRWmc8UxbFKvYPyISvKVKzTLl+rvK1Ct2YsXLx9EO3j614+n9cpjcks1uSpJ1WrzbWv&#10;n8zKmpmelZSPEdAK8vctWycpLlqDdPrpV3Et5dPy3XgfZHKSLG8J0boWQlhYJms9X0FyTnESa3r8&#10;eNESIj+e8dNP6WPv+k19+Hd/WA9/9L8p+FT9I1t19bf/nI4feEjTYwc6xxQkF/Xpypf9qDILyoJJ&#10;pjUuina7LFzy3rffsqVYFAAAAACABUgAAACeU+/9mWtGFWy3pEtMYXkIKmr/m5yZmo26Nu25TWv3&#10;3tFex4qAai7o2L6/Vzo3paSUd1EjFZ2wt26+NRZAfmsFwF2rb/zW7yDJ52HWoCCzoMjyREC+33xa&#10;HokttmdFoLsdju8Oy+eJhbwzn4vN79aZvjCcnScj2rvsXrYrAdHZT5fOyLrFBrpYfo5lpsxnGh7Z&#10;quGt17ZnO5fX7D975GGNbLkqb1kh6cyRL2j63HFVStX2uctd5LhCkHxQWp/U+KnjyrJMWUjlrNM1&#10;Uqtg7dh/19Tu25IZ3dO6LJyUnyMXOdXnz6s+P6lSkigEryhOlCRFoid2UjFmQFztlZV68yB+kQjq&#10;utgWaJ2/TqHyJEH7WrJWI4J8uVAsGyeJGnMXlKW19tgDQ8vX6pKdWzTYV9VDn/hTffEv/4NCliqp&#10;9mvXS96sC6ee1MzZwwsOf8Xmq7XhkmvUbNZkZoNZmm4Osr3BZ5u7ywkAAAAAQAsJAADAc+Y9//6a&#10;DS4KVwXZDSa3TbJByRS8ZDIF7+Xisi656c0yixavLskUsnmdPfDFvKugzCtkvhgDtghIF9HSou62&#10;fPBKfUPNtKZGOqtmc0bNxoyazWk1m3NqZnNK07pCaCqEuiLnFbsgKxIJFvJBia0ILlvr1grIt6vm&#10;d+7ncfrO9PY6XcmBzuC5rUB6K8jfutu9bCfknI+9W/RFX/S8057XOfyliph2UJBPm9qy61aVKr35&#10;WfJ59LpZn9T81HktW78nXzakOvboZxQ7k4uKAYBbG2oFpltlaPcCZKrXU82Pn1HkIpV7+uV92m5p&#10;cLHyLZjWDrJfZN6zTFkgSM4lmhqf1tSFMwqSarWakkqP6tMXlGZN+cyrMTebl12SD64YmHfRhtRJ&#10;ugRfXE/ey8zJLFJYPF5Au3T5M2LmJDO5qKT63JymJ84WLSeCyv0rFSWxQrOpwYF+7bv3g3roL/+D&#10;QshkUaKNV7xCZ5/Zr7lzR2RORUuGSKO3fJ+Cy1upZOnc8shptBSao+99+7W0AgAAAAAALEECAADw&#10;nImTsE2yGyS7ysk2BknmJOeCzJwajbrWX3K9lm++bPGq7TDr/OQx1adOqFwtyaKgKLH83cw5ZT6o&#10;nqaab8xrrj6r+XRWPs6U9PVpYGSjVm+7XBv33qYd192tXbd+j3bd8t265MbXaPMVt2n5pr3qXbFN&#10;UalHLg5yLihyQc6CIic5y+/nNy8LmSx4mYr7yvL7KqYHL6dMrrWMMpm17ucJBteVDFiSIOiqId8O&#10;eVvxzu2K/oqKWuyyTisHa82yVo31fL28BYSTfKaevn6t33N759QWOzjz1JfUM7hGpUqPJKk2e1Zn&#10;jj6scrmal6qrMO08RdEiol0OSVnIpPrZvI/91dsVfFqs1wqPtwrVCvh3ythRtNLoOgf5rQi3t5dt&#10;l6RzM6mR1hWyTCZTuVxR37JVypqzyrK8LC7OPwLFSaJST7UY4DnfnhVd/7SC/yqeD4VWlsPnY0UU&#10;z4GKmv+tpfPl8wMyF0kuks+aqk9faJe4d2hEvUPL5FwmZUErVizXw/d+QPs+/Jt5KxZz2nzVt+no&#10;Y3+v5uyZIoEiLVu3Vyu375WspkpcGmw2ZzfXsnRvs1GnFQAAAAAAYImLVa8EADxHvvzx/7Tl//ju&#10;O3a9eKsue92tWy799htXj77u5vWj33Hjmq3fcdOa4b/63KkTi9f5VvXen9q7xRRd75Xd5sztDLJK&#10;K8TrXD7Arsx09at+RtXlm4owaVdEOOQB7dNPfk5HHvyEImean51Rms5qrj4rr1SVaqyVa9Zq/dar&#10;NHr1S7X35tfrslu/T3tu+37tuuVN2nHdG7T16tdo496Xa/3ul2jDnju08bK7tOWqV2nri75do9d9&#10;myaOfUnTp46plJRbseS8lL4oTSgCwa1+ghaU1OfB3yIMnN8vll9wOJ0HQd2B8CKZ0TU9qKiZXsx3&#10;zkkunx6KKv+hHfBvx6PbJchXNYUQ5JxTsz6ntduv1vYbv09qt7IwmQU98un3af2lN6lvaLUk6fRT&#10;9+vJz/+lkqRcLNspd/tctH61Wj+Y5LOGlg+s1apLb9Gxxz6jM089pEqlLw+IFyc1P+R2KqB9ahY/&#10;vphnn5efeeek+elprd15k1ZsHC1aPaR6+suf1cC6Har2Dkrey0WJfJZp/z9+UKE2rTiK8wGBi66U&#10;2ucwP8B2ciaE1rnuPNPt8tuiowmSOae52Tmtv+QWDa/bqSzNFCexnnn0k5obP6k47lHIvHr7evXk&#10;I59T3+AKLd94mWROg6u36snPv08rN12ef2wzU7napyMPfkylOFIzy1w5ThqlKJx+3a2rzr//M6cn&#10;ip0DAAAAAEALAAB4Puz72H/a8NBHf+02pdFdh778qe8uVez7y2V7S09v71t6envfEpx9n7fo5Z/6&#10;gx+4efG636qCs82S7XWWbHbODXbm5F2lNBvzWr/7Vi3bek17+gJFbffzJw5pdm5CaWNK/cMbtP2q&#10;u3TDq35aL/vhP9C3/eRf6aU//le68c2/p0tf9rNac/kbNLjxOlWGNsklAwpK5L3yvumzTGkW5IPk&#10;FSlOKir3rlQaImW+2VXTW0UN+zy4L5OCmbyUDzas/HFwTsEiBTl5OXmz/H5rnsuD8MGk4PKbt7wG&#10;fb6NIJ+H9dsBfZmTuSgf0Nh7pWldM9MTmpscV9qYl282FHxT3jcVlOY31xqcttUqID+PrjifcRxp&#10;/a6XyFzSDnGbmWbGT2lmalzDa3cUJzzo1KH7ZcrkLCoOPd9GvvX8Zx749+0BmIOXgpyaMydlknqq&#10;VYUsXVSjXsUBalHIvzt43vIsj7szHG2d7ceJ0/z5w1KQGo2G0mZTA8N9kryiKFZcKsvMFCdlDY1s&#10;lfeNdkuGi5am+05xLbaW7SgeLdiAyZyTi5yaU6ekooQurmho7Va5KMq345x8kJavWqnP/cV/0ekD&#10;90mSkuqQ1l1yi048/JH25ke236Ch9duUhUw9pXhwvl7b5BV2Obk17aIAAAAAAEACAACee/s+9p82&#10;eO+uc96/9shDn3hDo+a/bXpy5vb5mZkXt26SbjULN4csuvzvf/8to4u38a0mr/3vRjOlo0HN5ZlX&#10;EQbNg+reNxRXe7XjprfkgemurlekoJBHlRV8U2dOHtDUxHn1bb5Nd/zk+3T99/2e9rziJ7Vu950a&#10;WD2quDSgYPGiwHERhHWRnIsURbGiKFIcOTkzRSZFJmVZU+PjZxSipjI11cjm1fCzamazSsO8slCT&#10;D/PyaiioKW9N+ZAqTWtqNGbVqE+rVptSfX5S9fkJzc2Na3ZuQjMzE6o15tQIqZo+VdNnaoZMmQV5&#10;FylzkVJFyiySd7G8xcpkSlOvZjMo9SWloUe9wzt0+e3frSte+iO6/I7v147L79KW0Ws1vHKTqj09&#10;clbUUHfK66q3Yu0hPwdZlqo6MKxV22/snJpimVMHPq8VqzYpKVUkSVlzVqcO3q8oKuX9NC3QymIU&#10;SY2QB8R9KMZcyKTJC2cVFJRU+uR91on3L3lmvhYLQvFdurMAxf2QN0Pwcpo89UwepvdBld4BlfuX&#10;a/r8mfyay5qS8uTHyk2XKGvWLpJVaD0uWnAU8rEOWie3E/TvutvWatQRxU61c09LknyQJKe+4c3K&#10;0tZrwCt4Kcuk/v6qPv3OX1B9+qwkaWDtbplLNHvmsCTJRSWNXv8G1eoNOTNVK9FQJSmvjy1a1bVr&#10;AAAAAAAu+m0aAPBN9NBHf+025/1rn/rSPXdIYYPMBus1qVQxzUzOyEXS/Nysqj29z6zduOdzQfqo&#10;i+Iv3v6jf/jE4m19K/jLX7hqTZr6PUHhdQr2siSKt3ovmcvrkJtJ3te06UXfpRe97heW5qatE4dN&#10;m3P62G/frRMH9+s7fuFjWrFxt+amzyikdVlcUdpM1ahNqz49oXp9Wo3ZGTUbdc1fOKWZc0c0PXlG&#10;Lnil3snFZfm0SDDEiSr9K5Sm0zr5xGe0rM+pXBmQK/UoKlXyLopMShtpEagNkjLJB0Vxoqjcq56+&#10;QZV7++RKpXZiI4RYklNtdkbjJ57Q7MyEkqQiU6ygVPXatHzaVJZ5RS4PAufB9lilklOp3Kfe4dWK&#10;ewY0tHyVElfW0KoV8jagytAalavD6lu2SiFNNX3maR17+O90/ugXNTs3IblYIcQKZnIhr6ueNue0&#10;4+qX6arv+LWuQZZNPqvpH9/3q9p143dq2aZ8AOCzR/5R9/zR/6EkcnlCJbRq8CsfELcI9gd5KeQt&#10;KRSkYE71tK4NI1t1589+SE99/i91z5+8VcMrN+btEMznHz5afRa1nt5WQL1t8ePOtLw1QT5lwbDE&#10;QfLB5MxpdnZS23bdoVt/5PeU+UxR5HTysU9KyYBWbrlc06ePadnaLTIz7bv3HXroA7+qvoGVks9b&#10;e+R9+ofOHvJCdkrR/TgUZcgXz89D8cC85Fyk+cacNm7crRf/xHuUZl5JHOn0U/fpvnf8pIKP84SK&#10;SZJTFCeamxnX5j036fo3/07ehVNa0/FHPq71V7xS5mJljSn97W+/SdnEccVRMuu9/3II4c+9t4+8&#10;/tcfeKp1SgAAAP45u2zHjq3euRHv3JCZxYvnhxBS5/2E835s36FDfEYq7NixY6tzbsQ5N2TeLzxv&#10;0cLewkMIqXNuwjk3tm/fPs4h8C2IBAAAPIe+/De/skeRbv/CPR947XUvee1V1YG1g83ahGoT4+rr&#10;NU2fO6nZuZqyUFKWzur4Ew8cWr9j+wNWWvMF1U4dP37qUEOSoij/jBappCjOJElxlA/cKklpNtcZ&#10;5iXNlGVSVM4fZyoXS+WPuz/eZYs+7HW09teZ35AUKd+3MilL02JOlldjLuaV1KimaXppXOq5I63P&#10;743LPYMKxaCqFmROSoPXFa98mzbsebHS5rwiKwLh3kvy8t4UgtP02YN65G/+k+rT09p45WtUm53R&#10;xOmHNT83rtiZovImKY1kaiqKMpXKfeofXqG4WpG5SK4yqHL/CkXJgKJyVRZVFJd7FCUVJeUexZUB&#10;9fQPyMUVmXOS8mByJwuR/24FfH0IchYpcotryC8W5H2qrNmQi0tF7fxMzdkp1WenVa/NKmvOan7m&#10;vKYnTmvq3Gk1pk/o/IkDmjj3lGqzEyqXIqnplaWp4jhStbeicqlfld6V6l22Xiu2XKkVmy5RaEzp&#10;2KOf0umj+5R5L4siyeen0nxNt/3A72jljlsUilYW5iJNjD2uxz79fl3/HT8nixI5k770sf+q/Z/8&#10;n6pWehTMKfjWILlePmsFxn0+4G/wCiEPdnsz1RsNrRxYoW/7D5/QsYf+Tp/4wx/S8tVbio6Iiue+&#10;6FF/qXY4/1kf58H2fLoVAfgWL5OT03xjTqtWbtfLfub9ytJUpSTWgX/8a5XKA9p05e2aOHNUy1Zt&#10;kpnpoU++Qw9/8Fc0MLhaFoJkWXtQX4W8e6YFAf/uH0Wwvz2tK2El5Rtxcmr4pkoW62U/82GV+4ZU&#10;LsWaPPuU7v2Dt6gxX5dzcbGqSSFSVDKdOzulu37sN7Rhz52SpLkLx9Ss1zS4Ju+m6cBn36WHPvQb&#10;GugdUK1RO1yKSx/JvP/z1/7KA3n/QQAAAN/iLrvssq3e+xHv/cUC/CV5PxKknS6KRkKWlfLP8As0&#10;vPdjJh2Uc2PF15i2PLjtJ5zzY/v2/fNMEFwkSVLy3o9I2ilpRFKpe3nniu9hxbmMzBre+7FgdlDS&#10;knPoQkgDCQLgBe1i37wBAP8bvftt12x1XiM+hFV7bn/dlqe+9Hc3XDh74brX/OLfbhxevk5p2lCW&#10;1uTU0NTYEwpRWUnPgJpzJ/TIB/4fHTn01DOx/PGm3HipJ7Si7IriSJFKKpdbAf2OyEVyUar5mXnJ&#10;tQL/Cz7XSRYp6n4bcJGCFQPOXkxIpDiWZfkIqGnI8mCpz9cJWR7w96HYRlZ8LjQlpdBc3mw0NiWl&#10;0ogskixvAaCiJrmprlK5VxY7eWXKvEkWK7KoaCng5b2T+aCQpgqhqVq9Jt8IKvVUlflMFkUavekt&#10;2nzNy+SSiqJyv6KiD32ZUxSVZJZ3AdSqgd7q076jCPCGIMnnXQ/JZGbKskz1mXmFZl0KqULIlPmg&#10;oEyNmXGpPienVJYkcqV+lXoGFMUlRaWyLEoUlaqyKMlrcyss3bdZp4Z98XN6/Kwmxg7o9NGHVZ84&#10;oanTRzU7fkIT587KqSHzqZIkktSUSSqVKhpes0vL1m7WmRNPanr8tJyFvAb63Kw2775BN7zpd+Si&#10;SrGXIMnp4H3vUhwPauu1dyt/Smv6xB/+kMaP7VcpTloFlEIe6g7eq9GsqzHfUH6mJO+9IifFlUT1&#10;RlODPb161c9/QheeeUQf+703aWjFRslHcuZbAxzk8XLrDKT71VsBtB7n3Q6p2EpnKZMPkilvhTBQ&#10;ququt39M5VKvnDOdeOKzUiat232LZibPqndwhUympx7+qD73zp9Rb++AnJdCqwVAyCP6nT20ro+u&#10;qe3a/sX01tNoykdElmTB5E2ydF53/dwnNLh8RCF4+XRW9/y/36fJsWOKo+J1HExBkeSCsmYq9Qzr&#10;9W/7S0VJRQpB4yf2aWDkUkVxovmp0/rob3+PStmsnKLzZuEfshDeefcvfeGDRYGBb8iuXbuuDSEs&#10;N7PWH4KvWQihaWbn9+/f/4XF854L30jZF4tCaDqz8w8/T8fyT7V79+4NlmXrM7NlFwmafVULqgRE&#10;UdNl2fNyDnbs2HGtmX3V5zJa+ON59dVKUFSfUBRCM3sOXyffyOviuS7rC8WuHTuuDV/p+nvWyjPP&#10;na/lsi8+pndPKf5Oh/P79x96wT2ne3fu3JIlyRrv/SozW28WdirYSPB+4RcaszhIQwphxMwGQ978&#10;dtEiloYQJmU2ZtKEQki7GxybXEMhjAWzgyGE4865M/8cAtk7d+7cknSfwxB2ymwk875kFmLJDYXu&#10;85Z/wM2/+3RvKB9TLA1BkyaNyWzCpM53UueUhdCQNGYWDkrueAjhn8U5BP45WRz5AAB8g9779r1b&#10;fNOtMRcNNb16nDQSZDvLJa1vpm71bMOvd1lj4zV3fbf6lu+Wr89p1egOjR95RAc/8xeaPHdKU1MN&#10;+ShVLK9Kb4/M+1nvLJWz4EM97zImckrcks+4Sq2i2M9LasfmF7AoVlBJclH+8a4IyAfXCggvksWS&#10;RTKXB8J98c7h23cyWSiqmIcs7ynGewWlUvDS3LRJITZZr5lJkZOZyeXjyub9tWcNZVnebY5LIslH&#10;ynwRzC26inEWFEIeOJYyRVEmn3llmeUVVKwpU6bevjUqJb0KkcnXJiWliiKpXOlRqTSkcu9g3l1N&#10;nCcF4lJFFlXzmvLKFMdBIctk5qQQFJVKKveOaNUld6hv1bY8GdGoKUoiKSpLCkpnz2jq5EHVL5yQ&#10;WSbFQ3KuktfWj/LlXXVYcf8qBRepNnVWkcsUfKJkeE0+2G9o5n3VD65QUh1SqadX1nqOWgFm39D8&#10;1GlNnT2mC2NP6sSBL+vciQMaP31IcWionJiSUiRliSq9vXmQOfNqNhoaHFmnm9/4Wxpct6cVtc4T&#10;OY1JPfjh39LlL/kxlQdXyySdP/mIPv7//WtFaS1vbVI81cEHyeVJgMG112jd7lcrqfaqOT+tuQvP&#10;6MSh+zVx5jHVZsdVjp1e9dN/peb0aX3kt79fgyvWyRRLRQuA/IjyJEzoHGJhYcB9yfRWlzutOHvX&#10;ozwx4JT6TG52Snf+/Me1fGSTzKSzxx7VxNHD2nHza3Th7AktW7FWZqYTh+7XP/zhj6lcqSgqavwX&#10;nTjl22y3AFBnb13JivxuVyKiCPy3hfy6n5+6oBf/yP/U5j3Xa3p6Rv19FX3yj39Upw8+oHKlr9hO&#10;cQxBclGs8+cu6MXf8zaN3vJGSVJz9oLmZ6c0sGqzFLw++95f1OmHP6yeSu9sI2182cXuzyPZR171&#10;S3QDhG/Mrl27rrVgL5W0R6a8iVk+oMhCQUUacPF0m5P0aDC757kOGBZBzpdK2mMhdJrHXYxr/2jF&#10;PboUQRCzeUmPO+8/+cj+/Z/tXuKFavfu3RtCCNdZCDfIbMPC2p3dz1cRBVsc7VkyyebM7FGXZfc8&#10;l0mAHTt2XOuce6lC2GNmPVL+0UIub+8lLXziWjG9dg3gpU/qN133Llvlycd+6Wi9Y5jCXJAeDeGb&#10;/zrZtWvXtWb560LKz6V0kbfa7kF7uphUlDV808v6QrFrx45rg3MvlbQnFNffxbRjyQteTktqoT+7&#10;Jad8yYRndbFL3HVNaLXfVPfnleAlLwULc5J71Cy954WSBCiC1pvNbDSEsCuEsF7Squ4Av5krKukU&#10;XxSCxeastzVmmFR8f+j+fKggC5oNZqlCu/NGSZIzlwaFSScb89IZMztuIRxUCMfDt2AyoGgxscl7&#10;P+qc2xW8z8+hNBJCGDRzcfH2FptZb+fjddd7gy2pqlScU82GEFKZQshr3UjFOVQIk+bcmEI4I+l4&#10;0VqAZADwArH4NQ0A+Cd679v3bgk+3mwhjHrZrjh2I/WGeurpzJCCRjLrHbJmo2I219uYmdCGPXdq&#10;3da9CrMndPbsWZ166gFNnr+gau+A4tJyVQd7VS1VVO5JpLQpmVcjrSsLTdXn6/KhrizNVC5FcooV&#10;l6qKXKxy4hS81Ax11Wbn5TOvICcXx/JKJBfJybUD/2Ymc/kHY9/qyF1B8rGC5YPk5svk7xp5sNbk&#10;fZAPnYFm1d0ioJ0IyBRCkQhQXHxw9Mq8Vwh1hZAVg8imCt7LB8u7hlfcCb7K5CW5oqsZ74O8byr4&#10;TKZMPjg1s1jymbzP+9NPvGSRKZYpSmJZaCqJI7ng5L1Xvd5QGvKWEnFUllckKVawTOa8nDkl5apc&#10;ZEriWKVyouHV61TpX6OkZ5lcUlG5p18WVZVUq4pKZZX7hpVU+lQaWKakOqxydZmcS9p1aPJjz89z&#10;CHk/+N6nMkkzF07Lz42rWa9JzlSbz1TpK6vZqKvSP6Te4bWKk6qyoKJGfvH2HbzqtWmdevLLembf&#10;R/XM/k+pOXdWIW0qUv4lyCVVrdl2jV50989rcMPlnQu2qK5+5vDnNPbkPu2968fkg+RMevRz79KD&#10;H/gv6quW2900tb5TNYNk5WW680f+VMtXre9sT1KWpXr07/9Qn37/f1Z/ualX/PsPyaUz+uhvfb96&#10;hlZKFhddAIWiDUR+TpbKL6rFMYn2lKIlgoq1W1dKfuWa5E3eBWVTE3rV//VZDS1fJYWgyXNHdPLh&#10;f9ClL3mzzp96SsMjm2QWafLsEd3z22+UQpa3irH8C3NrD/k1n2+9Xab2dd/ab37frOs10SpdcLLI&#10;VJsd1zVv+FXtuvE7ND01of6BIT344V/S4//wPvVUi8SUQutFJilSvdFQdWi9XvMzf64ozseXuHDq&#10;sJaNbJVZpONPfFr3/9lPqrfcq9Rnh6XwkUz689f+Et0A4Rtz6aWXvsLJvUlON4YQBtX1am29ghe8&#10;SrsvXZNMNqkQ7vPSux5//PGPdhb85rv00ktfIelNFsKNQRpc+Gemq5DdU7seWidLWTRYcnMmPRqk&#10;v3LOfeKRRx450ln6hWn37t23hRBeK+l2k9ZIirsDXt1MC09A92PXeu8KYTJI95nZu/bt2/ecPZ87&#10;d+58hUlvMtmNMg1q4VXXeRaLO1a02ltyPF/JV13ga1cEyBbXn21rPwedN4pJKdyX+W/+6+TSSy99&#10;hXN6k2Q3Svm5lJ7thC48hqAgZ24yhHCfef+ufd/ksr5QXLpz5ytk9iYzy/+WdJ2u/HXSWrL1vC94&#10;+HUo1v+K6y3ax4IH+efnZ9W67FSM4VTUELIQJoPpPim86/HHDz6vz2k78O9t1JvfWyQANplpyOVN&#10;V3vzMah8u+vH/L1Ii89Khy16wpb+6S/+ZkjOnEIe3K4phAlJC5IBWdEyoNlsnjp48OAL7j1g9+7d&#10;G7IsW29mq81svaRdFmw0yG+S2VAU5efQZ14+ZPl79pJrdmnN/9ad9unrPqeSzOXvl1Z8X3RRNJum&#10;zZpkEyZdNBkQRdGpb4X3UeCfm2f5SwkA+Fq986f2bvGusrkaNUeDtFdxNKo02ySXDcqVk0iKG83Q&#10;65xTbW5SadSva172r7V25y49ft+H5MdPqDq8Xv1DPepbeZn61+xQXF2muFKVBclFTha8gvfKsqbS&#10;tKHG/IzmZy5o4sxRzZw7oLNHH9bMhWNKa/PqHVimvpWj2nD5rVq16XL19A4p+FRZfUZBTnIur4kd&#10;8tr/5hKFdrDDOjU8W92XKP+0Z86K+a0+8Rd+wc6D/PmHwtbAsK3feTUjKYSgLMuUZZl8luaDyIa8&#10;OxdrfSHxjXxelkohK2oqBpnP5EPR/773eYDWSyGY0jQoS+tq1qc0P3tO9amziuNIcTygUnVAWWNC&#10;M+cP69zRfUobNSWVYZUqA0rr05o6e1Tz8zVJsVIflMReIfOSywf9DSGo2UwVuaDITOVSohAiBZco&#10;zYKiJJb3qUpJVVFczhMCcUnLVo6oUhpUpa9fcalHlYFV6l02ov7lK+RdRZWhYUWlPpX7V8miWEkU&#10;d33ADsrSpqbPnpCFWVlSlnNVycWq9PZL1krOOEVRqyOnoOkLJzQ5tl+Tpw+rOT+hyFU0vG63RrZf&#10;p6ja+a7fEfTIx39TI9tu06rtVxdjGpju/8h/176P/b6WDwwoeC85r1C0wPBmkiUavfYN2nbLD6ja&#10;2190s5T3ffPI3/+x/uF9v6yVPSW9+Cfep9g3dM/vvllx74DMlfJ0TnH5dN1ZUKaluqcV4ZOuGvid&#10;+XmyyGRSZMqmJ3X7Wz+kkY3b5UPQ9PhJHb3vr7X3Vf9G504d1sCKtSolVU1PnNbf/9Z3K23MKLZI&#10;cu1hnKUFCYB8X/n+Ww9b4ZzW0t0JgGKxYHKx0+zUOe196U/o6lf/W50/M6blq9bo0Xv/SA9+8L9o&#10;YGCFfKs7odDarlOQaXJ6Xnd+/29o85X5WAAz4yelYOobXqNmfVp/93vfq3TilBQl503ZP3iFd772&#10;lx6kGyB8Q3bt2nW3yd4SQnixcxrKQ/75Vb7gNbngbqe1TJAmLIR7g3N/sn///g91lvrm27Vr193y&#10;/i1BerGZDbX/zHQXP09SLFwxz/+1H7Te/+IoUjNNn5LZx0MIf/HYY499qnu1F5rLRkdHsyi6UyG8&#10;zkXuqhDCYPfz1DkRXdrHXkxv/zI555Rm6YTJ7rUQ/mTfc/h8jo6O3m3SW4L0YgUN5W81ea3T1vOX&#10;fxRpBUBbCYCLPL9fq2dbbcE57NJ1rp59v8U7Rf6mUHR/aPLBT8js3hD0TX+d7Nq1624zvSWEkL8u&#10;Fr2cW8mLxfLEdpCkiSDdG0L4ppf1hWLX6Ojd3uwtap2zbotrSC9+DX0tlrwML7LukkkX2cuia7Bt&#10;0d/nEIIUgnzxO4QwYbJ75cKf7N9/4Hl5Tnfv3r1BabrNO3eJme21YKPBwmYzW+6cG1RXwqL7j/iC&#10;j4H6Ws//oote6j55eRBbJmeSOZtNU1/zwU9IGoui+Iz3/riZ3x+CO9BsNp9+oSQCRkdHRyOzq4LZ&#10;i8xss0JYJdkamZZHUTToffG9rJ04KbROouU/Wn9DuyZ1vV0seFDo6tK0+xoskscmzWYh1II0kXcP&#10;ZMU5tP0hhANRFD1NIgB47nylv44AgK/gnT+1d4v3ttmcG1UU7Q3SaMWyzUri5SYNhtBQozarEBrK&#10;1KP+vhXqX79LL3rlv5Fqc/roH/6ctuz9dl3+8jeqMrhSzrU+OXX6gr+odu2y4kuwpGZtXtPnj+vC&#10;qQM6d+xBnXzqYdVmn1akROtHb9eu29+sZasuWfDhrXXvn6OlH08l7zPNT52XD5b3zx9Fqs/P6Pij&#10;H9XM+FkNLN8subJ8VlNam1GazqgxPyf5TM0sKI6catNTmh0/pPMnDqperyute8m8srSh4DOljbq8&#10;z9TMMrm8J/e8S54QFLxTXEpUKjspSJXBfjnr1+rNezW4cq0q/SuU9I5ocM0WlftWqm94reIob6Eb&#10;FBR8piytS1lTjXqmSn+/nHMyi9tdC7giJ9N9+XR9cV/ITPXZc3rwb35L13z721UqVxSKPuyPPPpZ&#10;ffyPfkyDFVM1SfJuj5TJW5CPGkpS04bLf0SXvuSNOvfkIzp24H5lzSnNjJ/ShbFDSusz6qtUdNMP&#10;/6kSl+qTv/fmfNBll7cAkOU7al2JrdIt/lCysNStR/nvhcfU6bM036aTi5w0P6Fdr/pFXXrL9ygL&#10;XvJNHfzkOzR6549o8uwxVXoHVe0ZVG1+Wn//O2/U3IXjSuJEUpBvj01QJADynUqLEgCtgGcrDdA6&#10;itBuDZBXi7bIaW5uXJfe8K90/Rv+gy6cOanlq9fq6GMf071/8lb19Q3LZ8rHH2htM+TdZdVqda3d&#10;eZPu+KH/JrNIWVrThROHtGLTHplMX/7Yr+qZ+94ni3pnvbIvB2V/7mUfeT3dAOEbsDABsDDw1bne&#10;L6J4gYTwAkkAODeUF2rxu0K3ImTRfhvuLNt6t4xcNJl5/6Ug/ZWZ/d2+ffsOtBd6ASm6/rnZQniV&#10;pJvNuY1f8flaZOGx5+8Vzkxplj2vCQBJLzbZUH4sxfPZer6K+63ydoKgFw2nPruva+GLWxKAvZii&#10;FZvJlHk/Yc9DAsA5N7T4s8GCs3WxYwj/shMAzrni+mvJT1L3344F0xbc+Vot/Fv01RX769rhgjxO&#10;Oydb/GwFgVutF71/XhMAu3bt2u69v8akG2W2W9JmZ265ORtc+NlK7YP56n/PvrbXfeu85Oe7s8aC&#10;FmDKa7iHoFkffM37MCHpqJkdCCE84rx/QnF8+LHHHjvW3sBzqJU8CWZ7zKIbvPyVTlol5ypm1hva&#10;Lbs773rdifr239KWiyQwF5+fi1k4u+tcFjOLVrqzPoSaySYkHZV0QNIjIYQnJD1v5xD4l+Qrv5IB&#10;AEv8yb/fvSGxeJuXu0RRtFdpOqo42Vxy6XKTDdYaNXlfU8/QkPqGdqp/1V6t37ZTy9dvVmX5NmUz&#10;p/WOX3qTLn/R9+iG7/1JyXXqVLbu5H+cF30o61ZEalsBWyn/wNb6UNys1zR55rBOHPycnnzggzp9&#10;/BGNXnq7rrr7p7Vs/WVSUUs5/2DWvd3ux8+y72/Awo/s3R9AvzELz1TRz+fi+YtrarW1CnHxuYuF&#10;kGp++ozSZl0+zYP/9bkZ1WvTmhk/o/rcuOq1TOVqScE7BV/X7NQZ1ecnlTUzZY1ZTZ0/pZnp05qc&#10;mFJcdkrnJxWyTM1mU719VVXjilav36L+vg1atfUKjVz6Yq3curcIoJuyLJXMNH32uFyY08DIqCR3&#10;8ee0ixUDELcO+eQTn9DZp5/U5S//NwvOYQhe+z/7QX3ug7+sSjSrnlJZXplq9UmVy33ae9vP6pI7&#10;3qzJs4f1yf/xNp14Zr/iKFJsUqVcljknJ6/1e+9QubxMhz//PiWVat7iRK0EQLtQreLl9y+WrGjL&#10;gyb53fxe+7ViKlq1SFaMWZHNT2n7i75TV73+/1TmvSJnOvDpd2rbrW9Ubeq8zJl6B1Ypbdb1id/7&#10;QU2deFiVco+kIF98/wv5Bpd+Yep62Ami5CXKH7XKWRySMzWas1q18Qa9/Mf/h84ef0ar1m/S2OH7&#10;9Inf/X71D66Qz0KeAGglGooxL7IsqNZ0es2//VMNb7xUUtD5EwdV7l2pvqFhnTp4r77w7p/KW/P4&#10;2uHgko8Y3QDhG9SdADDXqi3cetV1vU4XvGRbtTKDJHuBJQC6tA5jga73iOIPaedx+/4zPoTPuhA+&#10;7M0++0IMWOzevfs2yb8uBN0ZRdElPitqzi453otb8k5pknNOWZZNRFF8b5qmz+nz2d0CwKQh5VfZ&#10;gkB7u8yt4FV3EKt4Lp/dRS+Gr1v3brrLJi14Oyh+Fi0fixYAJrs36HlIAOQDLS04B0vORPdsEgCd&#10;pMmi62rhwyVn8Su6eGz1ohOlJftaMLXYVvfMzsUX1Pq84tsftYL3E0F2r3seEgC7du3aHkK4XtKd&#10;kq41szUmG5S6vty0Fa+e9vtL59fSc6Fnm9ilc1G3z11r1rOuank3QSFMZj47rxCeltmXzfy9WaYH&#10;Dhw4cHLxGt9Mi5Ine3zmtyWlZGMn6J8fyOKESeszZn7/ItfMRZIAuui1tdTSRZYu71x+DtM0Pe8i&#10;97SCvhxCuDfLsuf8HAL/0nyVseIBAN3e+e92bXeKr1cIL4tktwWfXpOUwraQhjXztXpFSUVrdt6s&#10;y+7417rilT+nXbf+K22+7BZFLtXJ/V9Q//J1uv+dP6+kZ7vu+KH/KIvz7lvatwXfGfOPX93T2sF+&#10;1+orPw/qLmSK4kS9Q6u0euvV2nXT92r7FXfq7LH9uv9Dv6LGuce1Ysu1isu9xYfCorm88kBnpzT/&#10;+y041mK///tv+TlZcltcmLa8NJ2Pyl+ZmVNS7le5Z5kq/cPqGVil/uG1WjayRas37dHa7S/Sxkuu&#10;1bod12jdjqu1fue12rznNm2/8uXaec23afS6u7Xn1u/UFXe8Sde87C26+o7v196bv1d7bv4u7brh&#10;u7Ttqldr1dYbFPWOaHpyXMcP3aeHP/WnOvLgh3TuyCENrhxSpX+loihRXO7R5MnHdeLxv1Xf8CYl&#10;5b48MFIcb+v6aN1UnHcVXwgOfO5dWrfzZvWt2FjMax2jadWmS7Rm23U6ffwJzUyfVFof17I1o7rh&#10;O/6btrzoVTp37Al95l3/XhdOHtT/z957x9lxlQf/3+fM3Lq9aVfV6itpJduSm+SCbXDBBkx1MIQA&#10;r8ObkF5JSMjvTSPlzZuX900leUMIJQEbE0IoNtgOxti44YbVrGZLsspKu6vtu7fMnOf3x8zcO/fu&#10;XUkGq9i63/3M3pkzZ2bOec6ZM+c8zympbIZ0OkMikcIkEggOJmE4NvAiI4d3BM93nKC5IUGu02Ag&#10;RHAcWi6CIJYbdsGeVKvUg/0wwaJYlRAQDCJQ9D3mLjmf7t6rQpkIY0d20NS9DADreyTTjYgxvLDl&#10;O0wPvkAikQyeJCbs+R9/L8oP0RnvHVVmp8gtDLeCio/jJFl15XvITYyRbWrG96bY88S/B8/VshEv&#10;IFjPQIxQzE+STaXoWXUFICSSSaaOHSTbMod0YyuHtt9PYXoctVgxZhD0+TsfPLwrdrM6dV4WXV1d&#10;vYKsBxaLSBqi96v6fYhTUc7kgH2IPDMwMHBae8t3dXX1oroeiYW9RPxDG8Ql+Is5zXIcTKXgJ0Sk&#10;oHBkYGBgb+TtbKC3t7dXRDYBVxtjVqrV9HGTqwYzvpZhmqtqzhj2idVnjp7G9Ozs7OwVCPIhpInC&#10;GIarFN640ir+za9RVldyovMnT6mOFoYPqj5cERqFL5CriOwDTvl70tXV1Ssi6yXoZZ0u13vKMpgh&#10;jVj+0eidPg1hPVvo6uzsVSmXg1FdKspjJfGUM1zp2vj5422xS2LUdKxgZtYOHAL32MlYHpxxiQZp&#10;KsIzAwNDpy1NI+W/qt4AbDLG9KKalrDzxYw4RHGL/a9Jxanj+CudK/up6bvkGNTPFEVV0yLSJsYs&#10;QTUPegRk/+Dg4FDlxaeOSH5G5EZEXifISmNMN2pLo1ZlluInQMqRq9lGCtpTtago36qQ6F/YgaXa&#10;nxJ0MlI07ThOm+s6S4C8MeaIde3+wSOnT4Z16pyLvIyl6evUqVPn3OZzv7Z+uZDY6CbcmwoF73qM&#10;XuQ6Zun4uN9S0BR9r/sAb/zwv/D6//YJVl72VppbuzHiMDa0l0e+9Mdkm7vwpw4zNT7FVT/1P3CS&#10;bnW9qIpA7amhIlTCztGlSnG5hlyp5BUgqKCGPWWEtnnnc/UH/pq3feQ/GR0u8O9/fBMDO+9Dwp7N&#10;ttSD+dzl+GlRm6ATTajQ1qBXjYaLKVtr8X2LtUGPbhvOYRpM15PATTaRaeygsaWbzvkrmbdsA0vX&#10;XkHvhuvZ8Ib3cvW7PsItv/YpfuL3v82tv/dNLr7lN3Gzhu/d8TEe+PsPUpgcxk0k6Vl9Dd3LruQ7&#10;//ar7H32a2E+qe7vUyZQtgtjwy9x7OhB2hedDxpTXcd25i1fz5t/7h9Ysf5aVlx2G9f/3L8zb/UV&#10;bH30a/zHX97IxMB+5nT30NzYQMIFHB+TtBjXR1zBOA4mZSABVj2KxTyeLeCpjxUf3/hYB9QRcAyE&#10;v1YENaGS3YTGAiFQjsca34QjWaIeecE+QRNDoFDwkUQjQHn+WMelkBtDjBsueg0iBrexPVwULVik&#10;OHqHSr8Vc/2XHjSrnCE6GclWcVyX6cljeF6BRCqNV5wi3dAKicYgfBU6o+gvmLfVTSR5YctD5CZH&#10;AUikm4IFrXOTJFLNdC65EGwR4yQTyaRkxfez5YDUqfMKEH57ZuT5sJ1fPv5RStNTQNjKOZnQlOJU&#10;y3NUwANFz8N13LkqulZV165bt6632vuZoq+vb6HjyAYR3aTKMlWtWvw4oqZjyGznykOe/OpTpxGh&#10;bMyuOlE7b54ygm9DeQtdw8Moy2i0X/IV+S1/T4L/0fzmp5dIktErXCHZUn2y5BA/OLepFkXpuPJE&#10;Ze6odKvYylWKl0U8j82kMtdFe1rpUMqJp5Mq5f9GI2ZFMBqlHJfaoaoSfHU6UOvCWGRPQOSzYotk&#10;HAo6WoQYVXzPGxEoAuOO40xX3+9UEclPVG9AdZPjuKustS3VqXlysa4txiCy1W4npiSz6C9siwa/&#10;JWGiYTupUCyO+NYvquq4458+Gdapc65SNwDUqVOnzklw50fXL3eTbFTsDb7nb0qmEqscl5bx8Snm&#10;LN3Im37xM2x852/Sdd4ajJMIFqsFfOux55HP0tLTy8KL3kz/i1tZdNFb6JjXU/2IGYiUFfuE0/2E&#10;Z4IKVNQIrqqgCcF11T06FKGlu4/rf+FTXPaO3+abn/oIOx/6B0xoWfhRGh/nOjMaz2Evc2OCdIt+&#10;JZxD2RgT/pZ7jkWUGxqhsUCDRY5dN0PH3F6Wrn8TV777j3njL95B23kXct/fvY/p4X5AaJ2/nje8&#10;7xM89s2/4Yn//NPgfseru6tycOf3aO1aRiIdKMjL5yp3U9kuLnzzH3Hx2/+cTEM72x/4a+7/fx9m&#10;wxt+hbf81je46kP/xDU//Xe8/va/5Or3/h6XveXn2XDdBzj/de9i9cU3sfLC61lxwfWsvPD1LF59&#10;GXMWLCeTbgh6vFsPPz9GbnKE3OQI0+OjFKYnQkOBj4/FquIp+CKocbDGgOMgjgnyuDGIiRamDiMe&#10;KvydhNCzYmPMQAbJdBr1cjiOUzIcALT3LMVXD4nm4BdFKG/BGxT61+hf6CbhFvmP9sN7BO6CYPC9&#10;HOMjR2lu7yA3Pkoq00a6pStY9DryW2ok2eB6VVzXMDF8kKO7nwhDLDS29zA9ehjBMLf3SpLpFNb3&#10;3MK012rF6fny71+8tBTBOnV+DOJlVXm/VPJV9Aic6ffMqowjY2F5C93D/eqyeDYig6Bv/RZVWSYi&#10;m3zf39DX17ew2u+ZwVumyiZr2eC4zqJIYVVJdfyrYz7jAoi7nhk9dZlY8CtrOLFvanWUZonTK0v5&#10;GbWfFuSdaDf6hASuta845ZRkGRNYWHcsu1XmkxmiPYeoNDzVkkSlW1yC1e7VbpH7j5wVwipDKUeV&#10;9ayxun0540V/EeY0aoTiyn9j2CgiK6AslNnkdtLMemH0Dv6oQo69whoYK4yRY1Z1t7W8eLqmg+vr&#10;61torb1YhOsxbBTXWeF7xdg6cmW/s4oidkai+ITft5PjZP1FxPxH+ZJAhijHEHar6mmTYZ065zKn&#10;sbivU6dOnVcn//Gxixeq5eKk61yfSCQ2uq6zwohhcqLIpbf8Bm/+pb+le3E4B3usci/A1NhRRvr7&#10;Wf76n6fo5xk9eoQlF99c/YgZqPXwcuMUJobw8uPxGnxF7+6oElpdry3V42KNuaixrGpYdtm7ecsv&#10;/TPf/cbn2fXoZzAGrJbnBK1z+pFScoXGgpIBoexHFZLpVjbc8ttc+MZf4Mm7/gC/OImqkmqcx7t+&#10;84vseuoBfvC1/1O2D8UTNdy1tsjRPU8yZ+G6uHPVSJJyT8tUpoVkMs2hXd/j0S/9GTf/3N9w8dt+&#10;i+buJTT3rKBt0QV0Lb+KBetuYeklP0XvtR9m9et/hQvf/DtseNsfcPGtH2fDT/wZl3/g/3L1h/6Z&#10;G3/xi9z8q1/jpl+8k+tu/1uufNdvs/HNP8uG6z5A36a3sPC8XtpaGskkkzQ1tpBxDcYfY3qsn9xE&#10;P+Mj/UxMHGVqapBcfoR8YQLPm8LaAohFjc90YYJFqy+nfdH55RECgGIoTk+jCr5XVkz2nLeBok1g&#10;1QZKLt8ittyClnDDhkr+6FhtqPsPe/oroZ/yOxnYBxQXg5+fZnLwICIO06MjIA7Z5h6KhXzUKirf&#10;q/RSWxxRHC1y4If/VUqxTFMHk8NHUSwtPetwUp1gTYPF7UFlpeNxYktjnTonQkr/Kp2qXCumBYg+&#10;goZXz4yjlVEslYvVqIVQwb4hnG4nmFPsDNLb29urKmtB1hrHzPU9L4hQVZxmMlssI0pa6tDnifyf&#10;OmrmterODjXyaqkYfUWICWOGziz2kIrKVLgfl2OkAKtQ0J4JQ1koq0iWdU6aUlarkeeio1oSjZK7&#10;+lwpK510Xp3psTI/xgnzWrhbcq3p99QRV14bw0YwK4wIoMGrHEqlWjbVBC2akvAriWSgYQTjxxBc&#10;E9brZhdAlXvoN+rRTjAd0KQqh4Ft1tp9lRecSrxljsjlKJeKOCusb0t19agTUiSV2WJXKeWYLKtk&#10;Vu7BH8U7IPAWk99sD6pB5FVUUJhU1cNYthljTqMM69Q5d6kbAOrUqVPnBHjoMjfpXF4s+Jcmk84K&#10;4yieVV733j/nwjf+dxw3Va7QlOpTwc7E8D66l26gs2seE4P76Vy4isY5C0r3ng2rSqFYYPjgHl54&#10;8msM7v1BMOQ0hmrQqxjK9bio7hZ3i4iUy1FFsWPhxbztw5/gga/8HcMvPYljzMurxZ2z1GhwVLjV&#10;On8ylCvjpep5TCEf9WCXMJXmn38zK698Fy8++q+ICKqKm+rk3R/7Ii88ex8v/fDeirtDUJkH8Io5&#10;pDBGqqU9rPyD9aYZH9zHyOGdDL20m8FDezmydzs7vv8F9m1/kOHDP+ShOz5KMtuI8X1e2v4Qh3c8&#10;zuihHzLWv42xgd2MH3uR6fHDFKZHQQyOmwoX5DXBr5PETTWRbZ9LprmT1p6VzFnxepZt/CArr/ll&#10;+t74ES5428e56mc/zw2/9nXe+Ktf5sbf/E/e9NFvcuOvfIkbf+GfeeMvfo7rPvxprv5vf8OFN/8K&#10;Sy+9he6VG2k/bxXplnZIGorFaeYvW83Gt/8+JpGCklSFZDqJVxzFdR1ct5xWcxatpqVnOfniNOIG&#10;Uw9hbDgiwAP1A82fWrDRvh8aBXzEWrDheVVU/WCeU7UQG0lgtICf60cEjCmACN0LllEsFINrrEWi&#10;62KteVUlkXI5su8p8lNjQaDFkG3pYHJikHRTN60LloABX5xWYIEviTmlCNap8wpQq6SbrcSbzf30&#10;MbOZUy5dy8e1Cd+7qg2CssErFnFcZy7QJyKrzj///CVVNzht9PX1LXRENqiySdUuQ7UlWgdlJqVY&#10;zJBFJeUYx4/P9ACAEmHAZ4vDzMmAYgq/+JR30bkTbaVrw0MIv6eRUjAqrstulddUulf8okQz1J02&#10;osxREkRZaRiX6Yx8UkvY5wAzS5LZhSIznSqIn5oh34gozxx3q/ITy4+1/MbzXLzHt2r1w08py0Tk&#10;cg2V14ShjgRQ2i8JpByvUtzi7qXAl88r5TWlJCbgIP4EdbTSPQnlE9a3SnIM3eP+QoLbCdbXnKoe&#10;FZEDu3bteqHC0yli5cqVS6w1q4A+ROaiBD3/BZCw1AvjW7v8L0cnGp1aLduoTEICo0x0PtgNpj+K&#10;6qdBXrIo1XXWSpmVKd9LBNTaHMJRVT2wefPm0yLDOnXOdV4lXXLq1KlT58xw58cuXeIa2Tjt5a/J&#10;ZhtWqvrpol/kslv+B8svf2upijOjnqXBQqwjR3ZiTJbWeSuZHHiR9nlrSWSaqn3PwBiHRCpLQ8c8&#10;2uavJp+f5NhLW5kaPECyIYuTyMSeGvYSj+qAgVNl/Tl0i/9aVRrbFuB6A+x+8pss2fAWEFPZi/Oc&#10;oEowJxX5SNIlic+yX73FqXUu7qfKvxD0dAxr9Qo0di1leP9zpNvmkEw3YxUct4Hl66/g3n/5Q5Zf&#10;fDOJZLh2Z6yXpOOm8CYOQ6Kd1jmLUVVsMcfo0CEmBvbQv+2/OLztHvY+/VVGXtpCS9d8nvnmJxh6&#10;cTfNLU3seOYetj30RXY8dhfPP3YXzz/yVV585hvsevQO9jz+eXZ8/8sM79/C8MFd7HnkX9j+vX9j&#10;7MAWpkaOIsZn/MiLTE0MMzV8kMLUMaxAYXKQXG4KN5XBIjhOCjfVgHFcHDdNurGLpvbFNLWfR0vX&#10;Ytq6V9Cz5FIWrbmeZRvewrKL3smyi97K4nU3sLjvcno3/TeSzXNjAgwaHJPHXsSbGqWxfT75qUnS&#10;jW0o4BiHxuYO9j33DXLTOYzrhGsQCBgnaFyVRkeEDUaC+WAJXvmg6RQ2IivtdYEfMcL01ATzl15C&#10;x+INHDuwDcfxmRqfZN+zD5BJJ8MpNjQYVRBeZwDUYkTIT4zSPn8NrXOXA+C4CQb37aClayFjgy9y&#10;dM/TiHHV4o57trD/HVfMH/zKw4eGy2GpU+fkiBYMjS8CXF2K1aTUk1NyoPvgDC0CHC0cK5KOjKcR&#10;tUrkEzlUnzYiad+36iScCevbQ2dqQeA57e0bVOQGRK50HXeZWotE00HUoPwliI7KvUaDM+XzYckV&#10;KGtUc4Ls09O8AGywCHCUD024CGsU4pBYgsZjMjsnOl9JhTrreBrT8Pt8vLvHR3EGPjUHcloWYe3q&#10;6uo1sUWAqRRdVc6oJDw+JxcBplY5WP5XkmHM6WUxW46KblXzvIYjgKseWHEklRdrlH1DXXjoOwey&#10;z1qeGRo6dflv5cqVS1yRjQLXiJGVqpoulzvlTi7HI346iH5wnQmmgZxEmAZyqppDySnk0HATyYlI&#10;XkR8MSYZCCCYXjXoRFNWmmv1s6rSwjgGlMMi8pSqPj40NHRapq7p6elZD7wekYuNkaCCG4a/ZPCI&#10;CLNHfIPqiJU7GJlwOs2gfNVJlGlVcqA5EZMXxHccJ4mASGASE0yYkcpPqEjCqgQt22sU4xjU6mHg&#10;KWvs40MDp0eGdeqc69QNAHXq1KlzHG67Zv5647qvd9VcLK4zdzo/zYpLbmXtDT8TKGOrKzsQVGVD&#10;x9z4EL6Xp6FrCQ2NbSSbOqo9VxCv5GtYQTfGkGnsJNvaTaGQY2j/cxTGx8i0zkFMVIyXjQBIVCEM&#10;wxYFMHSHoLIY0TLnPLY88C/MW76OTMuCWhE6BygLKRDh7H/xSu6sW9T7KHbn8nNmus5K3Gv4G9y/&#10;fKKxrYvRg8/ROGcFEuabRLqN1rYmdjz2dRb2vS68LghUdH0qnaKYG6dpzlIEcBJpGtvm0jpvFT2r&#10;XseiC9/Esst+guWb3k37wguYv/r19F33IVZe8yF6L38fa669nd7L38vKy97JykvfwdL1N7Fg9fUs&#10;XPcm5iy9nIau+ZhUBjfVRrqpA2OnA6W5P8qOhz7D/h33cOCHX2Vg54MU8kO89Ojfs+exzzLywgMc&#10;3fYw0xOHOfiDOxl88QeMHtiOxUe1wMSRnXi+4iaziCmniYjBSWZINc6hoWMpTqrK0Bbm+YG9P2To&#10;wBaa2zsQKySbukL5QEv3UroXr6eYGwPNk58YwXo5crk8hUIO31p8a4NFnoXAQCAmmEBXDBoIt9RL&#10;Nj50WsJ3sljMM3fJ+XSvvAKvMIw3MUBH93lsf+JuEsYjWM1Ay4sexzYVsDaHm2xg4brrAHASSYqT&#10;g2Rb5+K6hgPb7sf6mrS+V0TMsYRx99710IF6w+oUs2bNmkt7OjtXd86Z0zkwMHCw+vyrkWoDwMmU&#10;WuX3EQLF0pk1AIjIYmMCRedxi99abrUdSwZ+ay2OY4z1/CIw1NPePnp0aGio2vuppLe3t1dENiFy&#10;tYisVLVpCXuCCrWiEKRQbWYTTlCuqWpO5AwZAMJ8aETSxOs2sSCXv9HVBBWfQCYlz7Gt6oNdtcXr&#10;ZXGtWqV7XNdVfkb0qa6o2wlVtb1AAXu6DADVRr2TJojWuWcA6O7uRXWmzGq1AeIHpf0g5wXf87KH&#10;aK86Hx2fmO8wX1U8v+qo+jD+LsTIicg+OLUGgJ6envUKrwcuNsYEyusofDPCeXxEJFDCo5Oq/ri1&#10;elhht2B3qsqLIPvCfLrPwD4JN+CAwohaWwSxIhSNI74Rk4zMcpVBKUu4FFQR1OoosF1VH1TVZ4eG&#10;hkYqLjsFrFy5comIXAa8TkSWQZgXSwVPlBvD46rDyKl0SgTHcQAmreq0WptDdUJVD4uwG9GdEMhS&#10;RA4AI9baYtB/zBZQzVm1OTGSFzE+QrJWOpacSh0DAhRGFd0uyIPWs6dFhnXq1Kku4+rUqVOnTok7&#10;P3bpEtS/sWj9WxvS2YvyxUJLtqWN63/2DlJNbdXeazI2sItDOx9n8SXvIh32xC5V1sKuEIoGvYij&#10;OpuYqsJZKqrrvu9x7OAOxgf3M3/FJaSaOkv+4reO6fjLaNT4DDxZG0xx8tDnfpGkm2bjez+Bzjp1&#10;wGuflxftE/iuTLbZGl4hM1M8Iu5fSv/Cc2FXrkNbvkbP6pswTrLkLqJ86x8+zMa3fZS2uctCt3KL&#10;cfzYfsYObWPe2jfO6NGoNTJQdXROEPvSBZGxKZo/VNXiFQtBvvcLWN/HF8GbPEYxN42XH8N6RUxC&#10;GD6wC/Xy+NMjNHaeR+OcRWx76PPkJseZu2Q9HYvOZ/zAc/gmQWPHInzPJdu1kHS2EeMkSDW0kco0&#10;hXEOejnlJwbJHduNtVNMjhRYcOFNMyMHeF6BqZEhChPHKBSnmDz8FPufewS/OM302GGsN8T0dJ6i&#10;55MvWqyCGBcRg3ESGGNwHRfHCXpKGQXHcRgbH+aSN3yAC97++4wc3sX44ReZv3Yjd/7h23Dy/bhO&#10;CiRY/DgwApQNCQbB8/M0dffxpl//EsZJAHBk73O0L1gFNs9//ePtjB3ZD8qgNfKAivuZn/z4I3dX&#10;xq7OK8maNWsuNSKPR8dW9bJt27ZFqzW/almzZs0tInK7ql5txLTOeEmOi6LKCPCgwqe3bdv2tWof&#10;p5I1a9bcAtwOXG2MaY3KnzLVx9Ucr4QrdZ9FURzj7Le+/7CKfENEHj5dCxn29fUtVN+/UkXejOqV&#10;Ysyi0uc9KPKqCBxmOM9KOD2IBOW4tXbEiHnQqp7W9FzT23uLFbkd5WpjpLV0ovRBDAJZO17hdwcQ&#10;kUkN5nMLU6/WFcfJF+VkLzuUqJJtrVtTviQq18OjUREeAf389u0774l7f6VZt2bNLSpS+72Ih7mW&#10;GIJRICMopz0PnEnWrFlzC9bernC1EdNammKmOpGr0zx8dwjTOuw1Pqmop/6MAgliYq++VUTNi2Ic&#10;N//F8h7hux3WIUdBHlHVz+/ceWry38qVK5ckHedGhVvFyEVWtSXolFLt8zhErzqCqo6iOgQcBo4K&#10;HFDVnRjTD36h+tJYn9ck1vYorFToMSJZhVZV7RGVVgxpEWmI6tblAIb7qogxqNoXVPm2qt61Y8eO&#10;B8rPOXX09fVdbq29DbjZcZxlsfKjRoLPnlNUFSMO1vqjCkPAYYERVD0LBaAf2GlU+wmOwXECuQkr&#10;RejBkhTHQX0fRFyFVmCuIB3GSAuBkQSNpg6SQHZKEDQxYK2+ICLfFpG7tm7delpkWKdOnZmlRZ06&#10;derUCfnixy6+PJVM3FbIF29OJt1lE1OTXPmu32PxxbfOrG7FpleJN6jUn2JqbIR061wcEXJTowzu&#10;38LR3c8yOribwtgx1Aev4KMGfL9IMttAqrGThvb5ZJrm0rF4Fa09i2loaA4bHMH9cxODHNr1Axau&#10;uJREYwfEDACzEhkAwlqYarB41OFtX+V7X/pfvPU37yLdOH92A8JriBNHLxLUCXye4HRARcurdNfq&#10;36CSfLL3jBT1kDvyJCY7j1TT/FL+E4FD27/Joc2PctGtHw/dgko4IkyN7mdg53dZdMn7ZxgAZhKf&#10;siB4bmkUSRje4BaVRgaCXFlSIkXUjl7txmDgFJ+nVvGKOYrFItb38CYG8W0Bb3KIyWOHcDMOE0f2&#10;cHTv00xN+TQ1tVDIeaQbXDybxBGLsQ4maSlOFlhy+TtJNy+jsbMHN92IcROVvURjiRTFu5Cbwi+O&#10;MzU2gp8fZPjoftSbZGzgIBSnOPDCDqw/ycjRw8AE+ZyP6zoYR5gYHeaGn/hd+t70W0yPH2F6YC/t&#10;Sy/h3k9+gGN7HyPpZLG+DyaQm43NFy1iQHwk2cR1//3TtC1ci6plenyYZKaBRCLNo1/9Y/Y/9U1Q&#10;RpzG9ge9qeFPv/fjj58TipozxbrVq69TY+6LjsXa6zdv335/pa9XH6+IAUB4UPXMGABKYa9WdEK5&#10;MK5JjYKogkpNsDEGz/efN+h9WP3K1h07vhv3faro7e29xoi8A5HrHcdZZX0/LEary9LywYliVslM&#10;A4CIeVBPs/I3MgCIcrVEBoCYAvZ4n8yg7ASrtt8Y2QcMCaZY8jDbhVR/Fisn6Z9tzn5TMVl8zZnj&#10;sVUXi+gUsEXE3r9t265TajisMAA4prXU+eR4QiT+ndcR4EFrT28eOJNUGwBAg+kAqz2WHKIKQ3xX&#10;UdX9IAdEZFjAO14JNJOq/FdxVCunVbuUr6jMfoqqToFssdbev2vXqcl/fb29l2PMbRa92XWcZb5f&#10;a5qyKCPOpOTTCOrZ/SrsAXke2KaqB4y1RwvW9p/MXPwrVqxYaozpMca0ikjWWtsDrBSRBcAcYC5o&#10;h4hpiTpfQEmHjRiZVKvPAnf4vn/3yTzzlWD16tVvE5H3A68DOiQsA2tLLKLyrIYGDOvb/cAeUXke&#10;7DaM6cf3C2qMZ60dsTVkWSU3N3YqibU9YNaoaC9wnoi0AAkRcVW1AaKwhuERmVRrnxXVO4oJ/+5d&#10;m0+PDOvUqXP8T32dOnXqnNPc8XsX3Vz0/A8mjHutZ73O9rlLeMPPfJ5EKhvzpfheHm96FFucQowh&#10;kW3HSTYCglofMQ5ecYoXv/9vbHnkDoaP9KM2QTotGAvZpgYKBR8nkUJFGR7qx3GTJNIuU+MT+CiZ&#10;lnmsuOD1zFv9eub3XkoyHE2QnxphcO9m5q++HDFuSXFfqy0X6opLFbCgMhss3FSYPsBX/+zdXHrz&#10;z7Bk009jfS03ZKX0r86PxWzV9B9ftsWJg1hrSbcsqjBAFfJD3P+3H+D6X76LRCJbCoOIMNb/NPse&#10;/wJrb/lfsTvVJurFE905CHE53IFivNLtlUDj/6LGF4Fy6/hPUtROkJs4hi0WKOTy4E8zPT6K+hMM&#10;vrCFwuRhzPQIY5MwNWUx9hiilqb2DrxikvbFq0HSuJkWmuavJNHYTKZlHtmmdowIJjKAlFqFZQEF&#10;CwD7TI0eY+LYHo7u28rU2GFy4y8xNdrPJTd8lK6VVzI+tIcj2x5h+VXv4wdf+wO2/dc/09DYHI7C&#10;EaxvUQ1GCAkgKqhjKRYMG97026x5wwfKMQ6NE88/+R/88Ov/G4VRUR5WvM+89+NPfLnksc4rzrky&#10;AqDUm++kOHcMAKqKMWbUt/ZpUf2Kr3rfjh07TtlUGpSn/rleRN4hIhtUtUXCsh2qo1A+OFHMKokZ&#10;AIJ8fWYNAHC1iLQKQUeGGirYcgRLZbGiMCmqW4D7LWwxxkzFLzlz+BCEsSiiQ6da+U9oABBjAmW2&#10;kdZwCRuo8Y2vdAl9hQYAsfrpzacxD5xJfmQDQHQkgu/7+40xj6vaR8G8VOpZfQbx/XL+U9WhU6X8&#10;J1Jew/vD6Ws6NOosUlU2laUWFjxxORpBre4CfVJVHhGRraZQ2Lf5x1TAxxTbc1R1AbAG6BWRxara&#10;YYxpiYx2IuD5dijhut9T1c9t3779q9X3OxWsWLFiqeM4N4vIbUbMhVZtgzFl+cWLvRpvbXlPQJRd&#10;1uqTIvKI+P5WY+2PLcN1K1YstSZ5njW2F1gjIj1AVlXbgAWO4yyyNqjPGmOw1g6JyGmVYZ06dQJm&#10;fLvq1KlTp07AnX909buKU6MfzKbSV47lxlqueNtvs+yynwKgmBvmyK5H2b/9vxg+tIvJwWEK+QKQ&#10;Z/GK9Vz6vr8kmW1HVfHyEzxx1x+y/bFv0tDQQLaxCa9gsI7FMYZ0NsP4yDiZ1lZSqQSHXtxFtqWV&#10;1s4OJofHGB+fxEmA1TwTo+MsWHkBG2/9c+bMWwHAcP8uGlvnkMy0lpSAceJ6j6BiGK8aKkWvgGPg&#10;gU99CEcdrvnZf6mqQsbvV1m9jO5dfmS8GhodR9cEHmdWTsvM9lEqK57KPmYqdE4tM6I4a2g5Tgxr&#10;cbz7nIDQ4qPq4/serpsKncP0wfLQX72T3rf+Dj1LLqu4NDc9yMCO77HggrfPTBct/Ssfhv9LvXhi&#10;UQzSpyoeYab4MWJ30iiBktwYg6piVXGMqR2u8ArrFxjb9wBN8zdgkh3kxvqZGu4nPz3C8JEBxIXi&#10;xDCjh18g3eBSGH2Jowdeon3BUmzekmnqpGXxWhpbutFEK3OXr8P6kM42hs8oGyrKWdWi1gNxEHEY&#10;PrKdF7/7aS78iT9j/zP/yWNf+m08z6NYFNyEILgkEm4gewtYwccjVzDc9LOfZe6aIE1LaSIwfGQn&#10;3/mXX6UwdmwS5VljuMNae/dP/vmTP1YDr87xWbNmzaWOarMvMvZaUP5TrUSPGwCOV4iXeK0aAMLr&#10;ostD41+oaN4P8rCofkMc55RNBdTX17fQ9/0rHcd5s+d5VzqOsyjS1Je+xRVRKB/M+vmqKY5aBgA5&#10;7em5prf3FkRu18gAUFXHqaCUN4OaTlAnMqNY+30LnzfGPLJt27b91ZedK1QaAIL3IkziGNEXv6LP&#10;buAWGQBEP7158+nLA2eSyAAAXC0mNABU1yxmHETlhGKMmfR9+0NEvuz7/v07duzYHPf9WmfdihVL&#10;/UTiZlRvMyIXWtWGUoeRWd/lKFcGchQRVO1+EfN9VXuP8ewTm0+BkTU0BpwXGgDOD35ZDBIYAlRR&#10;a/cAd6vqHTt27Hik+h6ngt7e3stFJJj+xzjLrNqgE0pMfpG0YrkvJPw2GEGt3aXKY6p6n7X2iVfa&#10;UL1y5colCUnMtcZGoysWOOJcYrEbRGSuiGlRQK2/B7jbGHPH1q1bT4sM69SpEzBbqVunTp065zRf&#10;/v0rlxaL0zd7vn9b0c9d2Ny1oOGmn/0MmeYeRg89zVNf+wte2rUVtYJjDNgkYlwKhSlaGzNc92v/&#10;SvOcFRRzIzz02f+PPU/eS9ucdsAlkUkyPZEjX8jT3NZAMtPI4IF+Wnq6yTRkeen5zTR2dtHU2kFu&#10;dJTx0VHa5nVg8z55zyOXn8BNtfKWX/wsLZ2LmJ4cw3UNyXRTqPitMRVQ1Bap0cq36mNEePyu/8Gh&#10;3c9y/Yc/STLZHFQW1SLGBDcwDgIYJ5jnXEww/3iZqmqnWhQLqljr4XsefjEP+Fjfx1oPtRb1PawN&#10;3FRBrcUPez2jwfWqPmp9rPVBfawfPM8rjFMM54wnnGpGw2tQDZ9vY+GKqscSDJEWE1SgJZBZ0Ls8&#10;PC9BfCT8C5widwfEKfkNZmcP76/hM9WGY619CEdmSDgPvTgO4iRxnCTiuGAcjDEY4yLGwYTHYhxE&#10;TBB61UCBrH6gREYw1gdR8uMDWKeRziXrcJwkiXQDvgqOgcf/+efoWnsliy66lbGDu8EbZnJ0gsae&#10;edjJYyQ6lpPJtmKLOTzfxziBctok0hjjIMZB1YbuBmOcMD7VmayK6PwMxVuklJEgv1Y1YH404s2e&#10;6C6Kb21gFLDh88KzkYFg75NfwjjNLFr/xtKdpDSdUURwldoC48eOgCkyvH8Hk6NHKfrDHN31LEeO&#10;7qdrTif5UcviNX2MD3m0ndfHnOXrsAWlYc58so1tSNWwfN8bZ8c3/oTF1/066XSGqYEtjA2+xMiR&#10;w0wO72fgxc3kxg+SmxzHapDvxiemWHPFbVz9gU8E+ZeocRwEupif4J5/+EWmj2xF0T0Cd7uOuePW&#10;P3my3siq87KY1QBwUpztBoAfhfj3LfwJDQBR4aKqz6PcZ/TUTQXU29t7Tdjz/3pjzCprbZAu8V7J&#10;pTDNUr5WJ2RN8VQZAGxoADjNazqs6V1zCxLrgV0d9oi4ezjtCkEajYjyIMac1nCfjaxbt+4WUa0w&#10;AByfUIbR0bluABDTCtEIlBgVLx7VL9SoKg8Dn9m2bds5Nxovmv5HIZj+J5qDKKxzR/WyaiL38D2e&#10;VNUfiuhdIu63tmzZ8ny1/1eScMHdxTFDwCpVXapwnsJ3DNylqt/euXPni9XXngpWr159s6p+UESu&#10;FegkrPdF5fts8qs80v3A94F7VOXRbdu27a7wcgpYu3btKmvtelXdBKwFlonjLFLff1hE7nQc5+7N&#10;mzfXO6fUqXMaqVVe1KlTp85Zzed+4/wlqD9XnUSr8SvmIZyBE87W4+QdwEcd46n1RxLG7X/XcXrE&#10;fvq3+i5H7W0NjV03j4/0L+u76l1c9tbfZ/TINr77L7/K8KFDpJtasL4BBOsFC3wVinnmdnVw9a/e&#10;QTrTwrZ7/5GH7/ormtpacF2DGEOqMUVuMkehkKeptQlj0owO9NO5eDmuMRzctZmOhedhbRK8KUaH&#10;R0hmG0g4DkU/TzKbZmJoiPPOv54r3vsX+J6HEcF1E2GFr9IAELTvajTy1GN84HkO7HyKY4OH2PnE&#10;/SQokOmYgzepOJIHtbhuqCB3HIzjkEimSbgNZFo6SDe0kEoK42NTzF11OXMWr6EwdYytD9/Dsf7d&#10;TE+N4DqApxhjsX4e9fNYrxAoL1URFOsrvu8HvbfD4CrJkuIh+FVEKSmlg0h6wcJqYhB8FBuo7Esr&#10;HQtgguHaEkonaFFgS/OyRg2MQHkfNIgtqB8sYhXJr9TLU0PdvmLVojaUt5aEjWgQBkEQYwLlviOh&#10;kl8CJbpxwnlaJViXQQIltUikJhbQwEAhYjDiYBIuGvZst5pDfKVYKKKFEdxEK6uufT+tXUvoWrwW&#10;N93MyOCLPPiZX0VcS3v3Isj5pBuyFHOKcfM0NS9k7rqbKE4dYv+zX2Tw6CipRBLHJkg1ZPH8IFx+&#10;cTowTiQaSKSyiJPATSYQk8aksoiTJpVtIpFpJ908B6ziJFycRAOZ1h6SmQawHioOrpuYoQivIF4z&#10;0TDBZlFSWA0nKVAN5pMN58mP1rYICH+jNIpuCwzvfYDh/ZtZ+rpfDp4RZbZw3/o2yF/BonOl9An2&#10;o2BZioUJclOjTI4M4BeGGRs8QGF6kPxIP+MD/fimSDbdRbqhh9b5S0mkO2mas5BUymX/Y5+j84Kb&#10;6FpwWdW8vYqfH2N6eC+D+35A/57HOdZ/kLYFfWx440dINc8JohXGs6zIUR768sfpf/bfMZIcLPr6&#10;QNLlM+/6+FP1hYDrvCyqDQA1vyOz8uo3AFQWRVXXR2VJ7L6qinGcUWvt0yL6Fd9/5acCiqb+AcpT&#10;/5hg3r+gKAiN1aUrau3N4jBDRK8CA0B1HIiX88FO3QBQpsIAEK0BcELKuf9cNQCItbercLUQ5L+o&#10;DlEieveiM/FygTMzcuZsYfXq1TcbkQ8C14pIZ6nMLMksdliicmSKVUbh9BtRIkOAiPSp6iXGmB5r&#10;7Rbg6ztOkYG3FmvWrLnFloxQwTRowRoKMwvAahcNpluatNaeNgNKnL6+voXAMlVdq6qbxDjLBF6w&#10;1r9z+/bt/1ntv06dOqeW6jKiTp06dc5aPv3rfQtF3GUGXaXoGpAeBzdZ7S/C1zwAyUwKJ5jqEqwU&#10;QPtBd4L2qzKlQoVB4Isf61to/cTGvFd4L3CVCB2vu+3jLD7/Or7zqV9g3+ZHaGrqwgIFz0MBEyqZ&#10;pyYnWL5iLdf80ufwCuN84y/ex/ToIdxkBr9ocZIO6WyK4nSOYjFHuiFLIpHmWP8hOs5bRUPasH/H&#10;M/QsXU2+6GJzI4yODNPWMw/1C4wPT5BpzpJyHcZHJnnDh/+WzvM2oL7FcSNbSFC0V+pNY408tRzZ&#10;9TBbHvocB3b+gLHhCfIFJZNJk0wkSaYTiO+DLWKLPkrQe98RHyXoOY1Gve3BdR3y+SLJhkaaWrpo&#10;6lxA96JeupYtxyv6OAkXSOEkmxASGNcF4yLGjfV0D5WshLpXDZTeUSMgaAiUleGIlKZRiYwBZX1v&#10;EPGo+SBhL6PSJy80JkTHQWMkGjFAuB/+Bp6jyyq+moFsI7mW5Rt5CVzCHpmh4rgUfiTsvR26IeUr&#10;JHa/imeUUfVBPdT3UIXi5FGmBvvpvuAtM/z5hcmSLJxEBmNcQJieeAmvKDS1LUAB9fJYvwhGsL6i&#10;tohfmMbLT1HMj+MXcxQLRaw/TTE/iV+copDPUcxPkJ8exzEWx6RJZhqYHjtKfvwQ1vdpnX8xmYY0&#10;/bu+SdET2jvm4ya7cFMt2OIEGJfG7j5a5/fhCEyNH8OKQzrbRLKhHcdNoAiOkwhHngRyK8m1nFKl&#10;3rjRwoaBoj4anRGTS+j/2MGnOfTUt+i75XeicR41pF1J1HiVYFFMTOWqjzEsYLHeNLnJYaaHjzI2&#10;sJfCxEsM7d+FtROoZCiODuJkk8xfdjUNXYvIdi4i0zKfRKYlzOtBoNTm0MIkJt0ajEAJiY/EiMK2&#10;5eEvsPnrf04imR7JNDU8ODUx+el3f/zJc07xUOfH40czAJQVN6qMAKddYUx12H8EA0CtMqMi/qUi&#10;uno6NHAcZ7/v+w+L6DdEXrmpgKKpf4A3q+qVxphFpZOlT1Xsf/lfZXxK7qWUCtxniCgygAfe9EwZ&#10;AEo9sKW8CDDVkaoi+p4HBv66ASAkbgBwHNNqT8IAEDd+ndMGAORqkSD/lUYAxF+j+LtEkAcJXEaE&#10;0//enC2sWbPmFoHwOxKXX/ACl8RXQfn9FRMtQH7mjCi9vb29wFoR6VHVl1zXfeaVKtdPhrgBwIi0&#10;lts8ZcnNlGGsTnyGDChxent7ex3H2QCmT0VHRPV7r5XpEuvUeTVRq6yoU6dOnbOOz310zXKK7sUW&#10;vdxNmD6/qOchpsVB3OpJCdwkCKEy3CpqfMQaJFD0eqCjgtNv1R8RmALpB93pO6YflYKxftbz/bVF&#10;413neXZtc1t3w/U//y9MHd7Mvf/4OyRTKURSqAHP+mElNVDkTk0Ms+GKt3HZT/4ZR3Y/yDf/zy/S&#10;0NyAGIfCxBTZtiacZJLp8SmUAtmm5qBry9BRWuavxvEnOHZ4N12LV2JNA8XRI4yOjtHeMxdbzDM5&#10;PkWmJUPKTTB17BgrLn0r697ysVJP83Jv4NoGgPzoSzz+tY+z+8l7wS8gmsAYh6l8EUmk0KJPIpNF&#10;TJJMysU1CgnwfQ9bLGC9PKiHX/SCntBWgsWLfUFw8HwLiUDZ3z53MS0d3bR0L6Jl4Vrmr7wM122A&#10;qDc18W6KlWlYWa8NGlVRY2AmVY2ucxH1ObbnYVqWXokpGRlCIgVxhQCFwf5dHDuyj5UXvKHstyJN&#10;qlOlkkrFV2UTzobTMHmehyL4xSmmBnbiFQuIFvDz0/h+juLUMF4xR7ppPg1dq7D5Yxzc/V3yUyM0&#10;N3XQ1LkCxzvK2PBeHJKkG+aQbu5CJYubzpCfnMIzGRLZZjLZZoybIdPaGYxWcDLljBRT/pUalQLj&#10;g9s4/OTXWPHGjyIvIyfFp9ypJnr3iEslPjVHqFRTW6CQm8LPjdK/6/sc2XIfTqaZibEhpsamaJ87&#10;n+bOPuatvZzmnqW4ieDdmY3yyAThyL6neehTP0vKLY5KqvVhPzfxmbf94VNnpNFX59XLa9EAEL1B&#10;JxOTmX5nKvuDncryxXEcfN9/3hjuA/uVrVtfmZ6i0dQ/wPWO46zyfb9UvgQ/M8uHuJKodDbmFhCG&#10;f4ZQXg0GAIkFPJZiJYM+oIwg+iDUDQDr1q27RURvV8vVjuO0RoubHo+6AWDNLYK9Xe3JGAAiwrJC&#10;ANURzqDy+kxTYQAwphXVYNRryQRQi3LZEywa659xGfb29s4zxjRYayd37NhxqPr8qSQyAEQLoRMZ&#10;UGJlfi1ZRnVCa+2IccyD1p7eBdyrCUcD9Pi+7z///PNPV5+vU6fOqafchaxOnTp1zlI+99E1y61n&#10;NiYc98bp6YnXuSa10oiZC5LNTU2lPa+YFtG0MW46ly+m88VCGvXTTkLSxjhpUUkbIS2YtAhZI9Ku&#10;VjtAF4iRRT66SJHFYnWVMc4FyWR6vaqsLWrhvGKh0N45fy2rL38X2x/4DEde3EkqlcGzioYNJyOC&#10;tWAcoTg5xOILbqBn5UYObP4aLz77KG4ig4jgugbP90lkm5ken8T38mSaOyiMjeJ7RZLNneRHj4Lm&#10;cVNNFAqKFKcoFAqkM40UC0VyuTzGCK6TIDc5QUO6ifnn3xj0qq/obR5Jr9xwGz64hXs/dTsHtz1C&#10;Uhx8T5meLiCJRuYu28CqS25k5aU3s+YNH+Tim36Wtde+l2UXv4mlF72dZZe9i6WXvIOlG97KovNv&#10;oGfFZXQtWkW6uZVEJg3i4DiWQjGHV5hgenKEsaN7Obp3Mwd3PMFLz93L4V2PMz06QaqxiVS2GQl7&#10;okeV/HL7qVY19vRSas8d57j20exhn/3Mj0+xMM3RHd+nbdH5YY/04z9NRJgeH2B6rJ+Oub3Vp0+e&#10;UDCB0jv2TBGMGBzHxXUcEskMDW0LaOo4j8bOpTR3r6Rl7hraF22g47xLaZ23mkxzFw3ti+hZ/joW&#10;rL6BrmVX0jR3DY3zLqL1vKtoOW8jjfM2kOlcSaJlEW62E3WSWPWwxXEkN4Q3PUx+4igTR3fhH9vG&#10;5MgAJpFExMU4gVFQguABYAtjHHvhCdpXXIWE8/yXohFXqoUjOEr7UTzjlPzHnMJfDZVRGo6aCW7j&#10;4CbSJLJttM1fh5vMsvzq21mw7ia6ll9GurmL0cEj9D//AIe2fJvx/ufJjQ9jEkmS6cZg5EwsTGi5&#10;wewmU7z07FfxPc/P54ojrsve9109f/ALDx4aLoeuTp3j09XV1Ssi64HFIpKuLgfLlDRdZVWsAmgO&#10;ZB/wzMDAwCs6Fc6JqA57/FztOJyIylK/7BZqAsObSjgCyXWdhLXqgxnqaW8fPTo0NFR99cshnPpn&#10;E8Hc7Ss930+X3v+QmgaA4ERsv/QvRvVxDYLkzYmc/vTs6urqFZX1SFVazojLLPtCDtgHclrDfTbS&#10;3d3dK8J6lMXGmPRshuzjkAP2ifDM0aPnhiy7urp6xYZliQnzX9wAUPqteo9K5yTMf6f3vTlb6Orq&#10;6hVYDywG0uViqkZdKn5OgmNjDKqa4wyUPXGGhobGBwcHjw0NDY1XnzvVdHV19arqeom+Z1E9NF7+&#10;xy+IIcH6V3mUA8DmgYGBbdV+ThcDAwNjAwMDhwYHBw9Xn6tTp87poW4AqFOnzlnNnR9dv1zUbFTl&#10;Bl/9TZlksldcSU9NjeO4Lisvfjt9V76HucsuYs6CFay48FrmL9+I7/lMjR1BNI/rJrE21LxBsEis&#10;kaQxJi1iso5x2h1xOsR1F4Cc5/neIr9Y6LF47cax9F78ZuYs3cD27/wrUyPHcFMprG/BBPczEszt&#10;jlGK02OsuOo9dC7oZdf3Psdw/36SmYZgrVmKJNNpUk2tFCcnQYtk58ylMDqEcZIkWroojh8h05DF&#10;uEnEdchNTOC4Di1dXUxPTJJIORgxJFMO+ekCbR1zmX/BzRXKzVKFMNawGz28g+989peY6D9AMpGg&#10;WFC6llzCxW/8JS560y+x7LK30Tl/GdOHdzL64kMM799GsrGTlrl9ZJq7yTR2kW3uprFtPs1dy+hY&#10;eAE9y6/ivAtvYcVlt9F75U+y4vLbWHbRm1nQewkt7fMxrqGQn6Do5fGKeXIjhxjY8zD7n/k6R3c9&#10;SdFako1tJNMN5Wl9YlXYeGV2tortqaL6ebWOy1v8r/pceTtliDA1cYxDWx6iZ9WVQYhqaaFjiAjW&#10;y+NP52nuKs8iEZyrVGIfl9BfteJptsujHBn/nc0vkWzFYJwETiKN46Ywbgo3mSaRaiTT3E1Tx2Ka&#10;ulaQ7eol27mcbPsSGrqW4xVGGD20E39iP0df2Exh4gBjh7fh5QYxjosaByM+g9sfwmnpopgvMvHS&#10;MxSP7WR6cD9IjokDz+D7HuK65IcP4qmCehSmxkE8rF9EnERFMzaSRVw5J2FjrZZsI4PA5OB+JNlK&#10;trmDhuYOWnuWM3/VRhZeeD1zll9CIpFl4IWt7HvmHl586j85tm8z00ODGLzAIOAkojWBcdwk/du/&#10;TXFyMOlgPYGxhHEP/ut3D+6tfHqdOrMzmxJdqt7dYD+WsaPlNOCsMwAcr7yppGTKCPZrFlZVDtGh&#10;CKBpYxzHWqtqzPicOXNGBwYGxiovODn6+voWqupl1to3qOqFIN1ReTJTuV+xE3OPFEaV50+aQAxn&#10;0ADACQwA8ThFMom+yuQEc9rDfTYSGADMetDFRkIDwMvLDuemAUADBXagfA3cZ2a/mYIMXeoGgNAA&#10;YIxJB1KpofxnpgiFoP6kqnk48wrsM0VNA0Asz5XEVi0/ERQl4Ti+qo4I7O3u6Rk8evRovTNInTrn&#10;KHUDQJ06dc5avvixvoX4bDQJudF6dlPCTazw8ZjOe6y4+J1c/b5PsGLT22hftIbOJRfS1LmUqZER&#10;upavZ80176Nz4QUM7NtGbmoA101gbbjAqwAq2LBXrg3mC0+KmLRxJJ1wE2mFZNH3cV1h1ZX/DZNu&#10;Ysu9n8fzCkCwiKsYwff9oCIrBgVyE8P0XnM7LZ1z2XzfPzE2dJRkJoOTMOQnJ2lobcVNN5Mf7gdR&#10;Uq1zmB54CZNsJNncwcSRvTR1tKO+wceSG58gmUojbprp0Qla21sYHxkjmUoxMT5JU/t5LNxwc7Co&#10;bKwqGB+yPTXWz0Nf+ijH9u/EMYZUYztX3fZnXPT232bO8ovItnWTyraQauyifeklzFl2MfnpPAc2&#10;f52pwy/QMrcXk4i1uSs0mAKhgtZNNpBp6aZ13hoW9F3L8svezqJ11zNn0WpUPYr5Mbyih1rL2OBe&#10;9j53N3ue/hbjQy+RbGynoaWrcuqa8hMqfutUIiJMjA/Rv+tpFq67tuR2PCTURBstkG7qip85pZKu&#10;Tssf90mqoZ6utBUY3PMw2x/6AqmGRcy/8Hoau1eRbmollTEUJg6SH+sn1TQHN9NOItnIyP5nSbYs&#10;oXNhH9nOZWS6VpLsWIJJd5BonIskm1CEwuQQ1p/Gm+xncuhF7NRBpof3BQshJzIY42CtBQ0WkLa2&#10;gFpbMTVXiSoxi0Bu5BC+55NtmROWSYLaYKosN9lIQ/siunsv47z119O55EJIJBk8vJc9z93H849+&#10;hfF9m0mIQ6q5A+MmyR/bQf/O50ilM8Y4pjhWtEM//fbXj/7btzf/WD2R65w7VCjRo56vs7y3tdwU&#10;coKekZ7XJ2MAiF7D+FY+F3epnBptdmL+VXFcp0WtTYgxBeDIwMDAj2SAa29v3yAiNxjkStd1l1nf&#10;R0yk0C8HLDguH8V2g+PoN+4cp1oIcXfOsAFAYgrYiFKEawQ6cg6mysgh564CNk5gAAjeCyNSaQCY&#10;RZRV1A0AcTFVyGym8MJv/xkzhJ4NxA0As5XFFQ4VJ8JRwoIvhlGQA93d3SNHjx4djPt6rXMiA0Bp&#10;b4ZQCTvSSNKqegJjCgd/1G9RnTp1Xv3M1LTUqVOnztmC5y5T5PJC3rvUdZ0VRevhmSRX3/ZnvO4n&#10;/4iW7oVAOL2GQqath/Muvpaxl55l9/e/Qs+Ki3n9h/4vXXN78bx82FsONPxDKBsBVPF9D8Vi1SIO&#10;KB6pTDMtC9eQnxqmMD2Ok0xgURBFNVgQ1zjBYqAIGDdFY9c8PD9HcXKEZCYTKPMAJ+Ggjouniufl&#10;yDQ1IcbB8wskGxpwjIfrKCaZQCWY099NOoCHm03T3N5KIV/AJJRU1sUai5vNlnr/U9KDlpX/qM/2&#10;B/+BgT3PknAgkW3myp/4UxZe/BacRKoU//IVBpOew+JL38n6d36cRFMDh5/7d9TPV/RoPhEKuG6a&#10;OYvWsuZ1H+SmX/gMN//yv3LB9T9Nc888nKRLY2MDTnGUPY/9G/d+8r/x0Bc+wvCh7dW3gph+t05E&#10;ZVdy3/MQwsVuT0JQquBbn9z0ROhSna7Vx2cnoR0jDK5l87f+gvs+/dss6r2S7t5L8K2D7zukWxbg&#10;pOYhbjfqZJkePhwaQVzS7XMoTg+HNwMQHGNwHZdkppl0tpl0ppnW+WtpnrOKxrkX0bXyOpoXX0f7&#10;8hvJtC7AOAkI56oVEy5OrYAWQW1QPsQtFaUMraU4pBoaMHYyMMyEyj1jyu+chummODR2nMfi82/k&#10;0lt+ket/+v/wuvf9EU1L1vP80//Jg//yszx25x8zOTFBtrEBzy+2jI9PL2toX7nJx9/wrb98d1Bw&#10;1qnzY3O8klnDaYDOTmYr4UrFSRg3IZzjrCqqFd/ZGQTzLnueh+M6c1XtWlVdu25d78ueby2c+met&#10;wFpxzFzP9zCzfIfLISrHoLwTLIgehPx4YX+VUEMENZwCZj1xjlPO7JUyqpJXXXwh1YKQuGPlyQrR&#10;Vl93jlNR/kSCmjXPBQWv4zgNgiwQ4VJVvWTNmjXLKy44Ryh/hirL8BNlsaCNKh0YVono2tWrV/dV&#10;+6lTp865Qd0AUKdOnbOSOz92/hKTNKuAvkTanev7PhiHa9/9xyy/9BZEygOYSoppBXEbWXTZT9Ay&#10;dx7bHvwyDa3zuezdf0ymqQNrPVQhmg2o/Kv4no+i5HNFCoUivoJfLJJOt5JMNjFyaC/56SnUB0Hw&#10;ih6oBvP/+xos8pv3cNQlk20lN36U6bFjuI4DCH7RxzXge0UKk6MUpsZxEhnwlWKhgDhJbH4KQShM&#10;e1jPI51Mgm+ZnpgimW7GdRKMjY6RzxXw80XwfdxkU6nqV1KGUq4bDu57ihef/BYJMXieR99VtzF3&#10;3evDIbXB9EU16t4AJFOtLNn0AaZzwuEt30M1HEERcrxGTfUpY1K0z7uADW/5KDd8+POsv/GXSbfN&#10;J1fwSSYypBH2P3kfd//1h9jx8L+h6pWu1ao2QvW9X71Ux+p42/GxfjGYloqT8h6knTfNcP8LWN+v&#10;Pv2qZGLkME/f/59c+/7/zZxVr0OcJGJcnEQSJEGioZuu3tcz/4K3k25sQm0wmsdNtzA1cKA8QX9F&#10;wyo6Dgx+QGlSiXjKBL+xI3EQN4NxG4L98FxkrAxGIwXvU/ALkkgzNfASxBevLN8x2CIbhQbhCWyL&#10;hub2Ray89C1c+b6/4NJ3/SGt85czZZtpWriOY8dGEWHR4AuPb5g8vHlT0XGXVd2+Tp2T4nhFS/Wb&#10;E7mdTRwv/DMIFk6kWCwEI/xqvJczicqIYF8QrLUtruMsE5FNvu9sCBdBPCn6+voWisgGsWzyrV2m&#10;SosJCwEhKshnIQxsPNT5XC4o4mIejnOHgLiHE3o+XVSWvLMRlJvH91OnLp8fn0oZBkdB7qt1/lxD&#10;gwp9QUS8wKBK7OsQl1N0HDlH+0FZbBxnEcjFxsj1IrJp3bp1L9ug+lpAolERs32QKjrGEHgUMEIL&#10;yDJVucpxnNf39fVde/755y+pvLhOnTqvdeoGgDp16pyVqJHFqvZ8SchiQVqKePRd8VYWXfDGCn+R&#10;0lsExEQ1HqF7xdW0z5/L3h8+RGPXSlZc8ma8Yq5c1ZRoHEDYA9cIGqtvWt8ixtI+fxmpdJaxgRdR&#10;EYzrBgYHo4ijWCwiguM6ID4dc+aRyTYyPdZPoTiNcQzJlEsi4QBKMpNBi9OIsbiZDK74JBNJUtkG&#10;irlJnGQSJ5EkkRASqRQJV0inhYSbYHxsFCflkEwnwRHE8XGzjaUwF/OTjA8dCgUDYNn/zDcpjA4j&#10;6tO5YCnLL39vqVZYrluXFziNbwBikizZeAt+4QW83FBsBICgWqpdlqi4PlZ5L2PINM9nzRt+ntf/&#10;9D+wfMObmZguMD4xGoxQKI7z2Jf+lB9+839DlREgvs1K1cmYveIsYqbcTkwp55bTL3bWiKK2WHH+&#10;eATD/hVbHA2mrCmfie2f+D5nCwJYMRRdh80PfpGhXQ8z3f9DisPbsd4Q1pvAOC7GSWCcLCB4fpC/&#10;Gtq7ETtzau7ZdWuzZarIvUYulWCaMDEGYwTjBPuBYhEUxUk2UJw+FnivvLqSWDao8KcKCE1dy1l9&#10;1U9y+Tt+m0t+4k/oWrqRYyOjZLOZuSKy1ohde8//+clzsuFc58cg7AT/mqD6BassWoFgId9MJkN3&#10;TzeeVwym/Sv1no+/61UXEtQlqj5Yi9TaDeEivi/HALfMcZxN4poNqVR6kRAuGMLsBVRZMRTuKCiC&#10;tf7UhRdeOAWKqdn8i92v9q3PSqqDOkMs1cd1YIZY6kI6IbVemSqkIv8FL/6M/HgOYowZQbVfVUeJ&#10;9P8zkFnyYdi5C7C+j+OYFapsFJGbVPX6vr6+a9etW7e0+qrXGnEjStx9NqlVtn0CHxqMbl1kjFwm&#10;wttF5FZr7Y11Q0CdOucWJ/E5q1OnTp3Ty50fO3+JYHpBejPpbIdXtKTSzSy/+CdmFFtBY7dcBQoq&#10;20EDfO7yq5gefpFcfoq5q29ETBbf98ASbgIa9qRAUD9Q5gc9fRXr5WjsWAEIh/fuxff9oBegrzji&#10;IBr0/lcrgCE/mSedbscxDmNH95LL5bFWACWRcCkWfMSkEWux4lKwLsV8DtTBqsv0+DhqUhg3jZ+z&#10;TE4qhaKi1mFyIk9uchyjhlQqQ24qT7GgmFR7SRZjR/ew44mvl4796WMMvPgsKHgFjyXrrifd3FM6&#10;X6J2bbyEk2xGCwkOP/tAsIAyhFVJqqqfgSyjLXAqn4v2g/NKY/tSrnjPH3DdB/4nmc4FTOYncIyS&#10;Sbg8e89n2Hb/P4IGvdM10JKGPaaPE+CqmnCtxld0jxP154yFfNbtZKm8LpDdyW8a20I3qbq/ajlF&#10;qs7NhpgETW2LEBNMC1Em0iAdXz5nEwo0tfRw0wc/zrYt9/CZj7+Dz3zkWv7to9fy9T+7ke988nae&#10;uut/8NxX/5xHP//LPPzZj5AfD9ZAc1NtYAMZxHuLlrPZSQp0BmX55aZGOLz9v9j7yGfY/+S/sv+p&#10;f2foxe8zdexFjATPTaRbsZqIvWOzEN12lvCpKtZafF9JpLu47mf/ipZ5yxkbG21RZdnEoec2Db70&#10;aH0qoDonzcn2oj45X2cBxyvaJDBkW9/S2trGH/3xn0wBUzY0sJXG/8y4Rzz2oZ/ws2et4jhmrqhd&#10;Kyc5FdC6det6VXVtsVhcKyJzwykcYkb22eVd6t6giuO6qPX3O05iy/Pbnt8O2h/4Kl89231qnqnh&#10;dPqpFH4o7VmPy651KqjKw3UJvUJI+C/6PccxxvSryE6gX62dFMK8F4oovs0gfkIEtRbHMStEuEKE&#10;d4jIrap689q1a9/W19d3+WvVGGCtHQH6VXW0Zh1fYp2uiMusvC+h2I3IIkE2gN4I3Bo3BLxW5Ven&#10;Tp0ydQNAnTp1zjps0Z+L2jVe0Z7nCC3Wesxbej6Nc8pTPgpBIz3oaV5xeakOJE6CrkWrOLz9CVrm&#10;LqepeyF+cSqcm7s89zZhgxkJFgYGULUYJ0Hz3BWBUcDPkUgmwzUCfEQExwgGxXHAcUFcD9PQgCDk&#10;Jw4ijpDMJAGD9S2JVJJkUxviWFLZFGqE/NQ4qaYGTDaD+gWsm8CkMojj4KSzuKkkYhK4KZeG5jSp&#10;bJZk2sVJKDiKphpL8U6mssyZW667jQ2+yPixQ0giQbopy7zVV1cockRCZUatyiQEUhZwnCTZ9vm4&#10;DJOfOFJZmyzJO1RIxNyiemeQVvE0C34VwMmyeMNbuPkX/p5ll9xEzoLjQGNjmme+/U88/93PoLZY&#10;SufoelWf6clhxo4dYPToixzr383w4Z0MH9rJ8OEdDB96ntEjOxk9vJPJ4X7UFvD9QintSnEPmc2o&#10;MKtoQirieJytNvFnamyrdRynVldci5sMnzTjXG0cN03Xol6osfDyqxERYcGa63jPR7/F5bf+MRfc&#10;8pssveq9+CbL/hd+yNYffJsXtjyOJjpY+6b/QUPrXAASjXOYc15vILZSYlWnXPXxyaG2wKHnvsTD&#10;X/5dhg9uxWlsx2noxFPlyN7n+P6df87Dn/klDj93P24yzfy1F1ff4gREYSqHL8rfjuNgVUmk27nq&#10;PX+E29BIITe1qFDMbVBPNw289OTL6Ylcp84JOcmi58xT8WqXDyqdheHhY/0g2+fOm7fF94r7XTdB&#10;NP1W7eIg5hgVx6FQVLXFOM4yRC+31r30eHNY9/X1LfR9f4MxZlMikVzmOE4L0btN9KENv6E1iL5n&#10;IoZiobDfTSQeF5Gv4eh3VO0+EZ2svqZmdGKc6PzpZZbQxIvD2fzUqaD85XiZvDZmDvwRCKVVlcdm&#10;l+Fsb+m5w+bNm19Q1QOIHNVgQeRSuVu7lhvlyrJUNSzXNJzP3ogsUtUNoDcK3Cai7zdwm6revG7N&#10;mnetXbv25teSQcBa2w/sFJF+lEmJK/uJC7E6J5ZlGckwWPtNWxzjLEX1IrRsCHityq9OnTplypNo&#10;16lTp85Zwq1XLVqHmis9v7AqmU5nc9MjrLny3bQvugSqqzfVlaAqnHSWw9sfpHv5JYz1P0f/rmdJ&#10;pBogGsgfVuJFgxurRtMBKX4xz8orforGtrk8/a0vUJw4QiKRxE04eL4f1mEFERfEYWp8hPaepSy/&#10;7K288MQXGNy3g8aWdgp5P6h6FT0ynQuYOPoSCdfFaewkN3SYVNLFbZpD4dhh1KRQC1KYpnHuQiYO&#10;vYRVyLbOYbx/H046w9TEBM3NaSbHxpm35mbmLlqFAiKWVGMHyUwTAEf3Psbux+9GgPZ5C1l59Ycx&#10;iTRBjENOIL+oVjk1ehQYY3polKa5K8NzgTKe+G1iMxRUUNJZl6v6gSojmEoone1k/prLcXWasf49&#10;WB8UnwM7n8BOj5JwlMPbH+aFJ77OwPYHOPL8f7Hl/r9lx/c+y+5HvsSuR+5k92NfYfdj/87ux7/M&#10;rkfvYs9jX+KFx+7i6Jb7GNjxANse+AIDzz/EeP9Whg7tQaWIcRwSyUwwPUssuD8KJ399uUIeMLP5&#10;c1ykMt1EhOmxQ4wd2sW8NVeX/ZwAVR9bGMNNt4aLQ756iaSpQGNzBwtXXsyivqtYcsEbWXH5e1l2&#10;2bvpu/anOf+6D7Bo3bU0dy9BnAQCWL/A4N6naOhaieMmq+76oxEWJ+x+7E5e+P43ef3P/D+6lm6k&#10;pbuXps7ltM1bQ9fiiznv/CtJNDSwb8t3sf4k9thBUh1Lq8JxPKJYV7oFjcOgoedbaG6fx8DerRw7&#10;sANIJtxUxvMK/tF3XtY59B9PDI1U3aBOHQC6urp6RWQ9sFhEgo9HrTcjyvDVWRFyIuwDeWZgYGBH&#10;9clTSa2wl8Jd+nAF/8KfEhLMOT3pJtxdb7zp5u9ec+01z913771esVBoMsZpieoPwXUzpFGbwIbd&#10;okradZyk4k/NmdM9OjAwMGP+sTlz5mxwHOcGEbkykUgs830/FvYa8q9GQBSMMaOg21T5NvAo2AI4&#10;y1BZgJA+4X1ihMmbE5F9wGlNz66url6BclqWZF41NmVGhErCygMHRez2rq45YwMDA6PVPs8Vuru7&#10;K96L+EjIGeKDWi91Dthn9fTmgTPJjPxHueyIiL+flQ5Qz3/Q3d3dLiqLFBY6xrRH5WekyK4tthl5&#10;D8K3Prhe0o4xbYJ0WGW+iCwUWAysEmP6RHWxQnt3Z+eiOd2di7u6urt6enoSR48eDYZ/voo4duzY&#10;cFdX1zwRWa7ofCMmC5S+P6X/VfkyQGIf6dBFAmOAiKQdx7RZq+3APBFZLJhVrmP6UFmsaCi/7sVd&#10;XV2vWvnVqVOnTHUJUadOnTpnnC989OJbjNjbreSvzmRbWqenx7j+Zz5L58L1FXqGygpPJVEPOMXy&#10;/P1/z8prb2f/E5/lu5/9OA0tc7G+xYaK/qgCGlwR3M9qAdfxuOk37ibTNIcv/+G78CYPY5wErisU&#10;i0VMUsAKCTeDJBKMDu7lgje8l0ve8Ud89//dyv7tP6SxuQdrBUcs4hVoXXE+AzseJ53N4rQvYuyF&#10;52jrXoBpX8bwjkdxWxciFLCTQzQuvIDpg5tx0xmyPYs4+PxTpFo7Ua/InJ4WBo8MsfYt/5M1F90I&#10;KIXJo0iigUSyAYAdj/wjP7jrEyCGFRe9gUvf+1cViyeXKTeiI6lF7tH+0EvbmTiyGTt0mMU3/kq8&#10;Glnao1wXrUm8l31lVTRYCBUtcnTnPTz55b9kcmwKBTzrUSxanEQWvzBOfipH0jEk3eBhRRuEXcOe&#10;/aoGMYG1wXFCi044dZC1SiIhoB5WPRKZDG6mjZbu5XQuOp/upRtonreKbNsCRIK1HmYbGXC2MXzo&#10;WY788Fusuumj1admpTB9jN2Pf4HFF76TbNgb/rVCPNXiWVLDf/F8WswN89TXP84FN3yEbOvcVyTN&#10;o/x9ZM/jbL33b7n8g58knYlG60TTWMXW2gAmR57nh5/7PTb81N+QaptXFYvZqH7hwlJMBM/zcBwn&#10;KOMQdj317/zgix+lWDAY39/jO+ZuRO+4/W/2PFJ1kzp1AFizZs0tInK7ql5txLRGysLylyHMozWz&#10;qqLKiIg+qJhPb9u27WvVPk4ltcJeelsC7Uf4+gTqpMoyQ7BqR5PJ1Pfb2tq+aK19UUQ2HD548O3G&#10;dTeg2kJ0i+N99OJvaGiUcx2Xold8XoT7wHxl69at3437D6f+uV5E3mEcs8H6tiX6hsVDWSqnKhYn&#10;Lu+7jovve8+rcp/jOF/ZunXrdyOZCFyNSOuMsjEuhVLSltPcqo6IyIOqnNb0XLNmzS0Ct6vq1SLS&#10;Wqn0ilHtoKCiiMikWt2iyv1i7RY1ZqrK58sk1v29qif8iTrGq2pRVYd27dr1RPW508G6detuEZHb&#10;Ub3aGGmNRr1WUOFUmTNUdQTlQat6WvPAmWRG/iPKa5UZroZT4C4yqdZusa9Y/qtFmPNOkAFVtSiq&#10;Q9tOc/47f+XKJTaZvFFVbzXGXGStbakuO8vflWqqS+eZco5aMYKZ9K3nIVIUGAX6ER0BprD0q+hO&#10;0AOq5qgxpn/z5s0vVN7p7KWvt+9ya+xtgtxsHGeZtUG7JyIYHUYor1rSjPkt7YYfsvCcETPpW99D&#10;KMtPdQRjprC2X0V2Wmv7jeqUGjPyapNhnTp16iMA6tSpcxbyzivn9YroekgsVpW0k2pi1dUfIpkO&#10;FNsRIjOV/0GDnFJlRhCmD/6Q1NyV2LF97H7iXpKpoIe8hteXK47hfwPFYo7G1vmsuOJ9DOzbwZN3&#10;/zPZjIuTSOD7Po4IiZSDV/CDxQFdl8nBw6zcdAsdiy7g2W/+NYVcDsdkSDdm8fIFPE9xsxlyY8dw&#10;082YVJqpgYM4jXNxG1oZOrCLTNtCEo5lanQUt2UuxaFDuJkmiiQYPLyPhpY2Muk0uZzPdL5Az6o3&#10;M2feYgCmhvtJNrYjxkGAw7sf4vD2H2Bxmb96E3N7rwliWBq5UJ5LmHCrPBd4FgFbOIbT1IE3sJnM&#10;/Itw3VR4QUWdskxVPbRaqSqAtQVGjuziyI4HePHxu9j23c+x+4l7KOYmsGqwgO/5WM8jPz2OMT5i&#10;BDcZLLjsZFtJN/eQaWok09RMuqmDVGMn6eZ20o1tZJrbSaSbSGSy+ASL3ooYjHFIJNLBGg6FHOMD&#10;++nf/TgvPnM3u574T156/nvkJsdIN7aSzDRX9Y6fvUL946LhegfVjaKIWDIFWyR+EUwixfTIEVoX&#10;nl992ax4xUleeOrLdC+4kGRTV+zdefUTl9MM9wpHQbXI4AsPMWfxRtx0UDb8uEiYUxrb52OnJ3ny&#10;7j9GxwcQ4yOuAfURfPziNNMjh+jf8Tjppjks3vR23IauWfPAyVGeZotSmSgohj2PfxXyRaxjrCCD&#10;WHn+P39wbFf1HerUYZZe9JTeq6qysHaWffWMAJhJzlr7wtTUxGNPPPGD+xtSqSzGdABzXCfRaW15&#10;rY7IhFDrvY27iAhWLcY4CbXqA0Pt7e2jQ0NDQwSKxuXARpDXi8gFQDeESvhSXaXqGdXPVDCOwfO8&#10;/Y7jPq6q39m+ffs3iMlEYDEipREA1V+1MjPOnFUjACpiPlP0EMoc1SSoKyIdiKwAe4Eg60XCDdYL&#10;dr2g5c3qetFZNpH1gqzHynpE1luR9Rpu5ftRdX/Wi7AeZY1jTGNbe3v+2LFjB6vDe6oJRgDoeoXF&#10;RiRdSuGyDrA25fM5hdOeB84kM/If5bIjzgynqFKlmlTUFdEODCsEvUDEzMwfP/YW5kuR9VZYrzU2&#10;gTU4pnFOW3t+4DTmvyNDQyNdXV1NItKtqvMcx2mrbhecPDPLbC2VVpoUY9KOmKxxTLsYOnzfLgBZ&#10;JKKLBBYbcZer6iKsbZ/T2Tmvq7u7/dXQs72to801xrQYzHzFtse/yczIf9USms0thoKiSTGSNmKy&#10;xph2Y0yHtXYBsEhEFgUjLHQVYvqAxdba9s7OznndrxIZ1qlT54QlQZ06deqcfqIRAOK4V4vQmsxm&#10;eP3PfYZsQw/WK4BxQBwECZTdYsIeDGA9D4uHLeRQMTjJBC/c+zfMv+7DTOy5l3v//jdIN3RhNTAA&#10;KGEDOqyoq4IaxStOcv7VP8WGt/wuu5+7l2/91c/R2tIGxkGwIOAmBOspTiKFOg7jh3bzhl/5JN0r&#10;LuWrv/c6jJvFcRrJtmQoTOTwBdxsBm9imFRTFyYpjB/cScOCCxA3y+DuZ+hcfhnFoX2onyO9YBWT&#10;u56gYc4CJJNh/87naO9eQGtLBs/3sH6RdW/7JIuWrEbxmezfTWPPylKbY9tDf8PT//E3GDfN2qve&#10;zHlX3I4WBAdLoaiIsYi1JJu6cLMtUJhmeKCf3PQxdHoU13Xwc9NocYBdj9zJmrf/fzgvfot881x6&#10;1r0XxzgYYzBuMkgP41YnZWn+40hHodZn6MAWDmz+Fod3P8lw/24K+UnU9zGqiHoYx2LVIZFKISZD&#10;umUOyXQnzXPOo7Gth3RTK7mxARrnrKZ76QbEBCMIjGPCuBuwfpCeVvG9CY7u3UwxN03CFQ7veJiR&#10;o4fxi+Pkxo9i/RyOOKRcF0Wx6uP7gmQ66Ji3hiXrXk/Hwl4mh/ez+bH/Ij81hnEcFIuoIGJx1Aa9&#10;RgEVA8YFEcQYFBOOcNAgfGE8RSxiFYuP5+Upeh6ZhnaamrswThLCEQwaDdUNhuuCOBgg4QhGkuA2&#10;crT/OfLjE7zpN76Ia05uOp/89BBPfOUPuPDaD9M0fy1qg0Wwzy0Ez8+x7b7/xYpNP022dd4MY9WP&#10;j2Xf5u+y7YFPMXpkC77N43kZhDQUJzEojR2LufqDf0rrgj7A/AjpEPmv1uKU46Lq8c2/fR8Te36A&#10;TWZH0innwelp79M/9YlzoxdnnZdPrV70hDmsos98lO0qXp2zeQRA/FUJD2KvjoS93R2RB9Xqpzdv&#10;2/a1G264YeH+/fuvFJE3q+qVxnEWacwIEBG8uuV3MC6WSG4iBuv7+xF5WFS/4fj+45t37Xqhr6/v&#10;NhG5SZVNiaS7witG3XkrZR3JPj4KoHxaETGjqvq0qn5FVe/bsWPHDmIyqR4BEL+6erdq1MFZNAKg&#10;ctH2WVu0sShZtZMgXvBJrRxRESFxp/g9Z3qtkJtWOsTOVCLoqCqPKHx+586d91SdPuUEIwD0dlWu&#10;Nsa0qg1Hwmj1O1yVK8r5YUSVB7U+AiCk8l2vzDORDANHq/4kGE+C7Fcjd1QzW6YmniDhXvj/BLd0&#10;HEat8gjo57dvP7357/zzz19irb0RuBW4CGiRE460Pd65eMYl5jcqGYLGkBC2CwBUJz3r50QZAfrF&#10;cY5a6x0QlZ2oHlBjjjpO8fBzz+18MbzZWUVfX981wDtU9XrHdVdZ3y8ZoEvM7BtXgxo+YqKszN6C&#10;iYyuopPFou8pFEFHgX7HcY9azzugIjtV9YAx9qhT1MPP7Tw7ZVinzrlOjbe/Tp06dc4skQGgaPVq&#10;1022inpsuPV3SblNDOx6jEJxGuunaGrtpnPFRlq6ehja8xgvPf84vueRanBwJUVDSyfjQ/sY2fEE&#10;l/3yF5jY933u/8ffIt3Yjm8lNAAENZ54ZccaS2F6kg03/Rrn3/CzPHX/Z3n8X3+f9o4ufGtIJAXP&#10;L4IoqUQSqy4eyviBPdz0e18kkYF7/uS9tHQtwqobLATsKUW/iG8LpBIJnIZ2rD/B5NFDZBeux8Uy&#10;8tKLNMxfy+TBbTQ0N+J0LWVk+yM0zj2PhuYM+3ZsoaG9h8bmLH4hR0tbFxe+519oa23CL0xQGO6n&#10;oXs5VsEI7Hr8n3nkX/+URCLDhde/lY7Vb8efHEP8SaanC4griBUyHcvIds5ldN8P2P70f1LMjZMy&#10;abKNLbiOg2PGOLztCVbc8OvM4wi51l6az3td0PMcQmW3i3HcQFFtBOsDJhhJYETwCzn2/fB+tjz8&#10;RQb2bcMWCzQ1FEmnHQqeZSrnY5wM2eYuWrtX0LVoHe3nraGxbSGZljkkUw2YGgaGk6dcs/W9Atb6&#10;FPITHHvpeQb2Ps2hnY+SH3kBm58ilUyQMAk8z1As5PEsOIkGVly4kWWXXA6JJLkpDy+fx/d9fFvA&#10;Fn3Ut6gVLIJVB4wJFo22isUGRolQiW+iERY4YbDKjTmRwB8igcpKJFAKh40daxUN74UKvmcpFidp&#10;bF/EssveWWM+/+rGUUA+d4xH7/wfbHjDz9C84AJUz00DgG8LbLvvr1h68U/Q2HneCRqjL59SzlPL&#10;1OhhchODFAse+HkcN01T51xSjR2ASz4/jZtI4Tg/Sl4P8kcttygMz333szz373+IyTSMqPJga0fH&#10;p9/yu987J5Q4dV4+FUp0Y1qjd6Ocq0Kqsx0EPs5WA0CcqANA6TioEVi1I4JUTHXS29vbKyLXi8g7&#10;gA1AS+xO5bpEzQdRfhcVHNfF87zngftF5D4AEbkeuC6ZTK4qFIoxY0I5fBr/FzMGEE4FZByD9e3z&#10;qnqfqn5lx44dpSmGXisGgGBEU5WYZ5P5jCiVDQdBfi6XjyVPs92L2P1iyRKXX5Q0ZadAwR5+0rHK&#10;iMCDCp/esWPHaZNhRE0DwAwiSVUcRrGrGwAiarzsM7NOZYYJslfoqzR9V5Tp4n5PlnImjKdauUgr&#10;p68xgrU6IsiDGP30tm2nP//19fVdY4x5B3C947irvGIxrONW58Pq42pipVfca3SrmAijNd4ITwX1&#10;b8FanbTW5hQdMdAvjhsYA4RtqmaHMWbf2Ta9TV9f30J8rlCjN4nIJsdxV3ieV+pkVU3JuWKnSiC1&#10;ZB2eLt82NNRExoVwQXpFJ33fz6E6AtLvGHPUWv+AINvU2B3G2H2bN+86q2RYp865zizFRZ06deqc&#10;OT7/exffYpTbjdWrTSLRKihXf+if6Jy/Gi8/iTgOSALHcUvKTi8/QXF6EnFdEslUUPk1hvzEUfqf&#10;f4hFF7+FI1u/zgOf/gNS2bZgBAC1S0GfAkY8rnzfJ1jUdwMP3fUXbL33n2jv6MT3FeMqvuchDjji&#10;YJwknirTgwO87U/vYfTAE/zX332EjnlLsUiwwKwIHpbC1BgNza24De0Uxg/j5yZxO9eSKAzjTedw&#10;OpYx8sLjNM+ZDy3zmdj5fZoWrCKddjj8wlYSLd20dLTgT43TPmcp57/7H2hMJzh2aAetbd04mTYU&#10;xQgc3PZNvvOpX0LUcOWtH+G8TT9TboVSnn8cYg1hDSqG0bngSMmN9zMx9hJybBdta9+DmaFkDlBr&#10;A8OKKo4xWL/IvmfuYesDn2b80G7SSUMqlaZofXI5j4LxaOlexdwVVzJvxWW0zltOtrmzhhI74HjK&#10;2Wo9TlTPFYnquEGcalWUvfwkg/u3cnD7g/TveZyJo/twJEfKyeA6LnnPR9wsC9deyYK1m2hfcilu&#10;qg3BlBQklbcNZFxyrAp2jWC+AsQq9RXUDkQ+P8Kjd3yMDdf+NM2LNgTGm1rCeU0jWC2y+6FPsmDN&#10;TWQ7l1d7eEWIp0yFjCvm7yYYKYLOslZHmXieiXrQxVOuZn4SITd2iO/83XvJTx4bVXhYhM+88+Ob&#10;v1zttU4dYgpjlKvFSGu8gA32wuMog5dOh2dfFQaA+MsU/BgRfDvTAEBgBLhGRN4hItcb46yyvhdT&#10;YAU3OH4xGk4XhAJmFGufAx4DyBeLG9Pp9Pki0lL6VIdUvNMacwm/3QGCb/39IuZhVf2G4zgPb926&#10;9aXosrgBQEMDQEWyxZ8SS8to9+wyAISK/BmyjsUoni8rnMuyK0sufsmMm1ZRkRqVyRF/duUOIoJv&#10;dcRx5EF8/fS2M2kAsFxtnLgBoEacqnbCeI4odQMARJmmMq+cKOcwI49U58AYMafK9zSkwqHa+BTs&#10;BEW2AhIaAIJy7QwaABYCV4jITahuSiQSK4rFYmUEa4hiVmYIpQaxlzveToi+CUGdTCattTlBRxD2&#10;OcbZ4ft229k4KmDNmjXLjTEbrbU3gGw0RlaotUEqV8gu7GgUJP9MqmwnzPAWS5T4fULDc2gPAMAY&#10;g6pOWrU5VEcE9qmYHWC3qUp9VECdOmcRtTUsderUqXOG+OLHLl5ofLKqJIrWF7VKPl+gWCgg4uCm&#10;GnETDbhuskJJ7KaayLb1kG7sxEk2hf6yNLQtZtHF78I4GcaOHcFiwhpM0HAsV34kVBAbFIf8tM/E&#10;yCSokp8YopDzwlllBBvMH4RjHAp5H6uKV/BwE41kGuYwPTqAxeAVwXFcCtN5HNfBdQxeLo/nCSIO&#10;WrSgSUCYGh7BagIxDt70JLm8RyGXAys4bppC0ZCbLgBCws0yPjxJbtrD+h4AjknipJtLsVEVTKoD&#10;34JX9JgaHQrdw7gSKNOjLSAwVhBNhRTdCyHdNBfHyTBwqD+o/GmlMr5UoQ57tzsGju5+nHv++kN8&#10;/3MfpTiwi9amBGpzTOUGSTe0s/LKd3PDhz7HjT//eS655deYv/pyGlrmoArW+oExoUK5Ech/ti0I&#10;f2wrGTKi/erKcRQPcFMN9Ky4lItu+Qhv+O//j023/Qnzz78ZP5lgojgKxsPIFC88czcP/dsfcs//&#10;fT/Pfu3PGD28DQimgdBQmRCpdoIKsqJWsVq5lWQXPj+8oBygskN5i86FWzz9gq0ybscnSOvgkTOn&#10;sTh3CKbjmJrMMTZ4qPrkK0Y821WkWZWfwFh4fOU/YY4o7YcJH88thO9K/BdVktk2EtkebFHdVENb&#10;q1rt+cafXbk0uledOrWozKmzcBJezhyzBK7qexAdRr5rXeW67h7gEeAJ3/d2iTgzy9/ql7FE+E6G&#10;9Q2BFoUViLwBkTek0+kVjnFaVLVqLpqwfKB8z9JxeKTBN3tUxOxR1UdV9em48n8G4XemXHrUYjb3&#10;s4GqxCuh5XMVBW95t6Tgj9cfwi3Yjwm45lb2H9ytfE287lF97xkVkDOCH1VZIMwBwV90HIqqIv+e&#10;zfngTPPyZVPOf/G8VM5fgVOYj6L8VXEU5bHKPBl3i/Jd6V4lN5ilf81pYevWrS+p6pPAfWLMY0XP&#10;2+W6iVCMoVzi1eAS8chW589ZiHmPjuOPkfAW1iqqtkGEDuOYZSJyUdH3bwS9zYq8H7jN2uSNfX19&#10;14QGjDPKtm3bdltrH1M194I+Zj27yxgnjEyVbGrKsNo9IC6qwCHU8MdPxK6LnBXFtz6qtsGIdDiO&#10;s0yMuUhVb0TlNhHejzW3Wce5sa+v96yQYZ065zJn8BNQp06dOmXu/NhVS+76/asud530RseYta6Y&#10;Dsd1XcSh6HlMjhwJfVZXUSIlb6RUrawVKsEUNWpzHDu4CzEJVEzUGbyiPRZUuAOFaFNHJ11LL8S3&#10;Hn5hlGxTNlSYBj1GHMcgQCJhAMVaj+Y5C0gmG5ieOIa4gkm4WA3m4zEJl2Q6iesqJmEwRkg4kG1u&#10;JpGwFAvjpJpbcURxxcNJpoN5grWI4zo4BtykSyadorm9mYaMIdvcRsIE4WjpWhgaRMq9HFvmLCbb&#10;2oVIkfFj+7EaLKIbp9QoiLtF7lXSnhoZQMN5/6G6t3ggcyPC5LEXeeRff5N7/+anmdz7A1qyhlx+&#10;nKmiT8+a13Ppe/6Gq37hS6x/2+/SvfIiUplshVLUmGChXjHRXOjVaf7KEbW9IhRIN7Zz3oU3sund&#10;f8pV/+1TLLv8Q9hsM+NTx8DP44qHN3GUXU/exT3/+LNs/a9PYr1pkGANgrLkwi1ulIgrBWp4LQeo&#10;xhadC7fq+1Wn44mRoC/qy7McvOYQhOnpUcaOHQgczpA4Su21Gr2yIiqzQNjYjxFPy1rpakyCTGs7&#10;JmEagB6QldMTwz3V/urUifPyypZ4vtMKZeOridnivHXr1peMMU8C96vqk7719kevWsX7F0lixmsY&#10;arfCtV0cx/R4vr+qUCyuEqHHt8GczkG5X3FVcKvSqeB8VA64iQSoHga2OKpbonn/a1EKUu0A1nQ6&#10;WwhkczLU9hfIsSqCkXBfZryDsjquPi+dqbEXUEq+E9t5Tz3xwB3nu8NxY1TnZKUT5b2Z+aWSsr9a&#10;lE02Fec1Ohc7JKo0lDPeyb8/p46yAlvvBfto0Ss8r+ioEhhSK+oupd1AKseXcA3il4VbcPuY/ELD&#10;gAZrv6BKiyOy1HGcC43I60T0ZlRvDefev3Ldut7eimecAbZt27ZbJJSh4VHf955HGI2+KwHVeSgS&#10;QG1JznCrlltpN/RVXf8M5edbG8jQyNKE41wo8DpFb1b0Vqx5h/r+let6z7wM69Q5V6kbAOrUqXNG&#10;ufNjVy358v/3umuN4UbgNkXei+h1KpznGNPgW8V6ytC+Z4NKx4y6a1RdCXq/zPCgiuu4TI8d5uj+&#10;7TiJBJSGfYaV4bChrwSlovWKJFMNtHbNY2pqgoH9L+K6oOqBtThO0EPdK3oYJ+jtXshNkcq2gxim&#10;xoew1kMMeDmfRMLF92BqsoBa8ApCYbpAsVggkUyR0GkK02N4PtjiJKo5UgmXBD6enydfLOAXi+AJ&#10;1nPITXh4eUtj10pcE7QixQkWnY1FnHRDJ01zVlD0fQYOPE9+8li5phtKqrKyXZZftfJDUYZefJTG&#10;jhWV7uG1IkJ+9DBPf+WP+eqfv5MdD32FhoTi+3lyhQK9V32Q6375LjZ+8G9ZtP5NZJvbSgr/6Pof&#10;TYn9ShHEPXq6tQri0LFgNRve9Ku88ee+wEU3/Qbplg6mpsfw8zmSOJjCFE9845M88NmPMDWyHznh&#10;gmZnGdZHiBaaPPcIcx/TOUtxOl/heqaI2usAqha1RYr5cXITQ0wcO8zEyCEmhg8xOXqYyZGjeN40&#10;qkEaSrjuRpwoP2rgAeM6+J5PfmK4BZGeiikN6tQ5Jbw6ypjym3/871CowHpCRB4RkT3GmNHoYq0a&#10;2VNZmsSONHiMtUrCdbOpZDJrbVA3ie4Q+a4ukUqhC3fEGHzP24XIE6r6CMEohdmJvlEV0ax+yiyc&#10;bSPGagZbK0/Mlpxh/afiLxrNcZytXG8Kn1FyL4/siu43g9nCcrrwwZbCVqUJjMcz5lgjFucssydf&#10;WUoVYpyNkqdShiq/lzFPM/8qTpfuMeNchFIKdXW5cSYpGwHkHpD7BHkK1RdARyvrMBVDtUtxjst4&#10;VnnHHILz5Xw/w2+Ixu7tW9sAdDjGWaboRahe7xp5s/rO9WfDaIDACCCPWWvvUeU+VX3aWrvfGCds&#10;D8bkOKuQmHGiWqbls+Fe9KPMKkklGO3sRTJ0nGUq5iKF61V4s+/I9b299dEAdeqcCeoGgDp16pwR&#10;vvzRK5fe8TuXX4v6Nyp6K6K3AjcjelUimVnrOIkezwOsJZlOsX/Hw+QmR4M+yxX1jfJxuYJSiQBH&#10;dj/N5LGjJN1k4CUa2hhVkULlswGMWNLZVhzjkEw4JI1HIuHiOgZjFFFFxIabYhyL63q0zpsPKNOj&#10;h0llkoBijJJwhHQmhUuepCs0NDbgYFEjuA3NuMbHTbgoDn5uGtdN0tDUSMLxMG4iUNoZJZNN0tSc&#10;QYvTqJugZ9XlJFNuKcYVvQ8VRFy6lmzASbgMD+zlyJ6HgnM1ZBRQeX2EAKNHdjI9eJCuVVfEKoOB&#10;4n56+CWe/drH+cqfvo2n7v4nHG+KdCZFLjfM/L5NXPcrX2bDu/6Qlrm9EE2XEI4gqFZWnmmi4MSD&#10;pQjZlrn0XvNhrvuFL3LBDf8dzWYYHRtBi3maUwkObX6Ae//h5xh48XGkogfO2UKt8Ei5Fn+Ok8o2&#10;kEhEC++e2TzpFSY4susx9j51Jw985tf4j798D//+Z+/k6//7nXztL9/KN//P2/na/3orX//ft3D/&#10;J2/jwX98Pw/808+x68FP0b/tAUaO7sL3ImNGQPydTactriMALpAU5EdZcbhOnePzKixWqt/86uM4&#10;O3bs2KGqW7BsUWsPizE141zzHjHdTPQNDL6JsW9HqIkqfWvD38BvqeICwTX7ReRJEb3fGPPkcaf+&#10;CSkHtWYIS9SI0hmkRlgrnCLBVm810NK/GsyuUA3cYmei5Cq71KQiJLME6XRTO8wai2Uog8gplh/P&#10;VU4m/ifIeTEidXRM6pEG+kSU/NTOp9WOpQ5SpUCd+SEo27Zt2w18H/gK1t6l8G1Un7JWX0B1lHCt&#10;j3geLMlphuSCLf7mRiKoKZ84s3kIReZbiyAtjmNWWbVXWvQdYN8B/hVr1qw5NQtHnSTbtm3b7TjO&#10;943ar4jqVxB52Fp/u1o7hDApoQwjasqvtBuX5eyc2EdEkNk07FQlqi2O66xS5UpVeYeIvMP3z7wM&#10;69Q516gbAOrUqXPa+OLHLl5450cv33TH72x6m493s4jcqtbean3/RoGLXOMuM+J0WKsNqkoq6eIV&#10;izjGMHWsnz1PfrX6ljGCKsmMCrdALjfC1u//J0aSoY/IX7wyHK4BEE4PNDWdx/ctU+MjjE8M43nB&#10;XP9ioOh7qILrunhFn6Lv4xfyJJu68XyfyWOHcRyntAiu54ObSOI6Psl0GhVBdBoRQ9GD/PgEgiGV&#10;zaK+h2eFQq5IYWoaxzi4bpLc2CTFvE+mMY1IjnxOSTV0B0GvqcAN3OYsWoqQplg0PPfgZykWp2IK&#10;h7DnfXhFUNeN7lW+p/UL7H7ki7QvvpJUtgXVYJHh6ZGX+OHX/5R//5/v4PFv/hNefozm9mY8b4rG&#10;OZ1c8YFPcuXP/Att550f1i0VE07ZdDYMQ64kyD+1RBkPabp5Hmuu/wg3fPifWXTBDYzlLJPTeVKp&#10;NOOH93P33/4ye3/w5bBXfaUK4czFuEakQip6MZ7DpNItEI6mOTMJpeTH+9nz0D9zz1+/h3v+9qd5&#10;9K4/4eCW76AT+8kwTNIbweRHKY4Nkhs5SnF8iKED++l/YSuDex9j+4N/z8Nf+BW+9Xfv4qufeDtb&#10;v/spJkYOlco7Aax6GPIYAVGLg4/zKumdXefs4oy8Jq80P2bR53ruHgyPojxtrb+/LJTYjY8rqPJJ&#10;IezpWjWSL7pV7aAqiBkF3WNVHzGefSJUqh2X4F6173hcan0gTzM/Tgiqry0dR5/BGZ/DskKxrFiM&#10;eSilzYwLz1p8KuNZVpYGjlEsKmRT5yQ47oteknKNnwpK/qI0iidIhVs5R1aer3XXs5etW7e+tHXr&#10;1u8a3/+2iNwlcJdxzLcRecpa+4KqjhoTrE1GVYlZIi6nWanhoZZ8Y4cleYbuwchgs8hxnA2qXG+M&#10;e5MxuvFMK7C3bt360tYdO77rq94nqt8Q+BYi31Nrn7XWfwFkVGIyDAj3q+1NNcQUUGF9KbtFPzPO&#10;BSfi5YsK+L6PMbLIccwGEa53jblJ1TvjMqxT51yibgCoU6fOaeHOj1zca3y9UtBbUd6Pym3q+zc6&#10;CfciN5FYqiotvu+harEazCU/MT2K29CFmASJRIKn7/tnDu99NuwlF925stYR7UXnBeXZe/+RoZee&#10;I5lIBAvLVtVSSuYACaYDMo6ha/EaEokUVgsg4KSSqChWLYjFOAbjOCQSDojFSRpaF63GahEtTpBI&#10;pXFdg+MoGIepqRyTk9OYdJbcVJ6xYwOkGhtJNTah5HFSLsmGBowUSaQTJBvTqDeN4ziYhINJKJJO&#10;Mj4yRW50nO4FC8g0tlXEI163ExGG+7fy2Ff+GiWJJBs4uHsrOx77DMTkUzFqoFb9DcuBp+9iYmSU&#10;RRtuCKYk8ad58fEvc8/fvJ8f3P3/8KcnaG5uQzH4uVGWXfo23vDzX+W8S96KcRKoajBB01nW2/9H&#10;R2jpOZ/Xvf8TbHzbr5J30hwbG8dNGFJM8b3Pf4xn7/4EWA+JyXimbM8kQWpb9c+ycJ1+RKC5tR33&#10;tPaDL5VUTAzs5Olv/C++9cmf5qlv/hU6fpjOtgwtWZdMwuLlxshNT+GkG0g1ddPU00vLwvW0nHcJ&#10;rYvWk+1Zhec2MTLlMz5VRLRIcXwvT9/9cf7jf9/Co3d9lAPbv8f0+FGwkzhYjKtkU8mqMNWp88pw&#10;9pV4Vd+eWT5FFV/Dkwj+1j1bX1LVpzE8KiJ7RMxoNIVMSfEx632CQMTVykp0QfyiyhtI6KSqiHFQ&#10;6x9WlS0ismXzceb9jxN8imcRwllLZXjLUZDYdhzi/T1OlLzHPVnJSXuV2FzsZwth4MtKuphzdTYs&#10;e64+cU4xM/nKifpykre6HRI/rEyNWuKecXVt4p5ONmBniOd27nxx69atDxjf/7aq3iUidwHfFpGn&#10;fN/fo6pDiEyKCVVXUTkbj2OFyCIpzsjIATOcZi68Hh1F91CCKb6stS2u664qFoubPM/eoHrmjQCE&#10;o9LEcR72Ve9S1c+B3AHybaAkQzFmstQJLPyOlOJW+hoRxj6+lV0r3KpsVbN+vkL3KM1867cYY1Z5&#10;1t9krdxQNwLUqXP6OPPjv+rUqfOa5osfu3jhuy6fu0ENm8Q4bxDsVar+GnGSCxzHdKvVdKkXsiiq&#10;ghiYyk3Q3LOGN/3831MYH+DgC9tIiWHPlu8xb+VGGpo7UK3q0BBRcld++J1/4Yf3/hMN6SRYQQnu&#10;HyEEC7eKRL3vIJ+bZOGqq+lZsZGj+7bx/EN3kUknccRgfR/HFdQK1ipOwqVYLKCFIr3X/HeMK+x6&#10;4JOopnBMCi16pBvb8L0ChckhGtu6AGF84ACZpnaS2S6mB19iaipHqmUh3tgA3vQImdb5FCdGKExP&#10;YRrmUBgdRG2BpuYWpoeP0TpnBYs2vCWIQw0hTI0c4Jt//X6mBl7COAk8P7D47t3yBPOXXEhz16KS&#10;Yr66YaChHATl6O7v8ez9X2Lt1bfSOGcJA3uf5Zmv/k+eue8zePkJjJvGcVIUpifIppXLfuLjrL35&#10;IyQzDRSKORAwUc/qs4xSezyMf+m3wtfsiEkwZ+kGFq28kAO7n2Zk6CiNmQaSxvDilsfwJgeYt+YK&#10;xLgv466nD9/P8+Kz32T+0otJtwXTcNbKS691RITxgV1oMU/bwguCF+CUy0EoTA7yw/s/xRPf/GuO&#10;7nqUtOORTiUpekVy+TyZljnM7X0dKzbdxoorPsjKq2+n9+oPsuqq97HqinfTu/FWei9/F6sufxdL&#10;N9xI+7x1dC+7jJaeFVjr4DoGrzDF4N5neenZbzD8wiPkh3YzeWgn0xOj+Ph5YzhgDJu/+ODAtuoQ&#10;1qnT1dXVKyLrgcUikq4+PxuxtycnsA/hmYGBoZNSTr9SVITdBGEvhWu217v0LRCAHLBP4ZmBgYFZ&#10;wz40NDTU0dGRFZEO0DnGmM7oXHyE3cxnhg7h9zbuQYLl2aF0ffhfyv4lWG9mP/C4qn5HRH44MDAw&#10;VrpJDSpkgqRPyhAQhS/QtOVE2AdyXJm80nR1dfUKQbhNmJZQS261twqiNRoq1mqIa6wiZlxZg+C6&#10;2Y08ASU5B2mWU2SfcPrfCWJ5QNHFRkxQ/47lq+MRRjOHsI8TvBevJYL8R1gOmiD/hWk6I59JmOCR&#10;Q/hbOh8ZB0tGwkj4EeE7f7y0mGHAOl4GDBYJh1KZcUbe4ZPlyNDQyMDAwN6e1p4hdfSQiBwBRlR1&#10;WFXHVbUowcyvaowkQYKFeyukEES4Ik1miKg6w4epGHOqdZkGrUisKgnX7fCtzRojSWt1qru7e/RE&#10;ZfCpZmBgYGxwcPDA4ODg8z09PYPAwVoyDIdyq4hJxjuCQRTp42XASsFUS/H4l0YXCqoW13E6VDWr&#10;KkngrJBhnTqvdeojAOrUqXPKuPOj65dLkSsQeYeqfYdavRKTWG1MogPrN6i1qCiKRSHo+W9AbZFs&#10;Wzc3vP9vyTbPpe/a9+N5SYpFsBPjfOsffoF92x+bXUcngXLz+1/9nzzxjf9DY8otj3sWi4pFsWEt&#10;2scxiqqPGIsxPo7r0zp3EYLgFydwjMUYEyywacAE82cgRhEHxIGG1lYauxYwMXyYYrFAOpsGsYgr&#10;JDIpXMfiJhyS2SZSaYMxHrhJcEDJYdIuBa+AX5wk09CIcRMkpEC6MUsiKRjjk86kaGoxJDOWdFsn&#10;xpiaNS2vOMkDn/4VCsf6yTY0YozgiMG3imsK3POpX+HFp74VTPdTdXmk+xQsh3Z+l0e++ne0dLST&#10;dCZ59u7/yYOf/nX2PvNfJFMJjJPCOA7e9CAtPfO57hfvYMmm91LID7H7B19l4IVHMZxlCwbG0Kjn&#10;SlgfLf2G5yVqD4RbRGW+M8xZsom3/vI/sXD1Jg4NTGBxaWlsZuuD/8ajn/8t1OZqNCPOPIJiLYCJ&#10;mj7nJKqK2AKihepTpwjLwO5H+PanfoHdj/8bGZ2ko70dxWd6+hhtC1Zzxbv+hDf83B1ccttfsHTT&#10;e+np3URj+0JS2VYcJ4XjJBAxiDgYk6CxdRHLNryJvqvey4Ybf4Nrfupvufw9/5flG2+nsbuPSd+w&#10;f+czbLn/S4weOYJrUhjHcRMm1WaRBV/7/bWrqkNZp87xOF6JdrxzZzVauZ1sPFzP3QM8CgSLMGqV&#10;ArBW4Vrq+FByKJ8K3cuXReeCHppBR1UZVcseVX3UcZynT2be/zgnG7ezlipNU2kvkndM7oHhJJjC&#10;UYxgJKjHBbNiBGsvVG6B0vTlb1rzfkEgwvWjEEy8F8oZIJ7TKhzi+b+CGQ7nLkJoIIwp6ktbOdNF&#10;nWtKzihGJMx/EuY/qcgvRoK8KeFsLbNupfNBfpuN8rPDcFedP5t5budzwYgAY74N3BH0aOcOEblb&#10;le+p6rO+b/eo6qCIjBojk8aJRhorYNFoceTYQt9RGRrtzcj0MXFWSDb0EhlnBaXoeSQTiRWqeqkj&#10;XA7esvglZ5rNmze/EMiwMEOGwRRB+qzv+3uAISNMRnkykI9FNWon29gWdOGvlGgVVSKNO5VzoYIK&#10;nu+TcN0VxphLBS7HO7tkWKfOa5Gzs1tmnTp1XvV87qPrl4s6GxVuNJjXIWal6zrd6nvB4rlGUUOo&#10;cQ7rBArGEbzCOOuv/3V6Vl6E7/ukGztJmBxbn3yYTCKLzefY9fR9uJkmWrqXkEgkSs/1/QKHdj3O&#10;dz73mxzcfB+NqTSi8S7/Wqqtq6+II3heATGZcHogi1fIsXzj+2juXMS+rQ9xYPN3SaWzaDCbD57n&#10;Y4yD67h4njKdmyLjZll57Yc48sIP2PPYl2lq7sIhgVe0JLNt2PwU+akxks3d5KcmmR4bJNmyAFWX&#10;0UOb0UQjmeYFeMOHggZCwxwKI4dQJ42TaiI3PAAYjFiOHjxM5+LLmLf6qiBK5cELoEUev+OjvPjM&#10;d2hqaKZQ1GCkQkMTja1zGT7Sj6OWHT+4l7H+vSRSrWSbm0EMIgZUyU8e47n7/4kn7/4HdHoE8SZ5&#10;/snvcGjXM/j5HE4qieDiuEpxcoT2pRdw7c99lrae5Rze8xCb7/s7unouYEHfNYgpp82ZoiSbcNHh&#10;k9lmI34q2ldVUtl2VlxyI4WpYXZvfZZMyiGbcNn3/HN4+REW9F0TtNrOIqyXY8/T97Bw+WVk2uYH&#10;cjpO3F+rCPDEfZ8h5abpXrExdDxVcrDsfuzfeeRrf47rjZFOZsEYxieP0di5lIvf+sesvfFXaFmw&#10;BicZlDnBFjadqsIVz4PBb7C5yTQNLT3MX3kZS9bfSLqxm/GRo4wND6C+j2tcEq6T9H0U8a2vyan3&#10;XLUgf8f3Dg1VPKDOOU2pt7DqyxoBQLmZf3aMABBJV7w5J3i9RQQkGAFwMj2dB4YHxjo6Ov5/9s47&#10;To7izPvfp7onbI6SVjmhgBKSSCLKZA7b4AD2OXPc+eyz73xn+4LvvWhftO+cczjnDAZjbEzOOUgg&#10;tKucJZR2pc07obue94/unumZ3RUCFADNbz+9012pq556qvqpp6qeyotI0hjTZhynWa1NS7SCXwKZ&#10;o3jFICUfqRLn8n4oSsYYB2v9rSI8JiL3r169+umSgKPg0DsAXoAoAY7L6uFoB4BIbCdKmPcSipbf&#10;xBRQIkImlxkw4gypasYqGbWaUdWMKmVX5D6SX9y/3H3kC8gQxgPpAbsZdGVnZ9cLntdwpFHgAQ13&#10;xgzT3pUj/LYUnzOIHFa7eK2gdAdAbDdR4V9wFVpSeBPnTjHl/KcZtREvlfIVDOeh0iuKE/yGu5WG&#10;XUrEcwH/WdWMGHoE2azKys7OzmPOfy8We/fu7d6/f/+OaEW7qm5V1Y0ish04ICKdwG5V7bZW8xIs&#10;zs+LGF/CHQJqCx1sKQqTIrFeJAo2ShQERMNY4ctcx0moqmfV7Gtubu7q6urqLo92PLF3b9eINAx3&#10;kB0QkYMKfdZqHrAQ0C/aYVFQ3McntqMOIWwDMQqOiMA/3HVOkb5GDKqKYyShqp6aVyYNK6jgtYTK&#10;BEAFFVRwxPHDTyw5yfVY5iSSl6p6ZzluYg5KOhDCAhlCC6s0SuHbPFX1LSx549+SSKbDVS7C2OlL&#10;GDywizXPPUk6YXA0y861d7BlxV0MdO9j7/YN7FxzN0/8+r9ov+876MABqlLVWBu+JVwlEwkyouA4&#10;kM1laJ12KjPnncKuzevA5qmqTjD3dX9KVU0TezY+zL71T1BdW4v1gwmCYBeAi+MYjAO+zdA0Zgaz&#10;z30XezY9xJ41d9A0ZiLiW4ybJFlVT27oIJCntm0q2d59+LkhGiYtwPp5+vdtJN00hbqW8WQ6d+Cm&#10;kzi1zXi9eyBVS7K6Fj/Tgzjg57Pkcn1MmHse4046KyhNQSZT1t7/HZ6+5dvU19WS9xUcJZPvZ9KS&#10;N3P2mz7KlpV30d3dTXXS0Ll9NZufup2dq+9my7P3s6vjAdY89FNW3vYVdnY8SNJ4qJ+jr/cgXm6I&#10;RMLFtzY44NhV8gOdjF90KRe9/5tU19Sy+s7/Zc1jt3HKxX/N+LlnjqDwjsTDQ4mJRxaRwtTzcuSG&#10;ehjo2sm+HRsY6jvAUM8edm9aQ+/+rXTu2obYPGqD+hURxJhRJwTiipPIX0ySaQvPx5E87SufoCqh&#10;NNRVsXPtE0giT9usc0KZd3h6xx6CtRk2r7iNybPOpKppUrCqaYSyvqYR7nhZefe3aW0ay7g55wbu&#10;R4UOSvv932flXV+lxjUknCTZ/BCDuT7mnv0nnP7mf6FxwhwkHBDFJ6RG48MI5eEknAwASCSraJt2&#10;CjNPfQOpulb27tnIwQN7cMSSSEiDQdK+ujUqNvnuCyZWv+/ihf6P791U2YJdwTAleqlvyGDDP+MQ&#10;9o76CpoAKHiM3owKkMDGxGFPABAzBQS0gI513USrqg3b7WjapDhC/1iwwrci+gm/9aq6XUQO2/RP&#10;hDhNKJkAeKG8FXBcJwBK6jKaXIlQVpaCnxD0qege1zgbgHWIbBbRbaJsU2Qbh7wY4SoNI3LoqzSs&#10;bgZWi2j7/v0HdsVKcEwwarsYxqPF57Imngnpckx54HgimgAQkbK+pLTdFLgv3qQExBhU4/ynm0XY&#10;JsI21VL+MEa2RX6jX7JNdTgfjnYZ2Cam8L7NqqwWkfb9+/cfc/57Odi3b9/BuCIb2Kqqa0WkXUS3&#10;AgeMcTpBd6vSrZFCW8iLiA8aO/iouIOj2FeU9YPRY0kDKG0XYZC0VVRE+h1Hn9+/v2trPMYrCXEa&#10;NjU1dYrIVhEpTAYAnSKyG4IJlWDZf0Q/khCcvUBZHxvdlFGwBHEyxkkd7pZJq6Ji6Ffl+a6uVy4N&#10;K6jg1Y7KBEAFFVRwRPHDjy45SXyWqeqlqF0mxswKFP/hJeEVygyRABVtBMhlh5h68tlMXfKGQDCT&#10;wMyNGJfpiy/EG+pm8/qncI0hlUoz1N/F3o2PsaP9bjq3PI4/0EM6VYU4Cawtbq9XKFn9byTYLeAk&#10;x7DonMtof/QuxA7hJh1qauuZevofkqqqYe1jN3NgRzuJRBojYH0fN+livUAscpIO+cwgjeMWMvW0&#10;N7Kj4x72r3+QqpqxkPNIV9XgpKs5uG87qpZk4wRyvfvIDWWoHTcT8v307dtMVf1UEul6hjq34aRS&#10;OFXN5Dp3INUNWN9j4OBBEqkE6uUZ6utl0rxLGDvztALdRWDfpse594f/TFXaQVVQA1mbId04jvPf&#10;9jlaJ8xk2twzeX7D43Tu20NKAGsZ6t5H9+5NHNi5hr79WzB2ENcEmlFfwXVcMCa8T5BIWIYGBjjp&#10;7Hdy/nv+F2N8HvrxhziwfQPnvfeLNI+fUVBgliKg/bDh5JFG+F7fz9G9dxu7Oh6g/eEbGdi/naGe&#10;Tiw+TipBNtOPGIeqmjTiADZL995tHNjazvbnHuPgzufI9h4gXVuDk6wOeXH4q0qKKcLEucuoSsKa&#10;FQ+SNkJNyrC94wmqm5ponbI45Ply2hxrSGEHwNTZy0g1Tghch9XZax8isOahX9LaMo6xc88vOh5R&#10;KGsf/D7P3v0NalMpHOPSP9SHk67i3Gs+z0nL3oqTSBX6wyNRD3HeVIVEMk3bjKXMOuNNuMkG9u7d&#10;wkBvD1Xp6hYHbRi0tFVXNbaozct7LpmW+fHd2w6Up1nBiYVyZWHUcx8Od4Y9faBEP44TAFKu6Dys&#10;zAsS5f1FKDrb2tp8VRVVrbbWr3aM0xL4hNv0wlvCFaSliDRRMbVS5CPRd1MIDhq2HcCdjuM8vHr1&#10;6s0lgQ+BkSYAXuS36PhNAJQorQNaleRcCv+KjwAojsiARTeg3IW1dyHyBMhKxK4U4SVf1rISXtwl&#10;oitFtL2jY8MThSweQ5TTMjDiEVCryGUjSGmhRzCpd2JOAJROQBX+FR9HcEfAMc6AVRvjPxPwH8P5&#10;r5RfnJVRuOF8dPgXhXSdMK60d3R0HBf+O1KIKbI37N+/v6OxsakTZCuwVkTaVYMJgUChrbuBbsAD&#10;jDFOMPmphH29lHF/iOi24DTcbGroihExqjanava+WlawHzhw4GBXV1fJZIAxZq2IbVeVrcABx3E6&#10;VW1APxUPMI4xaREprjIpk1elYCapnFjl7aX4rBbEiLGWnDHsbW5ueVXQsIIKXo0ob5kVVFBBBS8Z&#10;P/zokpMEloFeqsiyRMKZFQhMEtrcL664KO1+AuFLRchk+lh+zd8zfdm7YgPeopyhatnwyE08ccvn&#10;yGe6cNwUrhGsbzFOcDJUJKRFkwpBAqYwARBsQ1SyOcP5V72LNSseYd/Wdmpq6/FsnjFjx3Pun/2U&#10;dLqGu777l+zuuJ+Em0atxXUFxzX4HhjH4CQNmaFupi++mjPe/m888au/YfPDP6albQ5+JkeqrhlP&#10;E+zf0UFNfS21U5cytOsZhgYz1Ew9C797K7171jBm9vn4VhjYtoL6cZOQ2nH0b3kap3U61vPp69xN&#10;fVMtKSfPwX37OOPtn2XWWdcUFO3ZwS5u+/K19O5aRzqVwPeFvHgM5DJc9K4vMGvZmwphh3p28dRv&#10;vsOWZ2+nv+t5PC+L53kkkg6pKod0ugbHrUEcUPFxTIKc5+GIkEopg0Mep1z8lyy69Dr6utZxz3c/&#10;juY8LvrQ96lrnhRV+QgIHQurGBlpmPkiEL0kSCNYtakM9e1hw4rbObBvO2PGzGHagiWkG8bhJOpK&#10;+KnAGwVEB7MF99mBAzy/9hm6tj2HASbOXkzrrFNx03UFfiT23iKfKmB59ndf4b6ffZa2hgSJpCGL&#10;5Yx3fJKZZ7wrOOx6RBodKwj57AHu/M6fc84bPkrD1NMCmhzXPB17BGVWbvj01cyZs4iFb/qXyLE8&#10;6MuAsunRH/Pk775ETSqJOA4DA300TpzNuW//LDUtkwqt4Ei+dSTEh7d9B3ay+p7vs/mp66lNJ0in&#10;G3oyQ92701VNT6jn32l8Hrv8k/e/4k0EVHD0MG/evCtF5DpVXW7ENAbKwrD/LnaWMYQhlOCMEegW&#10;5X6MfrejY91vykMfTUR5R3W5GNM4bNnisLzHIKCq3SD3q+p3Ozo6Djvv8+bNO0lVzwL+wGDOUdEp&#10;QPCNKA9cgvIJgHhrDe6MY/B9f62IuRO4sb29/b54Ci+EAk3Q5SCN0QRAkRThXcGhuNozuNduEe5X&#10;zIuiyctFSV2KNIoEeS6hZ/BBjz1GeVcUekR52MKPVPWRjo6O7bGYJxQCWnKdqi53jGksLJQpJ+iw&#10;9hEEULQb9H6OMQ8cT8T5r9APxnaglJCuwIclBOwBfdjaCv8dK8yaNWuGMabNGNMoYqutlTZgHjAH&#10;mGpEGsVIWkRqrB/s1Cp+38LaHKk9SPG7F69hEcFa3Syit4uv17evW3dvzPtVhxein6g2qpG0Y5wa&#10;3/cDkbmsIZT0zyE0pF/kG5+ANALW6maF21X1+nWvchpWUMErFcOXM1ZQQQUVvASUK/9FmGVtePiS&#10;RgJT7OAg1VBaiA5oAs9a3IRL8+RTypMvCBIihtnnvJWrP/Ez5p/3VlLVNfjkMAnFOA7imOAkYQkO&#10;2xIn2EEQvJPgnQrWCnMWn8H6VY+xe8tzVNXUkfcV3wpiqhEM2Ww/Xc/vQK3FcU3hcCTP81EUYwzW&#10;t+QzOZAEnrX07dmKGAeTMGRzWXxVrOawXhYjCcDgZ/OIcQHF5rI4bjXWOvi5DNb3UVys75HNDWIk&#10;gYNFxZAZ8unvyWBJUlU3FigqnNvv/Q4Htq0jnUrhW7AGBoeGmLrgfE46440h7QIqVjVM5Lz3/BNv&#10;+9ebedPf/ozLP/xlLvnT/+KyD3yGyz78TS7+8+/x+o98gZNOPQvfCtlsjmQyQbrKMGTTnPHm/+SU&#10;S9/H3q2PcNtX34F3cDPnX/t56psnhe8JK2tEKH5ukKGeveEBUy8HEQ8FLxzq3cvKu77JM/f9kNbm&#10;iSx/698w/3Vvo6Z1FiYRKO2ttfi+xVqLovi+h7UWa32sVWyo7VCFVE0LM069iNPe/BfMWf5mhgb7&#10;eOLmr7Hl8ZvxsgPFwd8Iih1V4ZTXf5iz3/xh9h4cwrMuCXV4/Of/za72O1+ARscCQZsLquC4Z+a4&#10;w7Pg+fHh3JGBADueuZFHb/5fqhMuIjA41E/b7GVc+EffLij/5RjVQpFnoa55Emdd/f+48LqvkU+O&#10;pWegu6Gqummu+v5ZXQP9l1qHZbd95d0nlSVRwQmPopL/UHgB71cgohy/vJx3dHRstNY+ISKPWOwm&#10;EdND7PsbR1EKCp9CWakoM0Whgl9r/e0irFDVR4FNUYgKyhGT94qPeaM6WFG+FvFiOT1SkFZQ2pYL&#10;T1L2JY/YT1VVK/x3LLFhw4bN69ate2TNmjW3dnSsu8H3/VtV9XoRvV7gVuABa/UZ37ebxZgewslQ&#10;CW7Kq3j4c5mTtYoILWqZY42ZM3v27Okx71cdRqWf6vXArRgeEHjGWn+zCD2B7VQK0mzstuQSSs1Z&#10;xqcJrCoYaQHmGMOrnoYVVPBKRWUCoIIKKnjZKFf+GzGzgFDBGwxvlVBZXRztBop/G/6qxfo5xk0+&#10;ifq2WWHKkWgQbveOCdfpximc8ZZPccVf/JgFZ11N1vfp7T/IwEAvQ0O9DA30Mth/kL7ug3j5XEww&#10;MWAc3ESS7eufYdfG1VTX1JPN+OHCX6G+ZSzJqmqMsSRcDwkO3MNxw9XjEqyYMo7BOIZ0ytDYNhnf&#10;y+IP7MFJJvHyeRJJg3ENruvjJgyJdDVg8TWHm6rGdQ1qsySra3BTVdhsPyQcrJPEej4mmSZdW40x&#10;SiLpkqpO4iSgqrqe6qbAZIsx0LN/PR0P30gqncQiqDFY9UhWJzn9so8hZiRrb4Z07RgmnHwWs5dd&#10;zcIL/oTZZ7+XqQvfwISTzqGmdQadew/geR5uIoExSp4aznnrp5h71uVsXflr7v/OBzF9/Sy6/O9o&#10;nrQAHVlGLoHv5Tiwez35bGZEhchLgfUztD/yU1be/R2mTFvKWW/8ayYuvBgxqVDB7weypwjGmPDs&#10;hmCSyBgHKdhXjxT5oSImEkjFoaZlKtPPfCNnvvWvqGoYx+p7fsq+LU8XmDmua6Ag4Dqc9ua/ZOH5&#10;b2PfwX4QlyQeT/70E+zdviqIF77neEBQsH6584mFiAVFURtOSB0hvhRg/6ZHePTG/6YulQRVspkh&#10;2k46jbPf/hkSVfVBn1Me8Wgg/pK4aSAM42efw2Uf+Ab1bafQ2dMLMKultnZZ10D2Uq9nc2USoAIo&#10;fMWHdXYF3+FuIzu90jFi8V4k1q1bt05EVhvMamv93cY4oQgSrFyPrnizLFAw2iFX9n1QpMdaNqnq&#10;o77vr2hvb98Ri/4yMVL9lT+/GjA8zwo4jmksdz/hESdVdD+cfCFiHqOGOXFwWN/scppW6HZcESq0&#10;7/V9vd2q/lzhh6L6cxG5Xa1dISLbxZhoiVp59AAFeTH6V9qDG5EGYCqq80RkfMzzVY8C/VRvV9Wf&#10;g/mhKj9X5XZghfX97Y7jFhf3HVYjCVAIqhRoqCqvORpWUMErBZUJgAoqqOBl4WcfO22yYzhNDJcg&#10;ssxxZBZYJFQylQ8rFcJVbgqWcGV+IHD5vjJ50VWIkyoJHx8EF9JVQBzqxsxgyZv+iYve8wVOPutd&#10;nHTqVUyZcyHjZy1n5tI3MP+ct9LcOhE8xYgBDIqQ93y8fJbqdA1+Pkjft5ZcNoeqARX6DuylZ/8e&#10;rG9BJFgp7lsc1wEVcjkf37d4A0MkGyaQ6e+ib/8ODA7W83Fdg+8JuaE86isiKdTL4+UGSCRSGBQv&#10;kwFC5UBuICiXSaD5LGIdPM+SHRzAQfGHsuQH89Q2jCVZ0xTQx+Zpv/cb5Ad7cRMJbEBWMkM5Tj79&#10;9bROXVSg3UiISFuksHJwdzt3fu8f2LlxFY4YRDwGhiyn/cFHmLZwGWvu+RpP3/DfpCXL+PnnMfOc&#10;d4+y2ZNSbSOg6uEmqqltbisJ9WIQ56fuPWt46Fd/h+v7LHvjR2k56XRAsBqYnHIcF2ME6w8w1LOF&#10;XR13s+3Z37D+8V+yvf0OunY9x0D3TgZ794L6hRVcYoLPY1wXrArGSdE2dxmLL3sPgz3drL7vZ3iZ&#10;3oLCpoggopgUr/uTf2f6gnM52DtAIllFrq+flTf8M/nMwSM2CfJSYL0MRrxCIY9jVo4b4gOPwo6U&#10;UcZ+h4so+mDPdh78xT9R7YAjDr71aZg0jbPe9p8k0nXoUaJ5lGSUthBkKug7gwPQ42FVoa5lChf/&#10;6ReYOOd8uvr6EePMaqlNLTvYay8VMZVJgAoOHyO1n1fhPOMRmJvdpKKPAiuA7SXJDfvuFqHFDZOF&#10;ZwKTRF2qutb3tX3dunVH1/a6FP7Fnl/hGIGYcTpWcJjQcpoFD0WnE5mgo6wO5xAf81GcKzg+WL9+&#10;/ZZwZfuvHd+/VUSuR+RG9e3D1nobjAnGf9EkwPDqK2WAuL8CItIg0GbMa3PSMU6/aFeAKjcaYx72&#10;rN3gJlyImZULxobDqTjcOYhhA3OqDbyGaVhBBccblQmACiqo4GXBk/xMRc9W9AzXcWZpuKQ1Oi81&#10;GIBFW9uDkUU0KAuU/xZVH+tnqWudxElnXM7BvRvpO7ir5D3FwXhoPzAuOEiCKYsu5bx3/hsXXPtZ&#10;Lv3wt7niI9/jrHd8kjFzzifjKSaRQiRY7Q1B/oxxgm2bJlCMRXmvbWoJ/LweXJPHdd1IsEMcwZjA&#10;aq5xwKQM6XQ1idpmBjo3Aj7JqlrAR7GYRALVHGIUEtVYLweax0nVgJ9DxCeRrMG4Dsb4iJvCl0Sw&#10;M6AqjXESqGYxLlQ3pHBShuYJU3CrqgFl35an2LLiPtKpNNHqFat5msY0s+CCDxQrIk6u+H34IID1&#10;s3Q8/BNu+caH2bH2aRxV0DyZbJ4lF76bGYvP4emb/oPVt3+T2hpLPtHM/Is/guOmDrGSuXSw6Caq&#10;aWybgTjJEvcXg+g9ndufZOPjv2DJWe9jznnvQpyqkLsEwWeobwc7n7uNVb/7NPd8/f3c9ZXreOhH&#10;f8sjP/kHVl7/KZ7+6V/zwNfex11fuIa7vnwND3z3j+m47//o2r0W3xsse1sRwSRNmmmLL2LawnNZ&#10;ff8v6e/cNML4L+Q1t5aLP/g/NE+ezYGeDOnaRnqe387a+75HMF1zfAbUnbu3kM/lSdU0lHudYAjs&#10;Q6gJ62FYPb4U+Ky89fM42V6MccGxJGoczrjq30hUtY5oNurFIxhBlU++RdwUV2CGnBg+lG3BDidq&#10;3UQ9577zU5x02uvp6htCHZnVXC/LvO7tlZ0AJzBKdilF9/HvcWy95BFQmh9xDMvSMIcAgfMoni8B&#10;7e3tO3zfXyEij/q+t0nE9FjrF+SgSJYZERr8C+Qji1rbo6pbRXRVeLjlEceo/dGoHscH5f1dCUK6&#10;FX4J8i/hzosKQhwWMQ4r0AmFQ3DeyHjRESo4lnhuw4bN7e3t9/q+f6eF36vKU77vb3dKB5ix+9Eh&#10;BGNIq9a1kBSxbnmY1xqiXQGqeifwe4N9zPrehoTjhmfuhf1vQVIdLq+WPAYT3VhVlxOEhhVUcDww&#10;XDNUQQUVVHCY+OHHF00XzFyE+aDjbWhCQ0w4dpDixz4a8kZjitAoEGqDNfleLs/JZ72FgztW8ZvP&#10;vIXffPoK1j76S1T9goAQmAo69LBEVek7uIenb/0av/7023jkx/+A138AE8YSwIT5UgAntkJdBPU9&#10;VNKgSufODQwNDuEmXKxXNA+Sz3kY1wFxGOzNYf00brqFAzvWMNifBXVRq1hrUE3g54NV1p4V8kMD&#10;gf1/SZLPZlBfMU4Vfj6Pl8uRSKRBXPIDA6g6qCSwGZ98xuJ5gp/JIm41juNi/Qxr7vsBNpvDYPB8&#10;H+OCY5SlF3yA2rFzioSJYTj9LHs3P8Nt3/oI9//8v8n1dZFwHcSBTM5y8rJ3MP/cq3jyV//J1id+&#10;Q319Dd3dA8w7/49onHxqoMw8lIxcphUSGckk0YtD1/ZnGTywh6VXfIy6yYvDmlWs18+e9lt59Ed/&#10;ze2fu5YHv/v/WHvPz+nZuR47NEhVIkFNVS3VNXUkEzUkEkkcLOQHObDtGdrv+B/u/fof8vsvvJNn&#10;7/gSPfs2BhSLlS+6VYKV04svfQ871q2ge/sz5aIthIOCVP1ELvvQV0jWtzKUyVOVTtF+3/Xs2fjE&#10;YQ8wjiREIDtwAPXBTZ/YEwCqivgeyepgV83LQTQRtrPjLvaveYiqZAqrkMvnWHThX1I/fn7YNb6c&#10;Oo/HLW5Xj0xZlV9EZkei81jCXVeBfzFFVcUkqjnjrf/I7DMvo6+/FyPJWf2DvcuSTTMvyfdsOu22&#10;r147OfbyCk5gRN/06Lsen6Qf1YTCKwUvkL0X8LZrXJcAAP/0SURBVD5sRKaAgNXW93a7JjCRoBG9&#10;4ttxYijSVRDjoKq7gXZrWbt+/fot5eGPFEbqlQpuI3m+EjECSa213eVuFRwOAmLGSToCeU8cjNgG&#10;RnQcjsMMVsGxx7p169ZF57aAbFLVHilRkb24yjvRlGvhd+5RVblTVZ7KefntrrhFZb+UknDYJEAM&#10;Eo7RK6iggqOHE62PqqCCCo4k1IwHnafKVMc4DRp+5BXCZaUlWoESaLTVTxX1PerHTGH64nN58lef&#10;J9fdTb5/gHu++1fc/vUP0r1vZxApEiJCnX1cgZXPDbJ322oevfGL3PyFP2Tl7V+ETB/VNbWIBCv4&#10;QUO1fzFPhSSNYATchKF23DQQYai/G89XxJjgXGETFE4cg6rFSRjclEvTuMk0j5sAfg/iVuP5gu95&#10;JFK1mEQ6eK8xSDJFPtOPk0iTqKnByw1h1ZKoqsGqxbd5Euk0xnXx/SEkmUISCRIJqK6vJZGuwk34&#10;NE1ZQsJx2d3+ALvWPEYyncZiMKL4vs9Jp72Dqee+MyxZKf0lrBoA6w2xa82j3P39T3DLV6/j+Y77&#10;qatK4oqD4yhWs8w7602c/ob3svL2/2Prijuoqaqir6+HsTOXMvuca1FejDJzZF54sdiz8TEyQ0NM&#10;Wfx6TKIOALU5dj77O+766ge567t/x9Zn7oJsD9XVSVLV1Rg3ULz41sdaD7XB2QAQTF4YcUi4adLp&#10;elJuEr9/N5se+R53fONanv7NfzHYs7fwfo3xTcDrKeae81Z69u/kwIb7h4m20e6S2rFzuPA9/0Ie&#10;i0VJOD7P3fE/5IcOlsU4uoiUc66xJBJJjFs0uXXiQbDWw+ggrVMObS7rcCACXr6fNff/iKQJ+COf&#10;zzB1wXlMOe3qIEx5pJeBqA+0fobOravo3PoMB7avpHPLSga7n8fLDWC9bIHPA14M4kaKyOL8Z3Aj&#10;4nLqGz/BlEWvo2+wj9rq1KyB/WvP8L382fneNTNjr6/gBEHJLoCia8lPmesw9+ONQ2fn0L4vE5vC&#10;Q3tXeL4XHgCqwaWMIiMposFiCuv720XMCuBR13WPwsG/wftLcjFSll7BCKk56rMfLk55FVqiquBV&#10;g9EbzaEUnhW8MhAqsdtFZK1Fu1zHBPVWqLrR6jASoAIOEBHC5WInFDo6OjYGkyj6iBHZ5FvbE5Am&#10;Rrdo4DQCgjZyiAAVVFDBEUNlAqCCCip4yRBhAiKTHZFGqxqYMylb0aaRljQ20I12wCsColjPY8L8&#10;5Ty/7kl2bVxBVU09jlNDfd0Ytj17J9f/x5U8dP3n2LVxFV17ttO9fzedz29l77a1bO94nGdu/zY3&#10;/Pc7+dVnrmHlXV/BH+iltroJtQbrBaZ4ggzYws4DiSYDQvnOEObJz+OkagEh5Xo4juDl8mAIzAUh&#10;uK5DPm/x8z6ay5KuG48xCQa7DyISnjGQU9AEfi6Dnx/ATQQmbzSfBRysD2Kz+DYP4QGB1vdQSQKC&#10;n8vhqyGfV7JDWXwfrAVfUjTPOIdMppuVv/8sXt5DTAIRi+9laBg/n8Vv+AiqQn/vvqJd8+DtDPbu&#10;Yeszv+fhX/wLN/7v2/jt1z/AlhW3kHYsNbX1WCs4CYNqjomzz+eMq/6CVXf/grUP/Zik45DLD+HW&#10;1DP/4r/HTVYfRVFthJTVZ/PK36G+MHHOsrDWLN172rnvex/l7u/9PQd3rKa+Jk11TQ1qDJ76eL4H&#10;KGqKq6ALLAnBuQkhP6oNeNQxhpSbJiU+Gx7/Jb/78jvZ/PTNqHpBVsKrCMOUpa+nr2+AvR33Dct9&#10;wBfK+AUXsuTid9M/MITrOnRt38yau798bFUTYcZVHGxIixMVItB3cC8HOveQrBtXHMW9BETRtj1z&#10;C7271pBIJMh5WWqbG5l/ycdAEi816TKE/aj12LNlFavv+w5P/Pbz7F77MP1d2xjq62Sodz9D3Tvp&#10;2bOGHU//hqdv+SKbH7+JoQPbhw2xIv1j5K6qiEly2pv+kaaJCxgaGiKRcMcnHHeB8WXB7z919shb&#10;iyo4IVDSYwxj6KhzicIpdnigVyZG3F043OXFor29fYeqrlB4FJVNRkxPkGysFQakCvIQkTBYQ9Ej&#10;IptU9VFVPcIH/w7HC5a2/MN2vKDBv4hsw7wqeBkYiapFvFJY4JWD0Wk1DC9/82sFRxHGmG0GOgyy&#10;G2Egci/y/MjcH7kKwQRAcITYiVfZ69atW+eL047IWtAuE56lNhrdCgi9D3stWQUVVPCyUJkAqKCC&#10;Cl4SfvzRUy4QZT5Wx4OkA1cJNf4h4lJRGYLxWzDQEBEaJ8xi/QM/wkgS47pBFAu1NU2k8Gi/40vc&#10;+pkruemTF3DjJ8/jxk9dxK/+4zJ+/b9X8/AN/8FQ5zoaqqtpqmshSQI8H5G46ZaYkB67FRSRaHVs&#10;MIFhJYlaj90b1pBIJHGTKaynQUFEEDW4joMY8PwcqfoWjAjZnn2ImyCRTGAcB3VT+Jojkx1C3QRu&#10;MoHRHMlUCuMkwc9hHIOaBKIarMhOVyPq4RiLG67+V1cwSYN6XUyes4yG1nE8e+tX6dqxmeqaelQF&#10;4xo86zBj6VUc3L2R+3/4//j9V67jrh98hKd+/1Ueuenz3Pbtv+AX//127vrh37HukV+Q7dpGfVWC&#10;muo6BBfftxgjqHqkWqaz7M1/w841T7Pq7m+RsMlggsL4TFr0ZlpnnjLKqtAjhbK01bLlmVupqmtj&#10;/JwzQ6ccGx/8Hrd/9QPs6niAutoq0qk0vgd+qPQPdm6A7/uBiRPXIK4TKvyDXSjxdwmBAjg68Bmr&#10;1CarSeQHeeyGf+Ghn3yMTN+eKFNBnAKPCVOW/gHZnMeeNQ8OY/tohcu8Sz9I24yTGRzKkEok6Xj4&#10;RvauuT0IdFRpWgoRcFwb7Gw5gdHXGyjMHSc0N/oSySFAdvAg6x6+gYSbwkOwxjD3vPeTbppO2IO8&#10;SAQ8UwrLltW3cf8vPsb21fcyacYZnPnGv2Hh5R9k2qlXMXH+JUw+5RKap55O8+SlTDn9TSy94v20&#10;TlvI5mceof3273NwR0eBfwvtuDAIC/ZJuclGzrzmX6lunoqX9xowzMxq9Vm+6NLb/u20iimgExAl&#10;vdOwh3BqIOZ+7Hqzl4Zjlb9169atU9V2RNdatTHFSJFy0R8ECw0c1wHYDaxW1dVH/eDf0XCsiHSY&#10;OLGnrI8wRiVlqfBe/gU6UXFI8WwUv8rq/1cPnnvuuc0W9hjH6fbyvhdUXbBKrCiJhXclotnxqeMp&#10;U2bNKHc73kgasw3oANltrRYmUUpoFNE1TsQRSXjiTaJUUMGxQGUCoIIKKnjR+MnHTj1XxblQRZYj&#10;MtWq1sT9o+94JA9r5BhfXKvBZgFVQ7Kmlb7OXezdtpFUTT2W0NyOCQZ7juNQ39hCbX0L1VUNpFO1&#10;1NQ00FjfQkvzOJobWkknqxErBEvrfTC2uCOhXLCQMAOF50Cxb62Srq6nccI8QBno78Fai+8HNv+D&#10;Q3aFXNbDOA7GGLIDA3gmjeflGeo7gOcF5xokUlXkfSUz2B+uOE9gfYufywNJjJtEPQ+LwbNKfmgA&#10;cLGSIp/J4ud9fN+gnuIreP4Qfb1DTD71D9mz6Wk6HvoR6YYmVAyo4nuWdKqatY9dz+3f/GO2rPw9&#10;Q9172bHqYVbe9jXa7/0Oe9c+QMIfoCaRpipdh3GSqIK1PhbFYsHxyanDGVd8HFXLQ7/8DyTrYxyX&#10;vEK6eQqzzr4WI+ZFmP55+eja1UFN/WTGn3QqALnBTh776V/z2I1fxPUzVKfTiFp89bASnhthwrpW&#10;H8dVRCyel8P3srguOI4J+cyEvBmqX8LVqyqKWotvfVCoSlazddUD/PbL72Hv1sdDhg7MqBQhTFl8&#10;Mdmcz4Fda0pWtES3xq3jtDd9FDUJ8h4YH578zRfI9u8bcQlMTEQ+ovA9P1A1lewSOfHgOg7iaWHS&#10;aLSB/KEQKdG3Pnsrffu2k0imyHmW1qkLmHDKG8uDHyYk7KeKGcoNdvLQDX/Png2PcPYf/DWnv+Ej&#10;NExZBMbF2ujQ0KKt/6CjdRBTTf3Yk5h/wduZefbr2bO5g2dv+x6DB3aE9lZL+VjCMtU2T+WMt34S&#10;69SByJSUO7hUHM7Ku07FFNCJhtgHvVwJW+DS+Ac+9nMM9ze9SAQZLClNeRmOEFR1q8IqRLYq2hNN&#10;tMXP6yh8U43g5b0NqvoE8MjRMf1zmCj/+JQ/HweU81+EkV0reHGIV3CRogXXV0D9v3IR9YRFuo3G&#10;qyc65s2bd8bcuXMvmTt37lnz589/JS0oyPnWeghaMsYJBXGJWwWK3MN+PHg8Ng1k+vTpZziOnj1t&#10;2syrpk2b9orZlfncc89tBg4A/YBfSo3iU3Q3MrVGdq2gggqODCoTABVUUMGLwg8/vmi6VTtfRM8E&#10;FohIW1ECCq4RhtQlKKx0E7Dq4yYctj9zayhZBd2SmnALvAEVxbM+Vm2glIVAXa0WtT5WAzM/KhYr&#10;Gl5BvChspNAtCOdhXqMbkcD8S7qmibqW8SCKkMVNJrAKaNFkEAbEEcRRamsTtM5cgOdnyQ8eJJFK&#10;FXZBOEkH1OKIUFXXgOJhyaPGxVcQ8XETCdRNksv0YNwEkqxC/SwIuNW1uMkEbsLgZw/QMnEhLVPm&#10;8dRv/oeUm8JxUqjvo2oRHHy19HdtI+EkqK1rImkcqhMp6qrrqK2uI52sQVSCSQ31CzQJqQeO0jc0&#10;yPwz38r0+ct44uYvM9i5k0TCxUcRR5hw8huoHzvpELV75JEb6EScJGNnngJA3/4N3PmtP2fzijup&#10;qUkGtv19D8VHxOIYxfczDPT30NvbSybvkc35eJIkXT+ZVO0EhrLKwGCWXM6Sz2Xxcjk0tBMccYnV&#10;kG/UYn0PP+9RlUrh9XZx17c+wpaVN5XIqdGtAlNOeR0H9+6kb8/GMp2+oCiNk89g6aXvpXdwCOMm&#10;6Ot8nrX3fCmYtDoWUPCy/YFpKpMo9z1hoEB1bQ0z5sympnlC4PgSxh4iQi7by5anbyWZSKEiJJLK&#10;jKVvxknUoS8t2RL0H9zI/b/4O6bPfh1nvflTJJsmF8ypmYJ9/zxe7iC5wT3kh/ZivWABVqRsVCBV&#10;N4aTl1/N7GVXsP6J+9i7/pHyV0EhjtA8eSGzz3k7A0N5VGW8ovPzfs3cm//tkunlcSo48VD4FsQ+&#10;Chp/Vli3bt1vir6vBhz5L1x4eO9arF2tsB3VTlXtttaWXECnWrsGeFRV7zTGPHW0Tf+MjCNPgyOP&#10;0fI4mnsFJXjBj1JpgBcM/ppHwFcFM10lrhW2O1zMmzfvXOByY8y7Hce5RlXPnTNnzitFiZ1E1aXE&#10;oG1hwFh4LNqsj/1IIN8fbcyevWh6Ol290KIXK/qGdLr2kjlz5r/ulTCRsnDhwhlAM1AbLOEvnxIp&#10;PkV3JSEislY0lBVUcNRQaV4VVFDBi4Oa8WJkviozjDhjVOPf87iQNNJQIXTTYAmFEqzCHhzoZqBz&#10;D4lEOli5Gu2ulKJYIOEK7eL/4E7DVd4aWR8qO4MgjF14d+Abz2dRaFdV0ul6rO+THeym72AX+BYj&#10;gu9ZfN8igGMcfM+SGcjiZS2J+qkMHtzLUE9ncD5ALo+fD+LhW6wHmCrEgvoe1lfyuSx+LocjLo5x&#10;8IZ68T0fEDSXwfNyeJ6Hlx3E5vuxfpJZy97Fxmfvpff51aRSdWH4cECCgDgk3CSoEyizJVgJbH2L&#10;anD4LZG5Iw0mPOIWcLy8R03LdE674kNsevY+Njx9K7V19eTVIe9DomEy0858+zBx7mgiN9hN9749&#10;NI6dDgi9ezq45zsfo3v7Gmqqa/HyHp5vUQu+rwwODnKwdwCtGsuss9/J+e/5PH/wkV9w+Ud/xaV/&#10;8Usu+8ufctlf/oxLPvxTlv/J/3HOez/HvAveT8PEJahbxWBmkHw+G24cMaglOBdAFcFi8xbHOLh4&#10;3PPD/+S5e78ZKu0DvoxTZsbSi9n47GMMdO1GQjIH/sH/uRe8n8lzTqWvr59Usob2B29lz9pQGRvW&#10;yZGjdPHAbMLc5jM9zFx0LuJWxQOeUBDA9/M0j5tIqqbpJQ3dotX/2zvup3f3etKpBF7ep3HifFpn&#10;Ly8P/iJQXJWf6d/Fk7/7D045+4+ZeMofRN6IQG5oP1ueuoEnbvhHbv/iO/nd/17DLf99Dbf8zzv4&#10;7f++g/u+82esue9bDOxfX5hgsqpUNbax+LJ3MjSUYceKOwq9agnCDv6kM68mUTOebEYbBKZJonqR&#10;YwamlQau4IRB9M0se36louyLH0O8Rz76cD1vk4o8qKp3KtwrIveXX8C9qnqbiPzedd3HOjo6Npan&#10;c2xwrKhymCjnsZLneN9VHrCC0XGoOo78YmEk+HeoWK9ZlGv9w5sRua7MMVIK+6/crVDHDLNnz54O&#10;zFfVc0Tkdap6uaq+wXGcS+bPn3/BokWLjtvCgoULF84wxrSJMY3GOC4ajJdGQ/HrEd2Fv+FCtqMF&#10;EX+8KosE3lddVf0nmezgW5JJ3mKMnrtw4cLjOpFirZ0KzAPGAzXBQrPyUMMcCnQ8tl/kCio4MXF0&#10;e6gKKqjgNQhnLKqTBBqLi5Xj0m4kFOvIn/AwaKCnF6wGq0yNcVCccCkrqIR7LQvClQEMGv4WLwnC&#10;RuGGSRpRnqIXl3mHbgIYsbROmIrrpoAMCWNxjBtaCFJCazsYEVxHQDzSqTS1reMY6t5BZmgAN5EC&#10;A8ZVjCMkEhY3IbjJahwnMBkjjou1WVR8nGQVxgioD24SBRzxUZMglxkg03cA30vSPG4umf4uVt35&#10;NZLpVrzQ3IeNhCsJCxLRVUL79ia84uaXClZvgvygFmN8srk8p170AVTgoRv/h6STQCWJui6eI0w9&#10;5QoaWiaMXrdHGH5ugL3b19E0YTrGcek/sIn7fvj3DHVuobYmhZfz8fxg90L/4CA9fQM0TFrMue/4&#10;L6766PWcefW/MOP0K2iePI+m8bNoHDuZRLoON91A86Q5jJ91KhPmns/JF32Ii/7sO1z+Fz/j9Df9&#10;M03TltKX9ejr60GtH5j58W1woLL6weSKFRqqLU/85qusuuebwwaDAYRFF1zNcw9ej+9lCzQr/EqK&#10;c972T7g1DWQ9S8JxeO7Or+DnBguBStN7uQgTDUc0fq6XdE0TUBzbnkgIegVl3461ZDIg4rwkgosI&#10;1s+w+fFfkxCDWovjCtNPuRw3WReEKY90mBCBfH6AJ2/7Eief/j7Gzjm7kMfBnu0885v/5Df/83bu&#10;/9En2fDwLXQ/v4Vcfy9+Pkt+qJeh7t08v+ExHv/tF/nN597Jo9//c7p3rUKIDrM2TD3lQtKN49jf&#10;cf8w1U6wq0BJpptYdNF19A145JzWloTfOSfnNs+5+X/eeNwG6xUcI4TfeaW0oyj2eOWNZnSfVw9e&#10;aos9NNo3bdrhet7jInKD+P73VfW75ZeIfF9Erncc5+FjqfwfXuJXWu0dTn5iYU7Ej9rRQjlzHGUF&#10;5ysbYc82AntpyHZBiOAv7lcBJBKJacApInISMMUxzsnAuQbeIqrXWGsvO14TAZHyWlXHg9SAlHUj&#10;MSk+HHeVNA1RRMQDcqoaCFlHAcbI2ETSmVyVrup0XairrVkqOJeIuG9Q1UtOOeWU40K/OXPmzFHV&#10;+ao6F2gpeIzE/FIci0SPwY0EY60KKqjgqOFE/oJXUEEFLxI/+avTZiB2ksJYVNMa6egjSUhLNkWO&#10;+M0volzVFNj9l0jxLxKEKCj34wJC7Iqh5FEJ1dTBpRSV40UEfhKaAMJarCRBlcGe/Qz19eH7wWGw&#10;JrTPa32LH9jvITuUwTVpHLeK3j0byOU9rG9IuAlymSyWBNYD9SxIIkxLERzwLblMDhUX6+WD8wB8&#10;Q24wQ3YwC5qgpq6eRCpJKt3AUF8PK27/IuJ5gEt0im2BXkT3RdoENinDOglNGJWSLbQVLj65zCCt&#10;E05m7hmXsuK2b9O3az1VVVVYNVhrSFY3M/P0t0TRjj7Usm/nRlonzCWRqiGf6eHR6/+b/r1bqGmo&#10;I59XfAyetfQc7KZp0nwu/eMvc8Wff5fZy95Kun5MUO8arNAOrljyoZu14RBNHKqaJnPSWW/joj/5&#10;Nn/wge8wffHr6RkYYjAzgBhB/WAnAFhQi/WhrirFo7/+KmsfuzmW+SKNnWQV88+5ig2P/hYKg8Kg&#10;VhSobZ3B2W/6GAOZIcQ4dG7dyMYHf1RC5OiujN0PgeGNo7xtgDDQ20tf70DIJycgNKgHb7AXa4PD&#10;yF8sc0ehd295hoPbVpFyXbLZDPVjJtIy+6KSMC8GURxVn2fv/B6TZ5xH25xgN4Fqni0PfpPf/fc7&#10;WX3Xz5GhQWqrakilq4PDx1UhPFzdGCHputRUV+O4wua1D3Hr165jxe++iPWHgj5NlTEzFpOoH8fB&#10;zU8FvBJrLNG29mlLrmDM1AVkDuxvyA4xTWBRvndvZRfACYNROLnMWYe5Hd/B/KF6t0P5HS20b9q0&#10;Y+3atY+u2bDh1nXr1v2m/FqzZs2ta9euffTYmf0JqDBK7b6y9Ogj5mVEx6BcxcyLBmY9kqVhTmyM&#10;yP+HdBREjKhyYtJS4yp9DsF7RUQSZmhW5sSjWQyzZ8+ebq2do6pzgJZADre4xkxBzFKFy1T1GhE5&#10;5hMBJ5988nwRWQDMNSItqjYaipZhmEPoIsEiNdUe0D3GmO7ycEcCs2YtnKHKpL7egbFu0qkSDEak&#10;wXHMXJRzjchbrLXXAJedcsopF4QmeY465s2bd5Ix5gxVPdvATGNMw2F9PCICF8gqGDGewRzVSZQK&#10;KjiRUZkAqKCCCg4bvvHaDDIbpM24bo1SvgpmtI/9cIGJcn28xC4IxOZoKU3oVlzpPjKitwe/wQui&#10;JAIUl8FLKHfEk6tKObRMXwpi8PwMGMVJhAq1aJeAEYxjAj9XSdU3k66ppX/vBtxEcLiv4OE6gHHD&#10;nQMOalw8z0fF4iaTuI4JVuG7SfBzALhuEtc1OKkq3HQ92cFBhnq6EccwNNSDwcUxiVCJHJidgWE/&#10;wW+k+I6tQwpiaTR3AASTAkaUTCbHogv+iP6+/Tx774+or6lDVRDHYDXPhFnn0DhuWlAdwyXiI46B&#10;/k6axk6lqr4BtXme/v3X2L/pSerrq/FyPkaETL6PnPU58y3/wJUf/QlTl16Ok6oJyzocBVaLZT82&#10;vxQM7hREXFpnnMo57/5fLn3/15CqsXT3dSMm4MlgIiV4g7XQVFfNQ7/8F55f/3Qh3YhtVZXa1qm4&#10;VdX07mgfYdoLZpz5ZibPP4v+7ADJVIJVd/+Azm3tBf/itNpIscsRD1GMVwIBUAw56huDRTovnO5r&#10;EGGh6+praBo/qdz3sBAkYdn4xC04mkcMCD4T57yORFVzLMyLQxBH2bzyDqrrxzB1yeWAkOl7nge+&#10;+xEe/sXnSIhPdV0tVsG3Fmu98BDg8OwKwKL44SHhWEvSTeAYof2hn3L/Dz5OpncfJjwfoHHSyfiO&#10;S9+uVRC6FaAgkmDRxX9E1s+RzWmL3985J5fXOTd/6d3HZIBewXHESB0q5d//VzCGKRkOBy8q8GsQ&#10;r7zyl6tfXxjBDiYRcUGbgMlz5sxZWB6qghBRlZdXfYzsxhRpufBEoqW1JdwXydmBkjNaHBK/Qudg&#10;cYGrWuE/EZkmIouAacZxGggpFZ6+1eAYMwPVU43qZZRNBBwtRfaiRYumz58//wLHcS5U1fOAmSLS&#10;EA8z8kRAACW+8VwHgD2qst6Y3J7SkEcGyaSd6rrMq62tGi9oDeGw1lqLEaYYY5aKyGUa7Ka4RlWv&#10;WLBgwZvmz59/9tGiYbjy/ywRuURETjOOM8VaOzrRoLSTid8KqGqPqu6xxh6VSZQKKjjRcaiWWUEF&#10;FVRQgp989NQrrOFa0AuMkVa1IOFBu0B4cG6AoqBc5hJTPhcE6FjoIl5G9ySUqkpjY38hkDCCXy2c&#10;NBzsA8hw8V/+guYJc9m57g5u+fyfUlNVF04C+DjGkEym8L3g3NT+/i5ammey/C9/zpM/+HOeX/co&#10;1U2TsJluamrT+DWTyXRtQnK9JMafhuMYerc+Rm3bLEyqgb6dK6gaNxfHpOnfs4VUTQNOfTO5nk78&#10;fBYrgCqOiW1DteWkCR4imkYIwkfELlJcNCi/2kBJiPr4XhbqJvKuf7qJx379Bdrv/Da1VQ3kAUkk&#10;yOYHufiPvsKMJZdGg+nCe44GfG+I/oF+6utbEYF1j/6UJ2/+HI3VCbycosbhYE8XqfoGLr32W4yZ&#10;ubg8iZeE4grwQGlASN3swH7u+fZH2bHmQZoaG1EN586NoBg0PMw6L0ne/De/pq55fCFuVCNq8zxx&#10;09dZ+obrSKRqw/cVFyju276CW7/6ZyQFXD9L88zTuOD9X8dxggN6A4oHKY7UWgKMXC8F10CwDuLb&#10;DI/+8mPMP+9PaZh4ZOj3aoSIsHnFT/F6djPrgo9Fg/XyYIfEgX2buO1L76NWcojjkKyp5Zz3fYfa&#10;sVNDbnpxUBRB6N71LJs6nmbJRe/BmAS9nWu599t/Qc+OrTS2jiWXs3g2Mioc9L2KBRPWc7SZiiAT&#10;QXciqCiuk2Aom6dl/Bwu/KP/papxYjj5Bc+330NDy0Rq2uYU3Ap5U587vvF+Oje34zpmczIltzut&#10;M65/01/+9N5iqApeK5g3b96V1trrBFkuRhqjFbCFnmiEzqjorijSLdj7167b8KbycEcb8+bNu1JE&#10;rkN1uXGcxhKzAsPyHe4QK3wCBFXtFuF+Vb7b0dHxKjvEeGQENOE6YDlIY9Q/jECOwk1B9gjOFOoW&#10;uF8xx5Qm8+bNu1LgOlVdbsQ0Eiq9or5tRBR4kGDHnbXbMfK4Ko8CO4Bg5cUrAKqaF5Gujo6OJ8r9&#10;jjRKaOmYRrWx2o/TciSmEEHEoOpvB/O4qhZo6ThOeQT8o2L0vixNP6SfalfHhg1HhX7z5s27Emuv&#10;QyTgPxSNnVFG1G3EniPXoDsR1B+J/0aiz3A6Hj0E7w/4T7s6Oo4O/QhX/zuOc5lavUZEThUTKNlF&#10;4o05eHaMwbe2B+gS2AqsU+gQkT2qOqiq3caYPc8999zmstccNhYuXDjDWjtVROYAiwTmIjJTYAqE&#10;snkwYCo0hrBLiaH0u6FoD8pDwPc7OjpuiIc8Eli0aNF0a+1lwDUicirQUKBfhGj3t2qPQpeq7gb2&#10;ATtVdX34u+/l0g9g4ayFM6yxU1V0voqeLSKnCcwqfDIOW5aOfWeMDKhvnxGRn+ed/K0bntvwsvJY&#10;QQUVDMfhtswKKqigAn70sSVXglwnIstFaAyUQ+FXu9CblI8aAo+42jL60Bfcyp6DGCN1TyMOVYch&#10;kDmisJEGLJqcCA5DDcwLKdhgQCOAa3K87sM/onniQrau+BF3ff9TpJI1OEbwrYebcDBicIyL4wgD&#10;A3uZfvJ5LHnnV3jsm+9l/64NpOvHkO3ZT01jA371ePr3rCGhOarGLyaRcOndvgK3eTKeB7nurTRN&#10;WQpejr79OzFuGk8VIx6qEthZtbG8a2jLv0CCMsG0cBNzK/wrKm4gOgDYx4ilt7ef09/8cWafcTm/&#10;+NTVJPP9GDeFj+IZqGmZzFUf/SVVNfVFmh4lqJdh3/YOGifNI5VM07ljFXd9+89IaQYHB3Ec9h7s&#10;pGHMVC5//7eoHzejUHYhXIkTY5FIAI0U+iX5D/kkKk1c6R8himW9QR7/ySdZ9egNNDfWgLpB2kZQ&#10;K1gDuVyGMdMWcOmHfogxRcV9lEbX1tVsXbuCUy9/b8Gv+A7LE7/5X9rv+ynNdTUMZYY445p/ZcZp&#10;V0JBCRukFiteGUavlyh6VMbs4F4e+9nfcdbb/5Nk7YTy4CcUHrnpU7S1TWPG2e8LJwDKQ0QoY64Q&#10;K+/+Dqt/+1ma6prw1GPa4ss55S3/+pIOgou408/388Rt32H+ue+gvmkcPfvWcOc3Psjg/j3U1zWS&#10;z3moMUFuRFCCA8oD/ghXKoYDQzGlrVbEgAqOI+RzHtXN07jsz75GuqEt7GIsW5/+DZMXLMdJB2dE&#10;RBCBfZue4Hdf+xAuTk/CNU9XTZh5vRhz+1Uf+fGWksAVvOoxb868K62EEwAijfFvdLFPLcVIEwCK&#10;+e66deuOmcKYF5oAoLwpR7u/IsXPiTQBEJj4KundYjevtAkAEWkMzJKN8MUrdwgzX6hbq9sVdiJy&#10;EPDAYmNsUeixY113kGToUJ7+MLxQgNI2E/GkqgwCq0W8u46mEpYXOwFQ8hxMjgfmNBVEt6vKThE5&#10;2NPT7QGIyFVREVX1ZoCGxsYogWJacYziHKB01X1kTay0JSuiOgiyWqy962hMAsybM+dKRK4Dlhvj&#10;FPrB0YSF4rc4REhLa+12kJ0iHAT1sKVlGYn/AORl8d9wAkd8F/G+iAb85x0d+hGsEr9ARK4Rkcsc&#10;x5nhe35g9pX4VuxwfBZOrphwIkBUu1RkN9AtIoOqukdV14vIHvxgC7Ua4402MRAq+9tEpFGsdYGk&#10;GtMWHlY7B5gGtJSv/C82guC3dMxa7FugEKwTuNda+/01a9bcWkjmCGH+/PkXiMg1qnqZ4zoz1AaL&#10;RUoQPkZ9u4gZ8H0/g9CtqnvikwEidg8+OR8wRj1VMyL9iNHQWtsY7KgiCbSFZybMBWYaMVNUNTCZ&#10;WrZ4ZDQE9AuIaIygql2qPKCqP1yzZs2vy8NXUEEFLx/Hcpq5ggoqeJXjLWdNmmPQJSJMA9LBxz0U&#10;kGICXPE3/vWPnoOwJYJxIZVIlBlNaihPMwYpSDxhSpF7MXwh9WgCAEJJO4iXsIO0zjmDupZprH/w&#10;e+zZsg7HSaIaHjnsCPl8sGLGJFwyPc8zbvYFjJt9Lqtv+xbZbIZUuob8UC9uug6nqo6hg3twxJCo&#10;bUUQMj17MdV15If6QS3pugkM9XRirY+KwbcWMdGuBKAwcRErS1jGIsppUv4cuIWlRwuD+sBsCIl6&#10;znvX3/Psbd9i37qnSKfTqII1kMnnmX/W1UxbdGGhjo4mDuxoR0lT39LG0GAXD/zob8kf3EEikUDF&#10;0N3XRcOEabz+T79HzZii+fGAJNFKoiiPSqZvP52bnqD93m+x4tYvsOqub7PhkZ/x3H0/Zuuzt7F7&#10;0zPgCOna5uDw51jxCuwEiEkwefGFONZnc8cTpNNJxJiCsshacNwE+3ZuI5VKMm7m6cWECIaC1Y3j&#10;2N7+ODV1zVQ3NJdmFaFlyslsbX8Qb6iHmkSaXVvXMn3pZbipqkI6UlK75XVR/lxEOcvkMz1sfuoW&#10;pi6+EjdZEwt5YkGxbHj0p0ycdSa1Y2bCIQctwz18P8fTv/0yft9ejJtEXYcFr/tjasYEE1PDY7wA&#10;QiXLphW/pb5pGm3TFzDYu53bv/Fn9O7aQW1tHb4f9BHiOEG/YT18L4f6eVAfY8AYp6wckRmzcGCN&#10;QdTDdRx6D+5n7+anmbHkMpxEChWhtmkCe7euoH7MtGGlqGlqY++WlfTs25kWxKbqW7pVZNsvblt1&#10;jGyWV3CsMKZ1zBwVXQJME5F04DqC0mFUSEbQbSAru7q61pX7Hk2MGTNmjogsQZgmYtIxqWMEBJ19&#10;sZ8UQDMisg1YuX///mOa96OFgCYsCRVe6UjRdliQ4JMqwjaQY0qTMWPGzMHaJQQmRAI+LJHjYihx&#10;Ch4KEwZiGowxzahOUtWpINMCsyRME2FawCtMAwkuCX8DehUuIQoTxCn3O9RVnlbQthgLkgXd0NnZ&#10;dVQPfh4zZswcIeCBYpsOEaddeF90ii+eEURMg2tMs1WdVF1dPbWqqmpaVVV1uqqqiuqqKtJVVW3V&#10;VVXT1NqSsipMAx1GgxEvjehfrA8N60gkoqlMU3SsQBZkQ2fXkaffmNbWOVZkOM2KHcYwFFwjQUAJ&#10;bbU7zSgB/8XLEfIfEpTphfmPUXlw1Evjz0HaIkxTZawIWZSjQr/Zs2dPd0TOROR8UWYqmg7YKDbm&#10;K/BWMV6oRE6L4zQ5jtNifX8SqlNEZEpAGzvXOO4pVnWJwEIJ+Kt5XGvrlHFjxpw0bsyYOePGjFmo&#10;IkuMYbkI56rIaYIsFZHTUBaDzjSOM16gtC1ArBZHquNSN+MIFt0tyEoReWr//v1HVB5aNHvRdFzO&#10;BM4XkZlWNR1nv0JfWEY/RZNipNoxptk4Tou1dqIIk0PemavIKYgsAVloYJpim1tbx0wZM2bMSWPG&#10;jJkTXgtVdYmILBfkXIHTgKWqeprAYhGZaYwzLtghHuZmJJKVINyBH/suG8fg+3Y38LQx5vEjTcMK&#10;KqggwItfnlZBBRWcuBAvqairGlg8lFCAK5GRJPKIPQ8TleLeGioUgt8ARYEglkToHiiySjwLAeLx&#10;w/vY4bfxdIshgz8LpGsbaJ5yGmLAy/eTTKdCISZY0eCIYCQQUjzr4RiXcQuuwMsPkcn24CTT+L6H&#10;cRSTSJNwhGTCwXEdEMVXHxIJHFdwyFNd14TjCvnsIBgBFFfCKYnovVGGw5uCi4xMrxIMcw5N22go&#10;bAtkM4PMWPw6sgMHWf/476iuqg5WJAkoPqmaeqaecnl5QkcF1hsknxuiecpJiAgbHvspPdufJeUK&#10;Xj5Lb98B0s1tXHbd/1HVMrlYvHBVWoEavsfzax/k/h/9OTf85x/wmy//CU/f/gN2b3iW7j3b2Ld9&#10;I/t3bGDrc4+w4rbvcPPn3s2P/vECHr7hXziwq6NAuEB4jiuEHZZc+VHOvuqv6M/awHqUBDyEKNb3&#10;qK6p5rFbv0XnrqJupDhohlMufAsbn32wuHo2xs7pqmaWXvp+8tZDUmkyPXtZdc+3g0CFZUZxRG7F&#10;FjIqyoKozTBh4ngSVYE5ohMVqj7VVYbqltHOADg0bQ92bqP3+XWkEkms9ahrnUrjtKXlwQ4LAa8J&#10;2f59dO7ZyZSFZ2H9IR7+xSfp2raJmtoa1LO4CUM+38dQfye53CAmUUOqZhxV9RNw0k3kfENvfz9D&#10;2QGseoUiFPsSRcVijAI+DXVpDmx9jqdv+s8C0yeq6knXjqN3/6ZYDsPo4nDKxdeijpDDa+zdsX6S&#10;YxlbHq6C1y5G34c0mvsrHa/WfL98aOFfOUZ0PK4o2XUSKLdGz2VJ0Oibrljr12hgOqNRhEagEaRR&#10;kEYRaUSkEaFRhMAtdI9fpWHCcCV+I4Uvugfv1MK7VWkQ1WoRCbYOHi+MQMyCU7i+IqBlIJP41q8B&#10;bbDWb1RrG33fw/c9PN9HrW0MVwsHdA4vEYbRU6SMzsPoHo8f+EHxGaRBRY4d/SJTihrcB/JZ+RX7&#10;Cf0tAc0UDfgPaYSQl0p4MCzbMDqU8lNAy9HDldIzRkMivo94kAbVo0c/ERmvKvNQpjqu00C066Rw&#10;qHL0v7w9hyM06+P7fo0xpsFxnVZjzEzHmMVqOdf3/eXAchW5AJErBP4QkWtV5DoVuQ6RawX+EMwV&#10;qnIBsFzhXEQWG2NmGOM0BCZRA0iJzB8hVqcxt3CCAgR8z/aIyjYR6XCc/O6ywC8bfsKfBiyyvj/N&#10;SHDAbjxHEe1KchmOE1Ut1lqs9WuMMS0iIf1UzlV0ucByES5Q0SuAPwSuFZHrogu4FvhDVb0CuEBV&#10;lwPnishi4zgzUBpQGxIveu+hEY2vIkhIQ2Ab0JHPH3kaVlBBBQEqEwAVVFDBYeEnf3XaDBdpM0Kj&#10;Y8Q1prj2Sgorg0qvAoYJU0VIuLlVQkVocMUjlKcauyJpp3A6cBBv2OvKZZFI9iw8KtZaHDdFuqaR&#10;XLaPPZs3B2Z4NNiW6FtLNuthjIsxLvmsBxmPRO1YDu5az1DfAdLpGvIZH7EG49aRHRjENQbfU9T3&#10;EfWxFsQqfiaPajV+LoOXGwzLoaA2pEWo6o+kS2IFCzxKCjq8zLF4Ia2CsXPoFuissdYwbdFy1t73&#10;C3RoEGOc0FPwbIZx00+jderJUSpHDQL07d9Bono8rpOgu2sz6x66gZQj5HI+A4OD5IFL3/Mlalun&#10;FOJASDcUrM+edQ9w29few61fvpb1j/6GXF8n6VSC2oZm6ppaqKqto7q+ntr6emrr6mluGUtD7Vgk&#10;m+PZO37Mz//9Hdz1vb+ie29xB6zGlPRgmH/pB1h60bsYyOQQAWsV9ZVoK714OR6/6T9Q6xXjS1AH&#10;1XWtNI2bRE/nnsKqxDimL76EcTPPpq9vgOqqetrv/x171j9eGJFE4UvrojyVF8ZgzwF6+nPoCb4R&#10;0PezGHzcVF1AxhGZvKwtxSi+s+NRbLYHYxx8z6N18ikkquoLMV8MojdsX/MIYyYvwXGSrHvge2x5&#10;+kFqqqpR36LkGRzspWniHM55+z9y5cd/zpv//ibe/A+/4qq/v543feIG3vCRH3L+2/6FtjnLyeKS&#10;9bIY10XECfpqYzAS7BRwDWB96uvrWP/IrexadWfA0wrNk+aya+NKvPxQST5VoW3G6YyZejI2b9N5&#10;zx+rwqTffu6dR+WAuQqOJ0awUR3/jgxD3H3E9dnHGcXv3zD3okDw2kb4uSxcI7nD8Do+nnSJ25Iv&#10;mwSIfgpZLytXebaLxo4CDVS8dx8er+wFIyLGU6OEKUk/ClPI9CiRjhcK+Sr3KKJU+i/9OsqI7b6E&#10;ykWUv2vU95bSWAv3w1XGRwM+4btCrWXw/lA5Ha/GWP6L1RpbyDNKOUsoVlKcKLHhcWK+pQ4jXVBC&#10;w8CMU7n/0YMxZqxiJ6naRt8P7Q6V8330OIK7hu6qiu9bfOtjra0xxjSIkUZjTKMx0oowE1iMyLki&#10;shwJlP0Ki8XITGNMq2OcRhFpQLWmMKEYyteF4ZaWs2uRswt1FZ78a60ixoCwG2hX1bWrVq0/ouYQ&#10;F81eNF2szFFf5ziO21JytkZ5/Y1U59ESO6U4GaC2RkQajDGNYqTRiGkVcWaCWWyMORd0eXCxHDjX&#10;GFlsjJlpjGkVYxoFGgRqiudmSeF3xLYeQ5C9iNDhjzGE5xW0G2PWrl9/ZGlYQQUVFFGZAKigggoO&#10;C8Z4bcbIbGNoE6FGQo29hFfwUBonFKkKftFugcA9PJAWGyq7LYKPiEXEYmIHChfSissVJXKGIhpd&#10;kUwRi12Sr9IVJxD4q1py2RxDgwfJZ3owxsNxXcQxiGhw1oEojmOoqammKp2gvq4B1Gf/lmcRIFGV&#10;xjGWRDJBoipNbrAbKw7quEjCQbAYx8ExFjfhkkil8bL9JJJusGtALI5RRHwkPMwTCe0PxfIa/IsE&#10;15hf9BzmNfAKAxSWtBRFL98qtS2TccmzfdUDJNPV2HBFuxUf3DpmLL4Mx7hR6kcN1s+S6TtAw7jx&#10;qPp03PNd8t37MI4hrzm6+wc4581/TdPUJcPkXVBy/Xt47IZ/4PZv/CmdGx+ntiZFXWMz6ZpanIRL&#10;3uYYGOrhYM9+evr30dvfSc4OYclhHI9U0tBc10BT2mXXilv5zaevYutTNxTopXESYlh0+Z8zcdZS&#10;hgaGQBU/PFTZ93xSySRbVj3K1mduL8ljVGszTjmb/dtXF1YzxtM24nL6lR8lZ6qwkqE+mefpWz5N&#10;LtMTSytAedWPBCkLF73TZg4wdebcUe14nyjI9PdgMxkSyarSPmFUFNuPtR57Nj5JImGwopik0Dp9&#10;CRDaPy2PehjIDXWzf8cWpi88k96utTxz949JJRyMAfBx0imWvuEvueTPf8TMc/+IpimnkKwfi1vV&#10;iJNuJFk3juapi5hz3ru4/E+/zuV//HXGTjuDoWwORDGOIuoRnB5gEaKdTZaaaqH9ji+Tzw1iBEQc&#10;xkyay95NTxXyF/GpGJfFF7wN1XyNGtoGu56fvW9LR1shYAWvCRTUDFr4Fz6P1lbKlvW9ElCSn8PI&#10;X0mHGbt/jaFQtBHLqCPQ6qX0aEceGn7HCorfQKtVKEhwN8Jq2JHKGS9SyccyUvTFApTcjuIf9Y+F&#10;h+IlhGYxoh2BwU1pGscBEZ1GIs/ICM1IFuIU99geqiwxKpSWP0a3QyGgX3EMEdAySuvYoWQEUfxX&#10;iphTtAe54FQWfOTcj0KYwmORmiOGGTV6fAw23P9oYNasWTNUdZIRM9ZNJNJq/bIV4uF96BZkKeYv&#10;wb+I3wL/MFQ0IaPhApxgVXyNQkNhB4WYUFFtwx1ANqCEBNutNbb6LHpHuEk6JvPHEfaLYZ9jjKC+&#10;3YDyBPAIMHzb5MuEn/CnWbGLFJ2maLDaHqLcxuhVHKsWUV6IsMVEZQjpZ9WiatFgYqSBaHcKNIpI&#10;gyo1weSBH1ZEpAAYmdeGPYfQaOyvwc4EDc3eqm83iMgTqnpUaFhBBRUUUZkAqKCCCg4L4jjhCg4a&#10;C9/78AMf3UcCesEsUEE+iAknUQQkkEAKCRmwTmFVRRA9/oLhMkbhvuBR1LoNX1sdR7iSJxKcQm3d&#10;wNAgfQf2IQL5rIfN21DQCc4JEAIzL9mhDPlslr6hHKlkFfhZrIKXySMWvFywKiSX6cfigrpYD/yc&#10;BwjZwSyeL/h+hmx/HybhIERWgASxoVhvQTSiQpwuxeeomLF1SCO4FSExdy+fo3nCbPZvXc1Q/wGM&#10;E6wGVzV4VqlpbGXC7GUl8Y8W+rt2gKnCdRPs3fY0m5++k6RryOcs3Qd7mbXoTOaccy2MwAMD+zZy&#10;7/f+gs2P3Uh1WqiqryaRTmBcD9/rIZs5QKoqxbhJczjplIuYseAi2mYuIdUwhkw+y2Cum5w/hBof&#10;VaU6XU9KHG7/zt/y3G1fIBK240pd41Rx+hv/GutUk8vlsL4GOz0s+L4lgcOTt34L388X4kYNxnHT&#10;1NQ10b13R7EaQ38FGsbOYOml76K3p5tUOkHvrk2svfc7hbqM1fRLQKCEOLBvDxmvCsdNlgc4YSAi&#10;DPQeIJf1MG7BrPSIKLoX73oP7qR7VwcJk8T6lkRVAw0TF4a+L652IvZ4ft0TVDdNxnFc2u/7Mf37&#10;92HEoL5HoirJWVf/Eydf/EGcdANWFTuCIragDxOH8bPP5LIPfJnTLvsweWvwfYsjJuhXNDqoOoiQ&#10;SCY5uHcrGx/5ddBLKDRPmMNgfxfW5gppR78T5p5HXVMb1ss29vcdnNQ6dUbFDFAFhSZSVJ4cv6FG&#10;sCKx8DTibYCXOGN3okBGotmxhaWsW9VIlik+xycCSr6SsWBBMcp4oSBfFtXTcb9y/2FxS/RgoX8s&#10;bjxBCf2iOFHaxxIl8kMJzcowinOU4yjfw/JfXvZhdIgeixSV8nDlVyFekXDhTyzFowsN/wWK5xhv&#10;hc+xaakylE+mjYKwrGVFjjkEN6P6l9AipGycOaPYBeejz3wu7hjHcaap0qpWa4ofhoAg8dcXiljM&#10;bEmI6K7wWzbeRKJDhIOyBf5hOMJ7I+GQrsh9I/1FiUZphNQK3ENvEUGVDar6mDHmTlV9qr29/Yja&#10;rZ8/f/5ksTIdOAlotn4wgRHwXBgoNm4uEuMQiDa8hbQrljl0GvEKaWHKaVr2rhd8fTCBGORAQAyq&#10;ugF4TFXvNMYccRpWUEEFpTh+UnkFFVTwqsENnzhthoidJMhYI6QLQlH08Q8Pciq9igJFXCiDcFG7&#10;gHEcfN8nkxki5+fwDPhWUD8KGOWgVJqIyxfBfShMCBCtgIhL2yMJ3hII8UU53uIkEzSMmYSTSCCO&#10;CWz3E+h/RQxuwiXv+QxlhrDqUdXUSn3LWJLVacRNgmOw+DipJLn8EIKSSCWDVf0a2NxWDXcSJF18&#10;hsgO9WJtlmxugLzNghOUIwhH2cBhBKkqChMhlKkKXrE4JTQTRf0sjeMmsX/LChwTCrUElaMoE6Yt&#10;ob55XCH+0YLaLH3dndSPDyyIbHrqVuxQL45jyPt5kqkkZ131z4iTKoknQK5/L0/++p8Y2L2G2tpq&#10;TKIKJ1mFn+9HFKYvfgsXX/dT3vIPD/H6v/4tl/7ZD7jsz37Amz/+a972idu54s9/ycnnX4uka8jk&#10;enFS+YCEJkFDQx333/AlVt32pQKNC/I20DhxPnPPeRNDmQEUDUwBoVjfkkyn2bOlg63P3lskfHhA&#10;lgLjpi9gx/qVBbNBUXmioPPOey9tM5cwMNhPbV0dGx//FQd2v/wzFzX8V12lVNePKbbRExSppE9d&#10;QyPGrRqhmyilTTmlOneswh/cj+MmsNajedwsaprGhemUhz40JNxRsG/LOqYsOpf+ns1sf/oOko5B&#10;8BDHcsql1zJhyZWAQcPDgoM+tay/i0FVMW4tCy7+Ey5+7+eQdF1wxoRT6AjQaGCHUl2VYOPDP2aw&#10;vw8RME6S8dMWMnBgS7H/CG+cRAMzFp+NsYNpm8+MVWXSbz/3looZoNckQsXWyGw2/BtU5nQ8UchG&#10;icKk6F9A5H2oMK8BxIs1mroywnDfQy+tONrQqJIi5X/4W5Kn0L/kedjj8FIE0coiD7sdHo9hriOH&#10;eUXB2oLCGqLCB8/Dcl9Oz+EOh4cRoxXfOczrxeDFfW5fEtRGq65jbmV22At0LNAyLNnhFq5QHSOk&#10;W7gZpY6GORwRyr5sCJ56nucZxwSrCMIdktF4I5pHKUAL/4YhKk35VZSei5eO5FwS9sVAwpX1xagS&#10;bMuMlP93WGsf6+joOOIHKPu+X6VonVESjuM0msh0aEkR4vQamXYlKAsSWrsdgVijPBcG85FzNEsQ&#10;OhYrZhhKKS8YYzZYax9T1TtE5KjQsIIKKihFZQKgggoqeEHkrdcGMltE2oyYmhJlfuybH7/i8kBw&#10;Ff8rgi+G3v6DIEnq207BUxjKDmENqAjWxoWO+AtiKEgtEijFQv9IkCmJUVjlFEolBeEkEEB9VURS&#10;uIlqBvu6yQ0NBfFNIKxaG0xOOI5DIuXiex519RNQFXr37UYQrK9YP7CfbXM5jCqKkM15IC75nI/n&#10;BdtQ836Gwf6DNE2axpQ5y5k8+zIaxi/E8z2shis80BK6lZU+eB4mPRfPU4jiBXfBv8KKGARXHKxv&#10;ObhnF46bAhOs7sCAY1zGn3QORo7+Z2LwwE5Mooaqmjr6enby/JpHSRkXa4X+/gxzz7icpqlLyqNh&#10;vQGe/t1/s2fTs+A6+JIA8bD9Oxk3/XzOe9/POfvdn2fK4uVU19ZjTGDOCYItp+l0LVPnnMr5V3+K&#10;Kz/yUybPv5iBgX4k4eOh+OrS0NjIfb/+Euse+3n56wFh4YXXUdPYRj4frpC20SSPkHQNz975ncLA&#10;sShgg3FTtLZN5uDuzcWa1aB+FDBOgjPf8o+Ik8DiY/JZOu74XGEldoSIL+Kc/0Kwmqencz9V9W34&#10;IwxqTwQEk3+Wrt1bSKRbEDEjtKXy57ib0rnlSRzNgYDnezRPWoARJ9xd9CIhMNi1DUFpahnHxsdu&#10;YaCzk2RSsN4QM085g5nn/HFM+U84uI/1DJoHmwsZqTR5VaHt5PM4722fQp10IWZgCoggjoJjEmR7&#10;nmf7UzeH8ZSalqn0H9iNavFMC8LeZdK8C1BJ1hj12xRm561UzAC9pjGctzX8hkYT6kX3VxBGyYxG&#10;+Y87nDAIFehxRXCMHiXd2HGmS2CDPbgP8hcp/6NKHEUpWuYYPI7oWPYYixzzf2G/2FPkUAheGq/s&#10;tcduRF5mP7xEiR3mc1jeKM1+5FCoi/IYkVP8GoYR3jPMIUTMfaQg5bLxUUM04RQq+QO30vZTwCHL&#10;HqdeWaDCbVm6JcFGeOch3hX306AQJUGP5kIQscndYuUZ3/orrbVrjTE9RkzhnLLCIgYNf+MouMUL&#10;V17I0QuuBP3Y6CFeDIpyujEGRTeAHFXlP4Cq9qvoFkVWWN/eo2q3u647ep0VCjpKiUv6yvCbPWLQ&#10;UdIfAcVxSJirwuA/Jp/GoIAYBxU2+L59TEQqyv8KKjiGOFbiRgUVVPAqhqjTCNIm0EC48p/CNz5S&#10;KJdehbgxz2gLIY4l52eYfdobufJjN3Dl3/yA897+j9TUVZPP92P94HBVjV4yCgKvIKCIQzpdi0ho&#10;r36YEi4+WVBEpLiwvqW+dSIJN4WX7cP38oWtjSKKGLC+4iYSGGMwjqGhpQ3fy3Jw51qqqqtxU0kc&#10;10GcJEYsriM4Jlgp4jgG1Md1DX4+i5Nq5Ny3fZ5LP3Q9y97zFc677rNc/MFvc9LprwebKyrmhLI1&#10;d2GeYs8FITcKFtE5FHujsOWUTKWryQ0eJJfpC847iOoLJV1TR8uURWUxjiSCzKrN0ntgP/WtkwFh&#10;53P3kTu4m3Q6iW/zVNfVsuCiDwXbREui+6y688tsevJ21Cq+r6h3gKSTYsEVn+HcP/4mbSctIJ/t&#10;Zvuqu1h587/z6A8/wAPfeg8PfPs9PPR/72fV7z/N8+seIJvpo2XCXC78k69y2hv+GvXzIB5iHIxx&#10;aKyt5b6ff4o9mx6P5wCAmsY2Fl/0PnJeZCJFESNYqyTT1eze9Bz7N68s8rEW62PcjPkc3L0F1WBA&#10;Hg0Eo5prmjCLRZd+kMGhAZLV1ezdsJLNj/8kCDmMv4fXb+G5+GqMgPo5Brq7qG5uQ2L8cSIhatsH&#10;d22laVywaP2FKFocNgm5TDcHtj1HMuGAsUjCoXlq0F6CdlQS9YWhcHDHWuonzgKbY9vTd+GIA9aj&#10;rqmOky/8IOLWBpODYVcmCGpz7F17N/f94KPc+Om38KtPX80DP/o7dq65D/XjfVjwO+Hk13HqpX9G&#10;zhrERKkEEAFVIZFMsPnpm8lnB8I+26W6fgw9u9eWUESBcTNPY+z0BSja2NuzbZKDVswAvQYxvG1E&#10;X5fhmsy4amqkeMcKTmjSDoJGGeS3iILircyjVD3yWpwgDc6rCRRjYVnjEwHlhIphmNLxmCL29ijv&#10;8VXrsfuRr1jB4h4jPMe9Cg7DbocHLonD8LYRug6DEtk4OjawxOobSpWCGj2XUKyIyLGs3IeIMSJK&#10;3xdzKE9/WHJxh+CLVHCJNfmjg9LMFCZPYu1nWHZDFIszPFTcPUovCjIsfMntMN/4i0rSibziiJ7L&#10;83Mk0b6pfYdJmKfEyu9R7lS1K3zrbw9W0A+fNI7yUshTMZPlDyOUqIjC0DM2Pi2X6V4cCrsue3zf&#10;X4vyKHBUlf8A69ate15EVmK4RUVvAvOQ73trrWpPuAthBCqMRJ+ov4y5DI94RFCgclRnxQoAwHFc&#10;fN9uMPCYSGXlfwUVHGtUJgAqqKCCF4QgrqgmVYxbWEFeUDIXQxVm+yOTEqHkFUwZSLDiw0DeyzDv&#10;nD9i+Xs/S8OE6SQSaWYvu4Y/+MB3Wfbm/0fL5JmI2qJiquQthdTC51BYtB5ePofrJsJJCRlBLCoT&#10;/jSQgBTFWp9000QEw0D38+T9fKB0trYgOBkB3/fxfQ/1PLxshp7OHRx8vgNjHLCBIldEsPksnm+x&#10;eSWZrCI/1E92sA9Q8nnLogs/yLTFl+GmakAE31pcN82iP/g4YydMxCEf7D6IBKciaUOJNlT8C4iY&#10;YHW7MfiqZPI5snkPHSF+kL/wn5MkN9QbHnIc1WmwgrmqpoGqhqOny4tqpv/A8xgnTVVtPfn8IJtX&#10;3IkJRf/MYJZpC8+hafLiYbE3P/5zVtz2I2wuB1axuQGqm07mrGt/xpzz34W1OdY++GNu+q+r+OX/&#10;vI07fv5ZVj54K2tXPMLmZx9n7ZO38/jNX+Kur17H3V99B1ue+DVgWHjZBzn7XZ/BSaRQPEQckokU&#10;KWN4+Pp/Yqi/K8xCVAJhzvnvoGn8THL5bOy8iLANWI+Nj99cKmlLEN84SRpaxzFwcE9YKaFnOGAB&#10;mH3eu2idchp9A0OkkmlW3f59OnesKrS94Rxe5lLC8goEZ0/4nodJNhZilDTlEwARlXSoi1TjpLK+&#10;LEKRluV07t63nv59W3HEwbceqZpG6trmjhj2cKDqs3/HJsbMPJWuXU/QuXMDiaQBm2fmqZdQN/H0&#10;QPmvEXdZujY/wG+/ei0///yHWXHvL9iz+Vn2bVnFs/f8hOs/88f8+ovvZe+mJ4BoxSKAMOvcdzFl&#10;/rlkcgF/E+Y57A4xbpL+zp3sWftwmDelpmkq+3ZtCzmoyFbGrWXyvLPBeGmBcammSdNv+uxV0UEI&#10;FZygkPBfJBIcD/i+XxjlRGqPw8/KS2nFryLEileiQHyFFzuqv6KSsPgvfj+8IOXPh4sXijfcf7jL&#10;C0M4fiPyYu2PoEgOafliFMSxmjk8HH6jLMXx6lsK7BWWsXzyJKRXFCyiYCziC6A8vWGuIyTzwnUU&#10;+JaGichXGFEdpQmUjo6OjY51HlbRGxVuNI7zkLV2jVrtEiMDkQBaOrqLIcp2SfbjDyPEKTBI/HoB&#10;hMHiY9xwuIXjOKjqdlVWuK650xjz+6Ot/I/Q3t6+o729/T7Hd+5U0d8icqeIPm2t3ayqPY4TnCNX&#10;iqjMId8dmj2OOIIxUEjH8M9xDKraY31vrQiPVsz+VFDB8cFxEjcqqKCCVx3EhKJE/KDduKAUey4R&#10;uSKBLlRbWcVNNTD/gncFWwBDxaiIS8uUxcw7/z1MmHU2nucjxsTijiS+hXEBQbFeFt/PkUwGtuKD&#10;WHHDQCMJQRKoQK1PVX1gvWKody9qg5XcRPb4AxKgavH9POIqJuWCN4CxOdxEAuvlMMYCHjafQRyD&#10;5+UxDuT6DyLiY61HXetkZpx6BRAo/sTmeO62/8dzd38BJ1HN+PmX4hg/zG+w4reAsBgUBCvw/ByZ&#10;zCC5bBZxq2geN52WsRMxgCOCiU3ImPACMAmXbH8XxnExRjBiECMYfBpbJpOurom9+MhCEFRz9HQ+&#10;T13rJEQM+7eu5MCODlJJB8XDSRpmn/m2gE9icQ/uWMFDN30JPzMA1sfmh6gedzLL3vMVmidPZ/+2&#10;Vdz22Su481sfJNe/h1Nfdw0X/uG/cOG7/4Nz3/r3nPrGv2DRBe9j0pxl+CbJrs0refinf8WK6/+W&#10;/FAvkxb9Aee87ZN4fg7j+jjGoaa6lp5923n27q+iakvyk0g1sOii92FVAzoawTgAipNOs2H1g+Rz&#10;gwQuUf0FddA4fgYDB/YVJgg0WJZZ4HbjJDn9rf+INS5ZL4/xh3jmN/9Ff9+BQnrlVwnKHQSGejup&#10;b2ghUd00guY/3npfuxDA+hnwB6gdMzXYuVEeqARxQir7tj6FlxvAuAl8P0frpJOpbhgTNc0XgSDd&#10;we6dqGdpahnDjlX3kRvKYERpGDeR6We9FySBhvyl/hDP3f4lfv6lD7Ph2ceoTidoGTOBxuaxNDQ3&#10;0zpmDC0Nafauf4RffeZdrLn7q4h6QGSeKsnCiz9IoqaVfLRLQEG1uJvIwWPnc3ejwQEouKlamsaM&#10;D9aOxnhGEGac9gaqGltqUJmU373irL6DOy++5VPnXv2rT8y78oZPnHzFjZ+Ye9ZN/3Da5FihK3hV&#10;ocj7QR8TU2+V9y8hRnE+7ijJf6wIxSte1ldqKV4ebDCPGCB2E6fBSH+vBChFeSzIUpiz2L1GBSmp&#10;2Rhij+UlLKZVDFoo+zD3+NNo/sU8xONEaQbvi1P3KGlgR0E0KRw8BP/i9Cgt04jUihc2FjYKXxqk&#10;eJUkXHJbllQB8XgFFjhaS5gPgcJK/2gXSuBYSrOSm1HyGPceFmyk9Iqu5e7lscqTjQeL57uQ/xcn&#10;tLwktG9q37Fu3br7VPVOVf2tqN4mjvOAtfqMtXazGFNc0V5WrhcWS8sjvEhESv/wT1VCWUlwHBdj&#10;nB5r7Vrftw+p6o2eZ2/0ff/hY624fm7dc+tE5CHgRhHnehG5XbFPW2s3qWqXcZwBMYE53KBtFOky&#10;nEIlXBG7f3kIFtMEpnM1fHYcB2NMj+/bzdbq0yJyp6r9fUX5X0EFxweVCYAKKqjgBeE6EMploTI5&#10;1AEVrmgFeflVDFtU5Vuq07Ukk1UF0VRtjh1P3sBjP/o493zpfWx4+AYSiSQabYkueVeZEBi7FwHr&#10;eXh5DzeRCgeCBXE5RDTiL7oFRbCIVAEw0L03yKmvYIuKQesHI2f1Fc+z+JLAMaFJVVX8bDZQ2KuP&#10;lxnCGPC9HJ6Xw4Ymhbx8jhnzX0equgFrfURgsG8/K+/8Dfd+95Nse/ZW2uZdCJLC2vAsgEIZBTFg&#10;RFHNk89nyOdyVNe2MvXkM5lz+sWctHg5bdNmh6aKnMLqi0jxHwlnJrAFw1DPftxECpFgB4FxBFGf&#10;5qmLcRz3qAywovoY7N6NMQ7puiZULduevRvHz+K6CQYHs9SNm0nLSeeE1aUIiuZ7WXHrl+jv3Ifr&#10;gGieRE0ry67+FA2t41h95ze5+d8uILO/k8v+7Itc9Te3svx9X+T0K/+Ck5e/l/mX/AmnXP4Rlr3t&#10;k1z0ga9zwXv/l5mL38yQl+TZu3/K4z/8S7KDvUxcdClnvv5j9PQP4CQNVoWqVC0bHr2FvVufgdjE&#10;EMCs099Ic9s0fOuFtAwmjBKpBP1du+nc/HhB0UqBbRU3WUMy5ZLPDRVcgzoKAirQOH4mSy99Pz29&#10;B1HjsH/LGtrv+lKgnC3j4wCRW6kteA3DDB7Yh0ptwE9RTpSyhvXaR2bwILlMnlTjRCjQfSTE24Bg&#10;1WPf1nZQizoGay31Y+cUds8Mn1QZHVEt79v8DHUT5oD67HjukcDGrK9MX3wpNWPnk8vncYzgD+3h&#10;wZ/9HQ/8+hukUBrqq3GMh+dlyds84kB1TYKWxlrGNrZSbZLc8YP/4ZnffQEJLGmjqtSOncu8c97G&#10;UNYLe+GgXaoNzKGJcXl+03MM9OwpcEWquhEvnyvhYQXqW09i3Myz0aHeKV4ue6YO9F49cHDftV42&#10;f52f8a51UnXXSL7/nEd++McnReWu4NWFQtsQSj7yYqKdfuGzSND/Fb41xx9RXoplKBVU4v7FvAe/&#10;r2kUyh/uWovRIOjDYldEr+MMoZi/iPci/iup52H8GONJE14lfjF/CdWA5fQY5i7BRz4Wt/BX5l8S&#10;pvDeYn7keNA2fL8xYflMUNcl+YvRuDTvI5VpeJhI5ozkz6IcGqN7ePZUPH6B30asy6IsG5zrFMY5&#10;Jojlx4TyU0n+Yv1LGa+UlCvepsrdw2ukOHEaFN4b/4v5j3xFfqVhjiXWrVu3znGch1TkelX9oaj+&#10;XMTcruo/7fv+JoQuY2RAQrOfimJtdM5MKH5E93HRLCaniRRl7cNCMNQrLMAxRnBdd0Ct7fJ9f5O1&#10;9mmQO40xvxWRO9vb2+9rb2/fUZ7MsUC0G8AYc7uqXi/iXA/cKsY84Pv+M9baTQJdjuMENAzLRtH4&#10;WzAujggJAc+9jLFeVC+q4TloKMYYXMdFlR7f9zdba58Wkdtd17keuNFxnGM+gVJBBRUEOLZLDSqo&#10;oIJXJd5+7oQ5iF0iME2ENARKrugvHJYVwgd3Eh64KoGd8VDItOoxZsp8pp9+VWEA0Ll1Fbd89r10&#10;7tjAQF83juMUVn2LULBTXryKz3EIwaG90cyB47iBCZ8wHxGKIo+CBisVfD9P24yljJ97Jhuf+hXd&#10;+7bgSAJUQ1vZNhwzBs/qZxg3bRGNE+ey+bGbSFVVYRwHq374viDzKtGkiUHxcVIplr7+b6lqGF/I&#10;TyLpMnb8FPJ9nXTt2kp12uHgjnaG8oEdegq7GDxQD3FcaupaaJu+gCknL6dhzHR6Duxi39bV7N36&#10;HJ071pIb6AsGR5HdyuhlIgFNDUG6QlBH4UAKAXGEky/6MPWtk4LyH+kBggZ03L+9g8Yx00lV19Pf&#10;vYNVt30T1x/CTTpkc0PMPuNKJi64BKK6FWXbipt45u6fk8An4ThIOs2yq/+Z8XPO5p7v/A2P/+rz&#10;LDj/LVz0oR8ybtZ5pGtbIOQl1WAFtIjg+xqsah4/m2lLLqahdSr7d3Wwuf1JnPwBJiy4hNZpp9D9&#10;/A727lxJdXUtqMHoILmhA0xeeGlg9imE46bwvX62tz9EIpECG+wCEOPge3nqa2sYf/LrAvoWYgV1&#10;YfAZGuglXdNQcA9+ivXWPGkBuzc8SefuXVRV17Bn62Ya2qbR1DYz5Ohi2GLbKHlZAQe2PEpVbTMN&#10;E04GwsFScFcSLp7SawkatomevZvI9+6m7eQLC8dtD0e5qzA02EnHfT/ADg1g3CSI5aRlb6Nh/BxU&#10;g/Z+uBCCczCeX/sIExZfgje4nVW//SZGlPqWsSx6w1+QqJ+IGIM3uIt7f/gPrHvqfppqElSZLG5V&#10;M9MXnM/MUy9n4klLSNc0khnswc90U1efIp1IIb7HxmfuY+z4aTROnk8wRyE0jp/Bxmfuwsv2YCTo&#10;Z4KeTlERspluxk6aS8P4OQB4mT4cJ4GTTIeZD7lMhHRNHbvWPUw6mWhwE6nmZCo1yU2mp6p4Ux0/&#10;O0FEq5tbpuSufcvSwf+7aWWwfaWCVzxaWlpmgMwDxobKkUz8UiWjkCG8Su6VjKr2AJtVWdnV1XVM&#10;B/utra0zBJknImOtb1HVIG+qGVQzOupFRtVmjDE9qmwGVnZ2dh7TvB8ttLa2zhCReao6NlACaQYC&#10;usRpQME9vEJ3OU40CfiQeaBjQ+kqrKcg36hmlKjuwjJQXq+xstnwdxT/IK1yd0Z3j7uNEGb4ZUvi&#10;i9CjKseErq0tLTPEmEKb1qiuS2gW0vUQZXnhcsfqJrzssHRCOtgozfJ3lIcPr7J3idADshnsys7O&#10;I9/PtLS0zEBknihjwxFE0AcKsfZTyo8j0S7iuQK9R7rCNhfEGSm9GI/H6TGC//Ar4rvgN2r3QI8I&#10;m0GPCv3KsX///t7Ozs6dnZ2da9uamjpx3V0iuhdMN+hBrPahmldQN2FUjCTFFKTaskVdgUtBBhZi&#10;Y6aYd3iv4bqYgpNEymoHETNg1fapsttau1FVO0TkaVW9X0Qe9H3/2dWrV2+Okj6e2Lt3b/f+/fu3&#10;trW1dVlrtwEbge0icgA4qKp9qppXVSuGvOM6PpAMxqJaoKKEY6MShEOHQFYs0mw4/YJ0RMAJz7oz&#10;hgFVhkD7VXU36BrgceBeVX3AcZynV69e/cz+/ft7S19aQQUVHCsc/ii1ggoqOGHxq0+cdqWKvU5U&#10;lotIY6DBDUWssBcZWRwLwyigBlVhKDvA/AuuZfEb/gprFccYnrvr6zzy80/T0DQuVFAHdvdtqChG&#10;ou2MEWLLQAqPwX1oxAIQjHFDcy22KA4qaDQxoYpag6+Qy2eYPu98LvzgV7j/Z/+PzU/eQMptwPf8&#10;gtJfQunHOEo+28XcZe9j/Jxzueeb76e2aRziJFDro2ILKyKsVVzXBTUMZQZpmTiLSz/yM9xEVUEZ&#10;3ff8E3Tue55xU+dg87DlqVvZ+OiPyauDqhMo6xVSqVoaxkwJTOY4CYb6Otm7fQP9B3cCiuMmMWKC&#10;lf+hcnl0hIJbaPYjCKwowUHFr/vQ9TS3TQ9MIR0ynReHqMzZgX3s27aBCbPPwHFdNj51A0/94r+o&#10;TrhYfIZyQ1z8/q8zZs5yfKs4RsgPdXL7t/6cnR2Pk3IMbi7L7IveyRlv+w8eu+GTPHXDFznvHf/I&#10;KVd9DHES4Q6KQEEZKX0joTZy93wfkeCw5t69a7nnu3/H82ue4dLr/oOZy9/NYN8BbvzMW8HvJp2o&#10;xebzeCq87v3fYOLMJRGrAdC3fye/+vRVSN5DTAKMIo5D1sszZuxE3vA3N+A4gfI0PgBRL8NAfz+1&#10;ja2hS2mI6BUHdm/gt194D471A15M1XDZh75Fy4RZsXjxD3usfWqQiqrl6Zs+xYylV9IyfWnBvaQg&#10;wxDl9LWBiAe3rriFfP9BZp//3rCvKQ9JWU0F7WT31qe495sfJKke4rooeV73pz+hdfL8wAzUyAkN&#10;g4bTDrn+XWxe+RBzzr2G9Q98m4d/8t+kEg7TFp/Dae/5Mk6yBvEHeOQX/0DHQ3fRUGdQz6dx+hmc&#10;/rZ/pWXcNAibsKqSH+pjzd3fY/uKX2Cyeaw1dHZ24rjVvPlfb6GubTrWBuaEnrvrKzx361eprq4P&#10;+6yg31VxyQxlmL30ck5/139gxNB/YDeuk6CqcUyhEUWU8f0cd37jg7j9O0jVNtDduQMv24+X9Umn&#10;DOmqxAZPzGPNU5beocY8dvZ7/++oKxkqePmYNWvWGcaYi4EFIlSX+0Np8yjvKVR1UERWW2vv2rBh&#10;wxNl3kcV8+bNO0NELgYWQDzvpQdPjgZVHQRWi8hdHR0dxzTvRwvz5s07Q1UvBhYYY0auzxiiPgoI&#10;zBUaZ9D69pjTZNasWWe4xr3Yqr9ARIJ8F7rZ0fvbaOfqMNjimbsmFkgK/0puRkV5CA374eE+xe9O&#10;8M0N+89wsYqqDBrDatWjT9d5s2adoa57MbBAVaspowFQkJ2CzQGmkE+gcG7MoTC89EUMb3qRPD+S&#10;X4CIbsFvsJMtDlUJ26p3V0fHke9nZs2adYbBXIwwAv8NhzGBqa3R+K9AzREOfg7ilEYcjadePKK+&#10;L3hxWM2I6CCYo0a/w8Gi2bOn+4nEeLF2LCKTVGS2qk4yxowF2oAGVXUJ6CEi4hpxagpq7HC394gL&#10;liLGkoCXgmVpiiADVq1nrc0HE766R5B9YmQnsB7YKSL7rLW7V61ataUs1VccFi5cOMNa2yYiY4FJ&#10;IjI7pF010KhoGxrRUUXEuGJMTTC5X1wgNUzuJXgUARUprHFDGFCrnmJVxHgWegzsUZVuYBDYI6Id&#10;qrrOcZytrwYaVlDBiYAReskKKqigglL8+hNLrlThOqtmuRHCCQDBhj1IJEwFD8VuJbgLVtijwTbj&#10;/qE+ll39L8xadjXWWowRHvzR37L+kZuorW0JbU4H9veVUhMmwSuikUI4gCr5F7gVogjhKbmhAjQc&#10;RMTFGrWCVbB4pKtredM//J7OHev57VfeRX1VFZ4X7CgQsYFILsHOBps7wIKL/oqa+kYe+8U/U9PU&#10;hmKwNtgBoBpsEbY2ODxKjGGgr4dZSy5l2Xu/BBhEwMsc4Lb/fSvPb1tD49iTWP6ez9I0bSZ3fv6d&#10;9Pd3AS7GcahtaKN57CQGhwbo27+Tgd79+H4O47g4JlGcaIkU3aNs7Y1cAuE3FJxjnqo+VTU1LP/w&#10;r6hrHBvSeQRh8GXBsnP949Q3TaZ+zESszfHQj/+OPc/dS006TTY/RKplEhd96Meka5oLEwBbnrmR&#10;e3/wz/hDfRirNDSO4cKP/wry3fzsn65g6evezbL3/BdinIKCs0TyJ+SDCNFqFhF83+I6Qt/eddz9&#10;jT+he18vb/jEDbROns3WZ+7hd999P62NY8BXrB1k5rI/5Iyr/qGwQiaAcse3P8jOVfeRSNYHYzgj&#10;WAT1Mlz10R/QNGlxUEch9UfGMKYvKJbXPPgDHvrFf1JfU4/n56mbMJ1L3v8tqurGjBgbYvyPkMv2&#10;8cwv/5ZFV/0LVQ1tsQmAQ2H0nL56oWy45+s0T1lC60lnHf4EALD2yV/y5C//nepkEoultmkMF3zo&#10;etLV9bEB1AsjaINwYOsT9A1kmTrvXB78vw+y6em7SCVdznzrXzP13OswImx56ufc+7P/Im0s1s8w&#10;fsFlLHvr39C7ZwvrH7qRgzvXYIxLU+sM5lz6p4ydeQrPr76LJ3/x75j8EF4+x/69u5m77DLO//D3&#10;UXEwInTv2chtX34HDoqDgy3YN3bI+z41TRO45MPfoaZ+DPnsIAbFTdfGClHsTzvu+z/2PfFLTn3P&#10;f+P7g2S61uJnsuzd8AwHtj6BqlYmAV6FmDVr1hki0iIiiXK/F0K4ArHrWCv/I4QK75ecdxHpOtoK&#10;2WONVytNDpcPHYdX3Qb3Y03XgAe8EWj56qJbhGNBv8PlPyIqHg4ph89lxOIdTgIvB8WXB/TTruOl&#10;/C9HUZFtx4IUFNnWkgyDuMFitGBigHBiYKQJgMIEZuEZAE9EehT2AN2u6w5a6+0BXQ/s9DzdZ4zZ&#10;89xzz70iVvu/FMQmAxpFpFpV21R0NpY2IAnqqtAItIlKNCkQxh5dhhVARDyrGij7hW4Qz3GcnO/7&#10;e0RkvbV2jzFmUFW7Hcd5VUyeVFDBiYTRW3gFFVRQAfDLv5s3xTGps0V4j6DniJiGSGcYqZALKPQo&#10;8a2YEpjZsYGN0cGhHs5+x2eYvvT1WLUIltu+/Ec83/EoNXUtKH5gMjU+qVACDS6N7uM/xfDlImDk&#10;F8Yuyjlq8DWYaPD8HLPPuZZzr/koT978VVbc9hVqqhOI6+L7NlhVb4KV9X7fXua/8Z/Rgd2svvOb&#10;1DS1AcFKKXFAfRNMBASEwk0kGOjvYcF5b2PpW/89PGTYsHfj/dz65Q/R2FSL5w3QOnE+p7zh4zx7&#10;8xfYs6sjsM8POE4K62XI5YYQHIxxQQw2XLkRFDNUK0cTAGHZy1EqDsdcBaz61DU2c/4HfkZNfesI&#10;4V4++g5so3P3NqbMPRvHcenp2sidX/oTZKCbdFWKgYEeZp59NUvf+m9oUCywWe793kdY9/jtJF2w&#10;ff0svPyPOO3t/8Fvv/BOsvv38KZ/vpVUTUOZUr6I4uq7ggMEgx9saCTTMbB/40P89osfZPrsZZz3&#10;oW8gYrjje3/JtlV30FjXSN73aBw7jYv+7EdUpYsHJQuw7okbeeTHf4Obag7SN4KKIdvfw/K3fpRZ&#10;r3v/IZTEcbfhdFdArc+9//chtj57P3V1deTyecbPOZPl7/ssbrKomC1pf2EZEeHg82tZd9sXOO3d&#10;X8BNpmMTPCNheB5eK/D9DM/c+O8suOzDpOqL5riGQ4bR4cnffYY1d32f6upqPD/P+OlLOff930HE&#10;KZjcOhwEinaPDQ/8mPoZ59DcWs/v/usaBrp2U9tQw3nv/zbN004j07eTO779F/Tu3oirWcZMXcTS&#10;P/gAqx68hWfv/TG19W1MW3QFDU1j2b3uYfZtW8XZ1/w/Tr70j9mx4jaeueGf0ZxloK+f3v4Mr/+b&#10;7zB5yWWFlYB3fvdD7Fn7ENXJuuKOKXXwAd8Tlr/vf5iy4Dy8XBY3mUCIbISH5QjbVOfWp3j6xx9n&#10;6Xu/ROvkBex97noGDnYy7Yw3sn/9Y6y85dO46m+on3b6owi/dxKph894x9ePix3dCiqooIIKKqjg&#10;lY24Itta64bOSWNMm4QKbaUwMTCKOBs4FvZVGJNT1T2qul5E9qjqoKp2v9qV/odCbFKl0VpxgSSG&#10;NtHCLoEiDV8YOWCPqK63wSRKzhjjvdZpWEEFrxUc7enlCiqo4FWIn31s/uS3nDNu/lvPHLvIqnOS&#10;r/4C13UWYAfbxCQCISEUsqLNlEW3mOI5skAS/ooIvuaYvOgKGttmgoDaHO0P/JjBni4SiTQSbk2V&#10;SO9W2GsYofhcKufFbD7Gtq0PRxA/nmqQLyXhOnTuWAVumiWXvpPqqmqe37QeP9eLl8+DKlYVcQzi&#10;9TN27mUM7eugp3MDbjodmCtyLBruAIgOV3McB+MYcrkhJs07m7EnnQOhEnj3xsfZ2X4PiUQV4rj0&#10;d+9l+zN3M9jTVTycTRXPy6GqOCaJkUAGjhTdQR0E5SjQPaagK9RH4Xm40jdMAUWpqWtgyqlvJpEM&#10;DkUejtFoezhQ/LxH87ipOOHkxvNr72PrU7eQMgmMA5ownHz+ddS3zUJDm+oHd69ixe3/hzfUjzFC&#10;IlHNae/6L/oPbOaJm77CJX/6ZZonzR3VBEtm4CB71j7IzpU307nuHvZufJKhAztI1DSQTNeHcQLu&#10;q22ZTCrh8+xdv6Rt6iIaJsykadws1jxxI471wa3CZntpmXE2Dc1thXeIQLqmnh0rf0c+l8M4iXDC&#10;yOD7PrXV1Uw65fJRFMSR2/C6iRDUsaFtzllsb7+Nob5uqtNV9O7fwUDXJibOuxAx0fho5EmQ7h1P&#10;kuvrZMKCS2OuIwR8DSv/Qejv2kr/7rW0zb8kPGdjNJTSxqpl0+O/oH/fLlzHwfPzTF94IW1zzisY&#10;Ghu5fkeGN7SX3h3rGTfvPLq3P8n6B2/EGKV1wjSmnfs+kulanu+4jVX330RafNRtYOll72Dt4/ew&#10;t/23nPWWf2X5+77A7HPexMT55zLz7LfS0DKZJ275MnVjpjHt1EvJ9u2he3s7xkngef3kB3Yx/cyr&#10;gwkLMXheju3td5JMVoXzQYKqgDHkc3lax89k7IwlaGgqIjAJMXyiw0km2fXszRx4fgvpxjZy3bu5&#10;74b/YujgAeZe/AHS9S3sWHVPS293Z6q+qS1vSe79v5ue3FqSSAUVVFBBBRVUUAGwb9++g/v379+x&#10;b9++Dfv3718XXh3jxo3rtFa3IrLWqj6rsFJhpWpwGcNKkejSlSK6EjErEVmpqitU9SljzMrnnnvu&#10;4TDtHfv27TtY/v7XCop07Izo2NE2rq1TVbdaa9cCzwIrD+dS1RUi8pRxnJXt7e0P79+/f92JQMMK&#10;Knit4FCj3goqqOAExA8/Ou8kMe4yVC61idT56OBpau2CVEKmGsdtVnGCdRSBpiv2GyhQIx000WGz&#10;0SSABrYtPT/P5MWvp3HsdACsn6HjgV+Q6z9AKpEOV9BaEALb+6Wa+thDpPCPAoyusBxJHRffuxCt&#10;jra+Ig5s67iHA1vWMee8qzj5/LfSNmsZYyfNpqFxDI5jcU2Oqv/P3nkHyFGceft5q7onbJZWWuUs&#10;ISEJAZIIIudkMDk4YZ9zuHPOCXM2Tmf7bN853DkDNmByzmCBkEAo55zDKqy0eWemu6u+P6on7Epg&#10;4Oz7znY/0Ds93VXV1VXVrd3fW/W+osjWD6S7eRXGWMRPI6IxRmMl5aRkBSZyAaZAkS/kGTXtbAaM&#10;mulWCoiieePL7Fz1POlUFhu5VQHWhK7Ookq35doxvmOx7n6LN+YWWZTvM96p/N47DnLvNisetgIQ&#10;UVvfxKgZl+P56WKGXpQve7iW/XMIfrrKieOAtYbVs2+hbcdKPC9NGAZk+zVxxBkfIlVVGwv6sH7h&#10;A6xf8DQpLRB2M2zi8Uw8693Mvvkb9G8az/Q3/7Mz+1QGPAZM2MOKZ/+LRX+6m3R1E03jZ9Fv7EzS&#10;/cdRiCzrXn6UwsGtNAybhCjlXMEg9Bs+ln0bX2LvusWMOv4SahoG0LF3LW27VuL71UQ93dQNHM2g&#10;scf2Eu39VBW71z5P2/5daD9V0bZCFHYy9vhL0V7mMKsUXltbWiCVqmLg6KlsWvooRBEp7bNn+yY6&#10;D25n6JGnoNShK9SLgm3zqofxUv1oHHtcfKZUw4rUf78U2333ujlYoxk4bmbfJH2I2ycWxnP5TlY/&#10;+xuCng6U1hSCgFHHXEDjqKNLMU1eG+79ZXL7gTS1TWPY9PJ97F7zMgoYNP5ohk+/FMSw9Jnfsnf7&#10;WkwBxh17FpmaWlq2L+XMf/oFw6dfjJ9xLomtBaU8GkdPYfgRU1n0wE8YMuVUGseeSPPqZyj09KBT&#10;aQ7u28OIo8+lumEQAF6qinUvP+AMicWAI7EBIIwM1bX9GHHUmUShcQHN43vsu6JGeSlamnfQemAr&#10;1U3TGDX9IryUYt2L91NVVcfImZfT2byarr0b/ba2lrC238i977vihJZf3ju/tVRIQkJCQkJCQsKr&#10;8AqGgdK2d+/htr3FLRGrK9pw//6SUeA1bXH6f/j2S0j4W+W1/qWakJDwD8DNnz92vKerTrQqdaEV&#10;LtA2d6aIf7Jgp3a2Hxjc3dlBrrOVfE8rhZ4OokI3NsyBKSA2RGyEWItgUDjxXsVGASWqJM5qXRYo&#10;rbWYyLnNEWURFccAKArc8Wx2txX33SdxMKey1cGJtyVhVYjntMeCebwVxX/3Gc/ate64CQwZP82O&#10;dc/w4HeuY97vbuDglhX42TqajjyLiWd/jKmX3sSUK75F/RHnMurUjzLtzTcx7YIbOOqCLzDtnI9z&#10;5MlvpX7gSBCN8jRKKZQSBIOXqXfXFgEsJsyjxLg4A1gwJr7tinYU6+5Z4ZR8cW1U1ox731/5HuO8&#10;xPlK54t5+uS2FmNC/GwD2k+BNXHwNxMHXjPY2Ec4cbvaOHDU4bbXQlDoZO/mxYgIhghLRMPAcWQb&#10;BmCd5go2YO+mldgwRPs+yvMZc9yldLfv4sCWJUy/4P1x4OPeMnqYb+fxmz9Fd5fiwnd+h6PPuJZB&#10;Y6bSMHA0g0dOZOy0Mzjlqs8i2SZWzf4dYg2eci3npwdwzIXvYd/e9exePhsRxfjjLiPle6Q9i/Y8&#10;ci0bMNb0uqooj35Dx6MkiAPogRKL53t0tu2lq6U44fmV2qd4F5V3UsaNGmgaOYPjLvk8eRMRmQJp&#10;LWxb9AhP/fyDtO1aDZgKA4PFGEMQ9tC+ZxMNw8eUincGt8rS/07pc2tBx1YGjJrU+2Av+vSBAFh6&#10;OvaQ69mP9jSeL/i+MwQCccyJ14Z73gxdbQeJUnWAoXndEnTKQ7RQ3X8Enpeiu2MXO9YtwUSW6vp+&#10;jDjiSLpbWjjpmu9QP/LoUr3EhZuAOLBf49iTmH7h21l410+orm9k9AlXItpSU1+HmDz718+J62Gp&#10;6z+E2qZxhFHoRoTF3bC1KE9zYO82ct1d+Cnfif8Vz3Zp1RGgxGP6JZ/g/Pf/gvFHn4rWaYYfeTr9&#10;+/Vn79IHyXW1Me7Mj2D86nrTkx+NkmkocRGMExISEhISEhISEhISEv5qJAaAhIQEAG775MwROtAz&#10;jXAu1s4SlToSZIDR2fqaYcdUD558CU1Hnk//CafTMPZEaoZPo2rQONINQ/GqG5FsNZLxkbSgUqC8&#10;ECTCEGJNgSDqoa27C1voQsduSoQ4KK8J6eppp7ung1xPF4VCD4V8D1HQRRR2Y6IcUZQnCgtEYR4T&#10;FcqbCbBRiDUh1oZYE4CN3H4UgIlQsUSlSq5yivKeQqw7porGCitEBUGZKqz1aN64gMUP/5h5t3ye&#10;ub/6KC//5qMs+/3nWXnPN1l/3+dY+8g3WfPo91j96PdZ9eiPWPX0L1k95y4ONm/DRpFbCWAiVCzi&#10;e+la1+CxiBYFOZfGGqwxYC3WOOHdlMR0XKBiC8Y69xzWSoV031vfLM6BF+KlAc4sUvFffP+lVQNF&#10;wd5gjMWmqsEWiIJObJTDRnkwgWtjU3B+wuP6l40z8aac6yOJ1chXMgYUjx3YvZ72PZtQCFEYEgYB&#10;tQPHobTngkSLUOjeT+ueLfhaE/TkqWkYTf/xp7BtwTMMHDiRARNmxK1Qvo6JAmb/8Us0DjqWE978&#10;YbxM9hADhauDMG76ufQfdiRbFz7g2sJYwsgyaOJpDBk3hQ1z7ySMQgaMnEbdwGHYQg9KPDpattHT&#10;01m6ZpGqxpEIIQrnjkgEtFJEhYDu/XEsrEOapHig74nKni0fMRYmnnAlR554OV25HrAGbRVdO5fy&#10;zG8+yWM/+xQbnr+Dtl3LsVEerRVhvoOuPXuoGzCltLLGVvTFodf++8Ha4kof5/+/p7WFdL9RpXN/&#10;jmKaXRsWEnb3oMTHYslkq8j2G1GR7jUUVurVCEVIVX0T3V372bdtA0ppwODXNoEI+7cuo+PAbtJa&#10;0TRkNMqrZeDYmdQOmeQMZHF5hSAXrypyhghjYdjRb8JLBexYs4SRx12OrmsiDC2iMhzcsNgZ9ywo&#10;7VPbOJIwcG7GSuZD542Nnra99HS1Q8X9SWW7VQxR7VehU7WIaBDBqgy5gqKn8wAHN7xIv2FHMfSI&#10;UxArjVtXvjTRRGbiizf/s1sOlpCQkJCQkJCQkJCQkPBXIXEBlJCQAMB1Z/Wb7vn6PN+zp/meTAyD&#10;gOp+45l17Q0cc/77GXfcJYyZ8SbGzryYcTMvY9wJVzDuhGsYN+s6xs26hvEnXMf4E65h7HHXMPq4&#10;qxk1/TJGTX8TI6ZdwNCpZ9N0xBnUDJ5Iz8FtDJt6PrWNwwAIwzyrZ99KfdMImkbOpN+g4dQOHEnt&#10;gDFUNQwh228IVQ2DyNYOJFPbn3RNA362Di9dg05XIX4W0WnQKfDSWJXCKB/xsnjZBhBLT3crYVAg&#10;MgZjChhbIAgKREGOMJ8jLOQJCwXCQo6gEBCGIWEYuc1GhEbIGyEfRnTnuuns6aC96yCt7W20dhyk&#10;reMAHR0H6Oo+SC7XRhj0ICZCi3vJaqVANEEUMf7Ey6htHBPP0Bb2bJjD3g0v4add/ANREUpiIU8s&#10;Vkx5BYCLKRsbE+JjFUK+SyOoirRlY0dlGkorBCAOqBwbICJj6GndQ/OGhexc+jCbFz3MpkWPsGXx&#10;I2xZ+ghblz7BthVPsmPFM+xe8xy7Vz3L7tVPsmPlMxzYtojW7cvpPrCFoGsfojV+uiZ2FVKcLRwj&#10;IAhrXryHnaueoipTjQUiDONOuIp+w6c4A4BStLdsZPWcuyDoQZFj3PSzGT3zzax+4peMmHwGgyfP&#10;xJiIKN+F8tKIwPYFt9C8eR2nv+VrsVuT+LLF+4/bqkjtgBHsXDub2v6DSWUbiKxFe2nCQhtblj7B&#10;sGkXUVvfRHfrCg5uX4uoDEZg0OSzqK5uKJVDPBN856qn3MoW8eK+UIRhnlETj6F++LGHtkdJRS1+&#10;Vsq7lemKbefyN42dzu61L9DRuhutNLlcgeFjxzDphLPZunIh6168nS0LHyTKGwKTp6u7wJiZb0KK&#10;K3JeYfub5JXqLeJiPMTtluvYScfuFQyefD6i9GGyHaYP4mdmy5IH6dy1Gj+VJgoV9U3DGX/y2/H8&#10;jEt2aGGvgCCEeL4iVTuIli3z2TjvftLZNEoZRhx/Gf0GT2T9i39k14YlVGUyHDnrXGoGjaH/qKl4&#10;6QYEFxR67by7ePHxH9O1eyNVVfWk6wagxL1zautTbFz0NGOnn09Pxz7atq1Ep3yIcow84crYzZfQ&#10;uncdzRvm43kpZyS0gBaCoMDwMUdyxCnXAq4do0IPEq/iknhV1yFDNG7vIN/B5sUPoVVE2vdpmnQW&#10;2ICdy5/JGElbbQudmbr+u355z/wkFkBCQkJCQkJCQkJCQsJfidf6l2pCQsLfMXd8adoY35rze8Lw&#10;6kyqekY+6K7P9B/JmW/5D+qHj3euXoxzdWIPE/xRisoaTmx7pReLMSEv/OafGXf6uxk6/ngAOtua&#10;efA713HyW29kxORTMGEh9mXh/KdYa8FExRLcVhSsK2ZyGxvPSLVR7JpGIcqj5+A2DuxcSirTgNIZ&#10;jDEYmycqBG4/dMF93ex7QxRZ5+rGhFgTuVUG1mJRKMCYCGNDZywI84SFLkyUx4QFTORmyZswwIY9&#10;KNqJ8h3kugNy+RCV7+Lcj93BoHGzMCZAKcX8e25izZ9+gZepRpsIkcj5+LeUnBcp0VhcHIEiNl4N&#10;UJ60LUWV0qWS+Hu872IAuGNFAdxJmgLEqwyMEIWWMIow1qJtBOL84tvYnRCxyxhrDIJBA0prrHHj&#10;wlgQrfA8j0xDE6Onncek099Otn5orKeWR4c1Aff+6N20bfgTNdl6ImsIwoCzP/gbhh55CkEY4nua&#10;Lcse5Ylffh4vyqOiDma9/TsMmnouz/3HRznhnd9iwMhxhO3N5Fv3UTviKEzYybM/eSuTzvsswyef&#10;UrpekeK9FymO6QO713Bgw0uMO+UdFAoR2le07lrOkz9+H9OvuIEJJ7yJ7cv/wMu33IiVemy6ilPf&#10;93MGj5jU+7kwOR750TW079mK51djrEGUR667nemnXcHkN9+ANX1dxrzSU1Ok1NExzrmVAC07VvLU&#10;L/6JoKMdZRSdPSEXf+QHDJ12Ebm23Wxd9BDLn/sDXd2djBlzHCNnXYwpgJfy8KsHkKlpQKdqyVTX&#10;YMIAP1OFUl4vw8krExuQqLiFikOHo9K0Udwvpa+MjXDIe+aVsdZgohBjQufKKyxgTYEo10MU5cj3&#10;9JDKZMkOGMvWeb8j6O7myPM/6uJG9C2sV+3iPQsihsUP38Sml+5He1VExtKvaTQnv/tnpDI1cJh3&#10;46thbUiu8wB+VQNLHv4hSx7+JdW11XhS4JQP/4amkcfwwA+vZ+eaBQxqGsSp7/gqWlI0jj0B5Vdh&#10;reGle/+VA3s6Oe6iD5CuytLVugvbuZN+Y08lWz+AKOxh3m03cezl/0KurZV5//0hjI3oaT/I+Z+7&#10;l4Yh4wBY+/J9PPf7L1JTVev6ALeaJx9ENAwYytkfuZmqqjpEoHnLSppGHIHScTz4ilt2LeYGgIjQ&#10;3rKJR3/8HrLa0DhoCEe/4yeEXQeY/aO30ZEL22rSemGPkTsbGwc/fv5nHoyXxyQkJCQkJCQkJCQk&#10;JCT8JXntf6kmJCT83XLnl6acJJbrCia8KONnxuWDHMe++escceJVGONmqh8qbMUq3yHHe1Mp9uW6&#10;DjLnlk9z1HkfZFAchLR9/wYe+97bOfk9/8mwCTOJIlNyH1M0LLz6FQ5HZQ4nSYm4Oe8lae81uup4&#10;vdi4Xaw1RFFIIddNkOti98YXWPfIdzj5fb9hwIijsTZCgJfu/iqr//RbGsfOoKF+KH4mC34KUbEP&#10;fhEnFFvrXO8YgzERYRgShQEmCrGx8GmNcUJ8L9/8RbdCUbxZjI0wUUAUFgjDAlGYw9piWa58YzVK&#10;tBOCtUK0QintYhnEM/qxUewnRLAmRGMJgggb5QkLebQCkTSNIyZz4pWfpv/Yk1wPxOOmbd8G7vjm&#10;NdToLjxJE0YFRGsu+OR99BsygciEaKVZ9+JtPPW7G8mmNFW+cPKHb8FEltX3/4xT//k/SadTdK2f&#10;japqomb4FA5ufZF5d9zIWf9yJ5lsDZSGqWvHigPFTgOBMOhh+4JbGTnzWlBZEEUUtvLED9/OkAln&#10;cOxln6V17zLm/uztdPcojF/LGR/4BYOG9/Ulb3jiZ+/i4NZF6JS7PqIJwh5Gj5nECe+5GUEf5pnq&#10;Kzz3Hcd90zsDkWDZsvAeZt9+A56x2ChAZWp508duoX7IkQBEQQu7F93O5pceY39rO+27toPN0x1F&#10;pD1LKlNDTUMTQki6upZMw0SGTp5F14Fd1DRNZOiRs1AqhdI+2vdLKwhKRqm4akLxXVFZ18r76nsP&#10;rwFriUzkPgvdHNy5hG0rXqCmdiCFHkMhf5ADu5aTa93hrqGEQpDHSAQmh5IO6O7h6DM+yZhzP8KW&#10;2T9m0JGXUDf8qIqLSEW7H4qrecTC+77G5kUP43nVWIRBw8dx/PX/hec5Mfz1YQmCHJ6f4smff4xt&#10;ix+nuqGeTEo485P3oT3Lnf96LbnOFo46eibHveM7FFr3Ujv0GESEPWueYc6Dd3DZR3+Cl/FL77So&#10;Zw8rn7uDsSe8hZqGgWyc80t0ehAjpl/AS7/5MK3Nm2k70Mw5H72VgaOPAWDv1oU89J/vJuOnnWs0&#10;AAQjhiAU3vSJOxgw2LlM6mptBoHqhiFwSDDr8jtQRGg/sIWnfvIuUkBNbZqp136f+oFjePZH13Bg&#10;/34sbDRB+IjW6va3fHfB3N4lJSQkJCQkJCQkJCQkJPwleAN/iSckJPy9cdeXp16Ete8KovDMlPYH&#10;qEwtZ33kfmobBhx2xv8bpauzmbm/+xjHXvI5GkceC8bSunspz/zkA8x6388ZOma6m4mvlBOQKiXD&#10;Q6pQKdYdcvIQbPFHSYt0+Xsdij//fGmvRpy70nAhQpDv5OkfXcZxb/sxjUOPdDOVxfLcrZ9lx5r5&#10;XPKpe6mp7+/ylcTVV6tJXP9SMzgxuPK+Sndki2sJnOHDWoONIqLIrVYIQ2cMsKGLo0C8IqDSTVDJ&#10;ZYxyvr0FFXdQnMaGTqANQ4KeA+zfupytKx7n4M6NSGCoqh/Eme/5Lv1Gn4AxFqUUq174Hc/e/BUG&#10;9qvHREIY5Umla7noc49Q09BEFAZoz2PtnN/x6K//leqMMGzQYE78l7vYtuQpCrs3MP2tX6PQ3caB&#10;5Y/TdNSFpKrr2LrgV2x46WnO/NCtKOUEajeGKtrTEgdGdrcgIpgoYO+qh+k/ajoq24DoKrAhT/z3&#10;h8imazn1n35IT/c+/vTvF9PW2olK9eOMD/yawSMnFguJCzc8+tP30LFtPjpdi2tJwdiIat9w5ice&#10;JVszgENnjPca8X043PFS52NtyIonfsaCx39OytcE+YiRE6dy+vt+hZUsWmvC/C66WvdQ3f8IOlt2&#10;km/dTsfBPZhcM+3NW8m1baf7wC7CKKCzq4fIFsh1tKO0T3VtPzLZBlKZKrSfwdM+4nkIGhfB27ix&#10;q3xS6TrEz6K08zLoDHriVhSIRpTb10qBjVA6i/XSiFJ4no8iIiiE2DBEEdF2YDttB/aQztSiVYGu&#10;tp10dEWkU1WEJkUqW0W2qgo/U4PoDF4mi/YyZGqqqKquob5xCNn+E6huHEWuaw/7VzzGsOOuR7R3&#10;SIu+EhawJsdzv/0g+7csw/NqMUDT0PGc+K6f43n+YXvo1bDWEkQhKU9z33evp2XjfPzaapoGDOCs&#10;T93Pvh3LuOubb6Mmm+GEs69kwnkfo2f/DhpGHI2xEfN++1FGnfxBhh9RNmQUh+GeDXNp3bGGiWe8&#10;m5ZN89jx8myOuuazrHjk39j68sO0Hmjh3H/+NYOPOAGAjpZN3Pe9t6CLAdsRtxIKg7GaCz72B/oP&#10;Guv+PcCwd/sqmkZOja/qVhWVid8fIrQf2MwzP303njFUV2kmX3YDA8bM4k8/fwfNWzZgsfuxPKuU&#10;+u3b/m3hI5WlJCQkJCQkJCQkJCQkJPxleC3r+xMSEv7OEYzneemUrzxPRFxgy5rKmdMOG7vZ6TV5&#10;vnL/zxBFeZTpRmuvJEqbsAvElsRCYhGtqH+/sg5ePHHYk4dQLLOUK17V4IK0lvcrv7+xrXydEtZS&#10;6G6js60NCEr1wYaE+R6ydcOpbhgQ+yPXgIoD/cbtXRQge22x+57iBVFu5q7SiCrP3lfiuVnbOoXW&#10;KTwvje9nSWVqqKpuoKZ+IA2NQ2kcNJoBw8YzcPgkBg4/kqYRRzJwxGQGjpjCwBFTGTB8Mo3DjqT/&#10;kCPoP3gC/QaPc9uQ8fQfMoF+Q4+k/7DJDBw1jaGTzuCo8/6F8z7ye44+691Efoq2g828eM93yHfu&#10;QUSIojyblz5DOuVh0W4UWsHL1JDKVLs2ileCeNq5y7HGUDVwDNnaBnr2raN64EhEhK79WxGdwc+6&#10;AMv5tmb8dDUSi/8UXdJUDl6Jf8RfLZDvaqEnEFS6lnzHPkQUSvnUNvYjitrBQsqvJl3b4AK4Khu7&#10;pXKmkjJCaAMX06E4JrBoT1ModNC5Z5m75mGfndc2nvsi4jHlnPcy7dTr6M5H+BmfLasWsvyhbyI2&#10;IDIhzauepaezG9+vpn7QeAZPOosJs97CxDM/wYxrv8uMa25i4lkfYNJZH+CYc97HtDPexhEzL2Dk&#10;pJOprh9OVMjR09ZC5/6dtO3dwsHdG2nZtYaWnato2bGGlu2r2bdlKTvXPs/2FY+zdekjbF36KJsX&#10;P+JiSSx4gI0v38P6F+9i7bw7WfXc7aya/XuWPv49Vs7+FZsWP8GauXezbM69rF34GLu2rML6aUYc&#10;ex4zLv8sM6/5MjOu/iZnf+QOrvryY7z5cw9wxRfv5uJP3MLZH/gvTnvnDzj17d9k1lVf5fjLPsu0&#10;c/6Z8bPexcAjzqdmwBhEoHn1U1QPOBIVv4NeC84YBi07ltKyaxWe74OTxsnU90d7sT/8vhn/DCKC&#10;1tq5LYtyaE9hooD6fsPxvDRdrXuJQkMmm6XfsNForRBxkXlzXfuJchFDxroVHuUy3efAMcfRc2Ar&#10;oQ2oGjiOoHs/YKluHImf9ZFUptfLO5WpJl1VB9YF3lZxWUopjCkQ5lvdW0dAlMIGeYJ8ByLSqxxH&#10;RUtYZwxwryqFECFKk61tRDB42vdAUiYyLjJ8QkJCQkJCQkJCQkJCwl+cxACQkJAAQBQ5QQrxyec6&#10;aWvZXHIjA04NUqq8ubTOT3RR/C6r332ksLgcT3k01PRD+1UlCduEOdIqJJVyoq9LHl+3wsf/axXr&#10;/poU7+qVhL5DhP8iIliJiGyARAFgsTbERnmioEAmXeOClMaiYN+mlPiar7r1SlsZILhoKjh062tS&#10;eN3E2Wzp02KM2wBS6XqmvelTnPDmj2OrMuxcv4R1z/wCawL2b1/A3q3LyGSyrhiByFpQ2q0AAaIw&#10;AixRBEEQkevqJN04ASWKnv07wXMi7r4tSyGVBQGLpW3/LgLR5f4q2wHcVjGWSnvWsm3Rg4RWsOLT&#10;c+BAfF5IZ9PoeEazKB+/qgZMRCGXJwzdzPdKrLVEBojdPBUbSKyLTdG89BGsdffWe1i/Wh9UXuTw&#10;/aV0lmPf/Emmn/5WunMhqWyW+Y/excqnfo7YHM0LH8ILurFY50IqCimEIZGxICkyDRMYfPQVjD7x&#10;nYw6+V2MPe2DTDr/Exx75ReYcfmHGDJ2MtmqKrLpNOlUCt9PkUplSPlp/HhLpTOk0lnS6WrSmRrS&#10;6Woy6WoymWoymRoymVqyVXVUZWupqq6hqqYBm2piwqkf4JJP38OlX3iEK7/8GJd/4UHO/fAvmHzu&#10;vzBsypsYMGI6NQ2jqKofhp9pBJXGxrExbIXBzFgwxhCZyAWGjtx9GlNgz9qHyHd10X/sDBfXI477&#10;8WrvFxvPqC/kDrLw4e9hggDQWCCKQvyaQUifMfVasViUKIKgm1xXKxaFMZCuH4KIIp/rIp+PsDaN&#10;rhlBoaudMFcAoGPvVqprB6O0d5iRAEr7eOkGOtv2kK7uDxgKhQ6ydYMxVgiDgCjfBcV66DTKy8ar&#10;LuJ3uiuJKAho37HapY0F/X5Dx7FuwZNEYYAUY7UcBil63bLGtaV2z6WXqQacm7SEhISEhISEhISE&#10;hISEvy6JASAhIQGA4gR8rYSoZx8rn/w++7eupXXrBtq2Lmb7wkfZtfoFdq2Zx9Zls9m5YTmt+3aw&#10;f+dGDjRv4eCeLXTs30Z3azP5rgOEhU6sCZyPeHHiaVXNIJomzcKrqnOzQZUmWz8Iv74/mboBTrRW&#10;sauZWNHuZVyokD2dBFrp6773Znptxgl+8b4Tqk18vHcw4UO2Pv+5qx4eW5xpfliMmzFeNI5Yg7EB&#10;Ou2htLxKqW8EOYxI3Eel7kXRjPA/paK/SjVQTDz9nzjyxKvpimDdy4+xe92LbFv8MARdse/0Yl9b&#10;MpkUnudBPGMeLIV8NygwStN/5AS0QEoberqb6WzbwsrnHuTg3o3OYGQiWrZvxU9n2LdzOStm38z+&#10;7UuICj29JfS4f4t0tO5i9fN/pHbgGFAaP+tSC+B7abxUFgG08khnqxHfIj5g84eIxyJC49AxGGvj&#10;FQIWJL6eX8uW1fNo37cpdk/Ut9/L38v1dS35WnpI6SqOvfQTTD/tOtq7C+iM8MIDP2fbsgeQVJZC&#10;/M++IsREXZieveTbt3Bg8xx2L72DrXN+wtonvsG6h77C2ge/yqYn/501D3yPNY/9kvY9m4iiPBEB&#10;kQ2xhFgiDBGWCItx7qWscx1jbXysuIlx7YCN589HRERkUpoDax5i9ePfYstzP2HH4jvZs/5Fug7u&#10;IAq6Y2NJeZhKxWqd0qYUSim0EpRWaKVRSqO1Rmuhq2UNO9ctYfRx14BKuTxagyhn0KwwZJaNmc6A&#10;1n5gB7P/8HHadq13sSpCixUBMdQMPqJ3B7we4pUF+a4W8rkWtKdR2lDVOMSdNgGerxkyeix1Q8fi&#10;V1WTro1XZkU5+g0eWnqd9EVEyNTWk2/bj1Ie6do6glwrNQOHUtOvkeraDETdLi0gSpOurkV7gsRj&#10;VsRtngcdu5aXygVIZRsYPuFY1s9/ABMWSkaA8nvToZSLI2DFotIZ/KpGwJJKaTAGJQpFMch7QkJC&#10;QkJCQkJCQkJCwl+Dss+NhISEf1iuOGnAOCUcFYa5USkvU5UvBIyZeg6jZlxGpq4/fm1/UtX98NJZ&#10;TNRJ6+615Nr30dG6hTXP3cauVS+wceEj7FnxMKtm/5ZNL/2BNc/exsZ5f2Tt7LvY/PLj7Fw5l73r&#10;n2f3smdo37eGli3L2b/+JTqal9GyaQO6OktPezf5jj3ku1vI93SSz3URFtwseTeTN3JBbaFCEO0t&#10;3B2yxf7Gi6Jh2Ze9ivfV63L7c8jU/D+Dta6ePV372TX/TkYe/1YyNf2IwgjRHns3vEjQ0crYEy4v&#10;rQIoFVwhpJWOFn/YWD18xUrEamlpO9yxynN/ecolC02jj2XD4qdp37GWASMns2fNs+S7u9Dad0Ko&#10;CGEUUVM/hPGzrgGcOxQlsHPdi6xdOAcdGY4+513UNA5h+8InOHCgmULbRvZtWszB5rU0DB6HlzWs&#10;eOQ2mo44itatK1j21H+xfvHjbFv2J1J+mrrGISgv3aue3Z0HePb2GylsX8fEN/0LptDBnpVzqR46&#10;kTBoZ/kzvyPoOsCQoy6gu3UbG164g66DB+npMRxx0tXU9RuMxd2DtRalhHz7TnYse4JUpsbZ2sX1&#10;p4im0N2GpofBk85y4+MQFbfyuxsBIkUjUdEY5tL0zWmt88M/eMKx6IJh/brFBN2d7F6zirTy2b5+&#10;BXu3LGXTc79h3fM3s2r2H1k3907Wvngfmxc/x851y2jetJrmrZvYv3snB/c2035wPx3trQRBgDXu&#10;2m5Ux8Gg4+taK84VVal+vbdSgGCLW/JhwYRgDBw8cJB1K15m/ZI5bFj8LFsXPszWxY+w7aX72LH8&#10;cXasfp7921awd/0i9u9czb5ta9m3cwP7t6+jZfdGDjZvpHXPFtr276C7cz/dna2EhQ7CfAdhbj/b&#10;lj2B59XhZepo3beZtn3baNuzkYPNW2jdu4mW3Zs4uGczB3Zv5GDzevZuWcbuDfNZO+c2lj35I7r2&#10;bCaTqiIKLVYsopzrp/EnvJ2afoMh7qPXi4iwbfVzrJlzH+lUCmtDRh1zPv1HTmPPthUse+Zhxk6e&#10;wfBp52IisIUcqZoB7NmwiLa9exgy+aRDxkCx3JbtK9HZWuoaR3Bw40tkG0eQqhnA/tXP093ewuAJ&#10;J1E/dKLLYCJ2rJ5H196N+CX3QLHBUimC7jZGz7gUXfHsZKr7kc5mWffyo9QNHIGfriq9IwWXNeo5&#10;yIaX7oMooKZuEKOOuxIT9bDy6d/T2bofpb1OY9motFp0z9zd68t3kJCQkJCQkJCQkJCQkPCX4nB/&#10;NyYkJPyDcdtnJ56kkOsigouqUrXjegqdjJt5BTOv+nYpTaW4Zamc6u52jInAhuR7uoiCTtr37iHI&#10;d5LP9WAKPVgg393O2md/TKGnQO3QyXhhjiDM0bZrO2FdLfm2HFUZH1EWYwSRAGPE+bJXsU97z0dr&#10;r7SCAJXCT2UQL00qlcXTKbxUGs/XpLNVeGm36VQWz6tCtIfytHOBowCdxkvXgPJRsf98reOZxEoh&#10;WqN0ygU8VR5Ke4j2UcpzQUSVh1aeMxDEqxeUqFgEK7dZvnMbz/3kek76yD1U1/SP203Y9NItbFjw&#10;CGd/6FYXFLXytVzaFZe+72TxXrjzr5rkVXgj4uVrpehGZfPSu1nz6I8YNv0yVj9zM1Zcuzn3IEI+&#10;yDF45BTO++htiCisjRBR7F7xAHf/5LNEXZ289V/vpn7wWOb8+jO0dOxFGwVhOynfMnjcqWT6N7Hq&#10;wV8x5dIP0b17Lfs2rQQlRPkuuvJd1PQbx1Gnv53+Y2eR7dfIwd3rmHvvtziwYxVjm8ZxwifvYM/q&#10;59i15E9Mv/aLtO3bxMM/ehut+5sZOu08BjQMImN3sXfrCjo7A8772N0MGnEk1jh//8TC59p5t/HS&#10;7Z+jtmFI7HApfk6suJnV2ufc9/+amkETSgYQyj0dI4hAV8dB0plqPD/1CgYDDul/iwEbsOKJ3/Lc&#10;vd+js7WDwYMG0t2ZJ8x3IRbS1ZogKs7aDtEqBdh4RnbkfCd5gsKgBDzfR+FmzBfHZsmhlC3XyYnA&#10;Zekf0WDLT4PFYq0zihgrBGFIPowII0sUxitywgBjLBKGiAjGRPi+j1YKL+0jKLSfRllBtA8mQiuF&#10;1hadTiGiSFWnUaSxSnHwYAvKCkYijAmxkUWJwZrYIIigEee2SVzAZjB4nkemusrFk7DxzH9l3bPu&#10;CWd/8I/UN47EGOPaxVmCSm3h6N2rRWy8DPOF+25i2SP/RU1VLSptOf36HzFsyjmsWXAP9//4k5x5&#10;8TVMv/zLhIUuevZsoN/YU1n3p1+wY81Czvrgz1/xV7lVz/w3DaOOZui4E9jw5A9onHwW6f6jWffg&#10;V9i/ZxsnXvs9apomxKkt61/4DS/f930yVXVgndsyi3uX2aibs9/9c/qPObF8gfgGglwrGxY9Tl3d&#10;YGoah+NVZV1M6FQ1+X0ree53nyEKehgz5UyOuebrbJx3Gy/d/UOUn8XCRuCRKApvv/4HS+aWC09I&#10;SEhISEhISEhISEj4S3H4vxoTEhL+objjU0eMwZfzC3mu9lMyQ6BeUv0471/upG7A0L7JS1icuusE&#10;s7IwWXqxxDNBXTIngC2446Nor5Fjrvgy1uRpa17Jqid+zbFXfRkC57vbYrBRRBTkiYI8JsxhCj2E&#10;QTdhoYso6CbM9RAWchRyXYT5LvL5PDYyBLkOcl0t9LS3EYUF8rkeojCPDQtFZ9ROoDPOEUkQGcTi&#10;6q80JjLOQUm82sC5syiqmcUgu8rNdPYyeH6GdLYWrT28lI/yFF4qi+c5H+iZTD1VNQ2E4QGalz/P&#10;2NOupq7fUKJCF5LO0tq8li0rFzD0mDOpSjWQra7Br6pD+XUoL43yUmhPo5W7tvZcUF+li58ptJdC&#10;eRot2hktigJkRfsfnsMLk39piqL1ns3zmf+7jxF6aQqdnSjtYYxzDyMIhbBA45DxXPDxO1DKI4oi&#10;PK1p3fEyt9z0Lg7u3MnFH/gK1YNGs/CB/0D5EfkeGHf0LMYceTI1/UayZ/sC5t/6LWa+41vs2/Ai&#10;bTuWkEmnkTACHzraWsn35NF1w6hr7E/Lro0YFaK1x4CG6Zz+zz9h58J7QDUwcvrZYA0v/P6DZPqN&#10;Y/qFn0EpoX3vMl7641epymaYeuVPqG8YUDJyFFn65A9Z9sh/UFM3EIub8F4U6EUpglyOSSdcxDGX&#10;/SvGghJ1SF85LVnoaj/Agf07GT5manzGGQaKiQ7nPsrGK0QEw551c3n61q+wZ8tG+tX3p66+P8Nn&#10;XEK2JusMayln1BLx8bx0HKxVxXUFVeECS1DOnGHA2DC+sjuHtW6Fjo2wxrkCcvsR1oQQRUTGYInA&#10;RG5GuzGxOx2FKOcD30aGKMwThQH5jhaCXCdBoYDvaYJcN5YCuY5WMHkKnd0YExHkXWwNYwKUdrEB&#10;PM/HWsGIoDRExvVzpqoaKS6AtM4NjTEGjWCNMwDYotgv8WMixRU37lNpTRCEHH/djYw56k1xW5e9&#10;Qb2yoSY2EFS4jXr05x9k28JHyGbrUCk48z0/Z+iRJ7NlxdPc+a33MmHqsZz7ni/SsW87m+c+xQnv&#10;+XeW3vdvvPjoHVz55T8waNRRvYrHtQSL7r+R4UdfzqDRx7D2ke/R74hTyQ4+gvUPfZnmXbs56/2/&#10;IlPTr7RqZcvCe5nz+y9RXdsfa52TpuIYDPNdTJh5PtOv/HbJe6TgYi6IADZkz6ZF7Nq4DBvsxfNq&#10;GDT5HNLBbp79zecJCgHHX/RhaoaM4E+3fougoxWbru5SNloSmuh2HelH3vbDBZv63kdCQkJCQkJC&#10;QkJCQkLC/5xX+Os0ISHhH43bPjfxDGx0RVTInZtKZScFQQ9DplzIyW/9Hn6mtpTOvsYXRzFdUeYy&#10;kUFrxbLHvknH/k5mve0mMCFdBzaw4snfcNw134j9wb8RKgVQgzUBYSEHCCYKsSYgKOQwYYEwKGBN&#10;hAlCEEOQL0CUI9/dTpDvIujpIgpzBLluCrlOCvluwnw3QaHbGSOiAGMinCcicTNlrcVG8azpWDSL&#10;QksUdGKiPBIWsH4tqeAgQVoQyWBtN4VQYaMsXbkCubAHL8ijtMYQQlTAGhe7gNjhilKCr51fc7SH&#10;6DSel8ZPZdF+Gj/lArEqz3erFLRGx2m076G9lEvnZ1C6GpXKkK6pY8Tks2gYPDpuvwpl+S9EUQzd&#10;svxx5vz3h8jUDXZGFmtKPvIFRRAG1DcO5aJP34fSPsZGaNEc3LWcP3zrXbRsXc/xF1zLxFMuY/lj&#10;P6ajcx9Hn/1BJhx3FX62DhHN/g3P8OyP3stJH7mFrtb9rPjTv1OdFVQYr66wYEyerp4cQVDAy6Tx&#10;autp3bOXWRd/gwknvZmWrS9TO2QiqVQdAqx4+tukBszkiKPPwVrL5uUPc98P3suI8cdx4SfvoKaq&#10;qtf9hmGOx/7r/XRtXYSfrXOz8aU4Q9+FX1biZt+f8/6fMWDE0aU2Kj9bLh0Q+6HfjTURdY3D42Mu&#10;ZdGwVjzmZvOXxefifr67maUP/wfLnrsH8dKc+aFbGHPE1F6rVF43fbK+elmvZzyV3xx9wisA7v7C&#10;QieFrgP0tLcQ5nvIdbZSyLWR62ol17GPtr276Dq4jawHWnsUQheTIJ9zzzHWorTCujjA8RisCAbs&#10;Hm13R/Gs/+LtCWAiwdqQPIqmCbMYNGomDcMmUj9wDPX9mpxBp8IAYDnszQAR93z3Kg5uWYLvV+Ol&#10;4ZwP/IqmccfTsmsJD/zoPaTTWYaMGkdP6z5sj+W8z93Nige/x7yHfsOoY0/l5Ou+QcPAkb06pPXg&#10;Zpb98YscfeV3qBswkg0PfYv+R55Gduhktj39Vfbsauakd/0WP1VNZCyeFjYtuI95t3+F6up6FzNF&#10;4vePKLAu1sNFH7mtYtVAkb7/KrgAy6IUnbsW8NhPPoQWj7FTT2bTuhfpatlPyq/CKK/FCs8R5W9+&#10;2w9W3FdRQEJCQkJCQkJCQkJCQsJfkFf7az0hIeEfiNu+NHOEBJ0nS7rfhfnOllkpTyYEIQwcdTzH&#10;XvIJ+o+citZexTTnWMw6nKYVU56ZHPtGF2HjvFvYseA+Tv7wbSigc+9yNj93K1Ou+i5KdFlwqyjB&#10;CYtFQdAiEs9ALU6kLQlz7jrxlz8jSP45ytdzoqNTCivvCRGsMRAHFS7WXUTHqwcCJ5yFEeJ5LL/r&#10;C2QHTGb0rCvId+ylfd8G1rxwL1X9BtM07kSiXBtKfKznY60GE2JN6AIVmwgbRYgNiMKAMAyIoig2&#10;cERYEzgjhFg327wU3NS5T5K4rqJAK4tWKYykyFY1MvroC6kprfTo079/AYoi9Mrnfs7SB35IOjMA&#10;UwoQ60RXQQijkJrqBi76wiN4foYoCtEKcl17ued772P9vD8x6+JrOf1932TJXd9g144tvOkTt+Kn&#10;6gmDED/l0b5zOY9//XJm/fPvGDxxBi/dexO71j1ObXUV2irCQgSeCw4NQmAsHZ3djJp4CrPe8u94&#10;WrF9+TMMPfJkRKcBw4pHv8/QYy9nwJAJgGXr0nt47GcfZ8KxF3Hae36C73m97jcsdPHYz99L186V&#10;eOnqUuBb4ta1gIiHMQVqBo7i3A/8Di9VXcrvesD9jEchItDTfgDlp+K4AkUsJsqzedlsBMvoaWc7&#10;44mxiIrLsBYlgI3YtfopFjz4dXZs2cmMCz/B1LPeS1VNtRvn8WzuXjPXK0TripHf6/srUrkCiLJ/&#10;ol4T44vPb+Wnu+PS8y1FzzoV2f48lu3L72bFM78gk6qhtv9wslV1dLTsZNfm5XS2tZFK+djIufMp&#10;XdcCKo5t4Ka2uxPFdlHF94zG2IggMOQLIWFoqKryqK2vZ8DIY2kYcTwNTaPJVtWTrqomlc2SqR6A&#10;SmV61TLMHeAPXzsX29WO8jKICjjr3T9lyOQzaN27lod+8iF8FZDOZCl0dzBoyBRO++B/s/aZnzLn&#10;rh/Qv6mRVPVgRh59OSMmHUchVLR3bGL34vuot4bxV32f6roBrLnjM/Q/6gJqx05n86NfZdu61Zz+&#10;oVupqhtcej7Xv3grC+/5Dtmqeqy1LngvNu4DIdfTxuTjLuDYq74XrwLo3StuCLmx6saS5cCW53ni&#10;vz6LEouYiHyup+jKqi0Merb5qeyTVuxdb/veinm9GiYhISEhISEhISEhISHhL0YSBDghIQGAu5/f&#10;1f7eKy7IpaoHFIKu5lQQ2LTvaT/f0ZzZvuxhmtc8R6FtD50tuwhyrYSlGfXdWFMgDHNYG2Fs6NSf&#10;imC9YLEmRJRCZ1JsmPN7JDOAxhFHYk0X+9a8wJBpF5fc15S3ohjpRDhxqn5vgbJEWY4UAWviGbux&#10;eHW4mdJlgTE+H5crgLXloL8iCsTFB0A0UtpUHJvAj93xuM3FEfDwvAzay6JTVXhehm2rXyAfZRh7&#10;7Plk6gZT1zSOrSufZdiRFzHphMtoGn0sA0cfw8CR02gaOZWmUdNoGn0Mg8Ycy+CxMxg8biaDx5/A&#10;kCNmMWzSKYw48lRGTjmdkVPPZNRRZzNq2jmMmnYuo486j9FHncOoqecwcspZjJh8BiOOPIMRk89k&#10;xJFnMmzSmQydeBrDJp5M09jppKtqK4S8w7Xt/wwn5hrWP38Lnfu3oVTaCcJSNJqAQhAFKMPY465y&#10;AUWVYG2E52fYuW4eu9cuY+CwIRxxytUE7Xs4sKeZsTMuRvuZUrBn5fmsf/aP1AyZxKAjptM06mgK&#10;ba3s3bkGpSzK88BT5AsRnT0dGFNg3NHnctzFXyKVruHAzvWkFNQ0jozHWcSeNc8xdOp5+F4KQWjb&#10;s5QtK55l7NHnMezIU0sidRGlPXaueIz2/dvxfRc0VQQQN+bceAPP03Qe3EvXwY2MmHKum2ld2QMl&#10;Ad399NJZLAaldDmVdee1p9i8/E80r3yGAaOm4Kdjg0Is/rvxragbOJ7RM85GRQHL5/2erQseIttv&#10;KPUDR7mVJX3dRsXPgHsOys9E5fdX3CqLoSI/FVvxe+Vn/OwXL+/yHx7nlujQyfUiQrp2IPt3rSE0&#10;FuVlCPI5osCQaRhBtn4U6drBpGqaSNUMQKUb8LJ1bsvU4mVr0XHsEPEziJcB7cebxmoP5Wv8tE82&#10;W0NNXSPZmjogoqttC/u3/omdqx5jy6IH2LTwftbPu4Xd615iyKTT8NNVJYPo7nXPs+aFP1Kdrond&#10;ixlGTT2T2sETCKMca196lO7WA+RzOTylGTXpRAZPOo18Tydblj9BfX0Getpp2TyX5tWPsGfFXXRu&#10;n8eEI09kwKgT8Zsm4fk+u9e8TMOYmVQ1DOHAtsVEhZCm8WeRrq6L39cRO1bPpmXLktJKLBfWwRlc&#10;rRW0p9m3Yw1DJ5xItmEoxrh3fLmvhMjkad78Ans2PE9QCOhoXsr2NfOJgoCokOsCOkwY7DYmWO35&#10;2fkivKCsXX33vH3tFd2XkJCQkJCQkJCQkJCQ8Bfklf6mTkhI+Aflse+/fbzRzBTLSZ37VkyJgsIo&#10;7afqEfx8V7dnorDa851/DJXysXh4fgpE8FIeSqXwsllEOTcz4OFpgzUFjGQRfArNL9OTbeC4y/6V&#10;+roUC+74Bk3HXc2Q4VOccJ6tAZXFS2dQysdPZVHaiZ4lwS8WFQ+lqAQe7pyjNKs1/lYUZJHevrnd&#10;8bKhACzGOH/Zr44zVECsrVk3G/ule79Md/NWTv/A78AYwrCLubf+C4MmXsLkU6/BRBFKxUE34+v2&#10;uo+KGbZ9BU/ilIc5DMVSDpegqN79lSi2V9u+9Tzy43fg2wiMjxXn+gdilzW42dWFIM/ZH/g1g8fO&#10;wGKJwhDP81jw2M+5/z+/yMhRI7jmX+/GtO/h+bt+zDnv/zHZukEQ9xdY5vz3x9m9azuXf+k2tOe7&#10;GfILHmD9gjvpbNuB9iziVTNk+BTGHH0VA484GaU8urtaaFk/h+FHnQcqAyJ0t+1g2VM3c9zln0OL&#10;BrEse/K7PPOHH3P5R29m9LFnxz78y/fc3rKDR//z3Uj+ANp3gXXBYqVibKGw1qCV5mBrB0fOuoRZ&#10;V3/dBcwt9Ve50LIBy9LVso2qfsMRpbEVM/3BsHPFM6xf8CijjpzFqJmXoLQzQLh2jncFrA3Zte55&#10;Xrr/B+zfvpqJR53FCdd+nWz94DjRq/AKcQdeGZe27z315pWOx1SO3cON41ekaIg8XPlx3AKKBsuK&#10;NipeoHivsWul4ovDjVjnpqlkFMG6AMPWYKIQogATBWBCsDlMAOn+o/Bd8FuEkMd+9m72bXiRKr+O&#10;yEJgQk695iuMPO5yOjv38sAP30ehfS/Tz74Uzwjp6kGMOeVd5HvaeOhn78a0bmBAv4Z4xn6EjgqM&#10;Pf4djD7lvXR3tJKqG4JSih1Ln2Po5BPx02m2L76ZmrqR9B93BiDxGIJFD/4b6567maqaeheLIV65&#10;Yt2AwYjB5LupGzyacz90C16qwQV/j1tLEKwJaN+/kc6uVvoPHcmaR3/Mytn3ob1Ms/KzW03QvdtG&#10;0XaLXaWENYH2Nr77Byu3l7okISEhISEhISEhISEh4S9OsgIgISGhF7c+sezAO86Z3oaK9qRqBu+t&#10;bhjQmq0dsD/XeWC3TqVabVgIdCpl0KlCocfk8/l8ZMIoZYIIkw8p9OTId3XQ03GQnoN76WndR+eB&#10;vXS3tZBr3UWubTeh8RDTwYZ5t7PxpUcp5Npp3vQMm1/6I1sX3c/2Jfey5aW72bHkHrYtuIc9a2fT&#10;smkxB7e9zK7l97Fv4zO07lhBoXMX7ft2kuvYQ8fBXXR17KFt3zZ6ulqx1hAUeujpPECucx+dB7aT&#10;z7vAsy7QqbhZ44gTB8UJWCLiBP5YqCzOWC7OXnarFIqnyyqkrfxaFHqLamI8o7mteScdW+cxZOo5&#10;+NlalBJ2r3iSuiGTaRw+qWQoKFI2QMTH4tnjrj5uv3Jz1zn85ipcnmFdcRN/Nax1cQtMlGP2rZ+n&#10;p2Wrcz1UbCyxOCk1dj+jhDDsYdiRp9IwaDxYSqtC/EyWNQsepXP/PiYddyYDRh/FtqV/omnkFKr6&#10;DSm3EUJd02hefOyXDBo6in7DJiLi0ThiMqOnncPQMbMYOeUijjzpnxgz8ypqBoyJfZyHNK98jEFj&#10;j8PLNrqSRNi77jmMqmbImGmx8Byx6rnf0N7Rw6xLP00qU1UcPqU8u7YsZ+O8u6nOpnvr1MV0xe5U&#10;zqBUlc2wc8NSug5uY8Tk01FKl4dSRfbiEa0tLTtWUN1vSMkdVnGc1DWNZciEY9iy4kWWPv0Los52&#10;qvoNws/UxIaronCtqB8wlnHHnkN1tpbta1/mwLpnqRs2jUxdY2/jWjx0ytuh4+vwW+8xWh5zvbfX&#10;rOUXE75ahvg5pvKZlMqVFH02US7osWhEPEQdupVX+KRQXsoF3tYplPbRxZU/cToXcyOD71fhp2tI&#10;ZepJZfuRqhpIumYgWvsgghJh85J7WfzEb2iorccaQZQmMiGjJ8+ifvhRWCwbX34EL+VzxvU3UdO/&#10;iVz7QfqNmIqfrqamromNSx4FbSiEAdYK40+4njGnfRDlZenJB2Sraty4GDAYP5XFWjiwYwP9Rs7A&#10;T9fGzeNaZ+/aP3Fgx2oXPLnYXKWGjG0fyqPz4D7ad65i4OgppLINiNKlmAdKeWRrBlLffwRBoZXl&#10;j/yKQkdLV33T6PU9nQeeQtRTRNE8sXbJ9f+xbsn9ycz/hISEhISEhISEhISEvzrFP+8SEhISDuHx&#10;H799jLUMUbrQoCJVZcQO3rt58RHWymAtUSqyaT9dk20sdPaM8n1vsBKFFYnn6Mcab69gpm6zxvnZ&#10;VsoF00SJM0dawRhDFEWxeG4IwwBjCpiwAEqIggDleXheCs/3MMZDe0Ihl3d+qSOoqa8hla0iMkJQ&#10;yLsLRgGpbJbq/sMYMOoYvOoR6FSWXOc+wnwnVhQ1A8ZQ0zCEbG0D4GFNQK5jP1GYw8vWUNMwkFS6&#10;Gs9POdFLeyXxEFFOeJT4xhE3+9harIlAhFznPpb94VMMm3UNw4++AhHFtiX3YzODGTXphEoLQvzZ&#10;G6nUPotLGGKB87BLAipzSPzDFv3VVKY//PXeCKXiYwrdB5j7xxvZvmo2Vek0UeCE/pJffFs0AAii&#10;ha7OVk687ItMPONd8S25YMFCyP0//igLH7yVi9//GU645gssfvAneH4t0y58X29DCZaVT/6eFx/+&#10;CVd8+pc0DJvswgz3uc1i+Yhl78rH8PxaGo84xZkkLAiGF+7+NhNPegsDh47BWEuhZy93f+MSqoZO&#10;5bKP/Kp0s1ISSIV1Cx9l/u8/Q01tPZGJAwDH7V10q+LyxPcNKKVp7+xi6PjjOPnqG8j2H1FR00rc&#10;2Mod2Exn6276jTga5WXjexeiKHKufIDOA1tZ/fQt7N20iFS2mqHjp9MwejoDRk0hXd3Yq9+t6WT5&#10;XZ9hx4b1NI0Yj87Wo9JZlJfC89KgFeKlES+L9qpQOoPy0s7llecE8KKbLPdMVBgAlDvuRHSN8ny0&#10;dgGptfZjoV2hJA7UXBLsi7zK+DzMqcMcOiyHe2IOf/D1Evf1YcoqjtGda5/m6Vu+SNoWUDaFCQ2i&#10;hEKhm5Pe/FHGnP4ewijgof/4IAd2r+e6L92B1h47Fz/JqOOvRKWqwEZsffk+lj3z32Rr6jjm9Hcz&#10;cOp5iNLkc93ke9qpbRgUjwln6ADL5pceYsjU08lU15VW6ERBJ8/+6lO0bV+An8pijFuxUnSNZuMV&#10;ENaA2IgwKJCqG0zTyKnUDx2FTvcnU90f5WVQWtHT3sz2RQ9zYMtSCqFpqR844vm2A7v+MKBp2LyL&#10;Pv/Yjr7tkpCQkJCQkJCQkJCQkPDX47X+nZyQkJDAkz9969j9WxYONoFpMKI8Zb0qa+1URM7xfZkq&#10;+NWUAnZKLHbGM44rXO5YiGfeupnLxMKYtc7dhIhLVZrJayyWCCx0d/egPHfM833CyAmpURiilRPh&#10;taewEWhfI+jSrH2sENmQKAyJIgNaYa1FiQblZpsbY1DKw1hBaUFsiFIK7fvOJZGk8NNpNyvY8xA8&#10;VBwcWSkFSjnf9RT9uRswIZEVcnkhaNmAzaZpGDSJqtohtO9YTi4KqBsylhQR2Zp+1DaNoX7INGoH&#10;DEVEO3HVFYYpxlLQqfj4K73GK48XlchXSvuXxF0rLHSxc+0LLHvqZ3Ts2UbKS2GjeBBIOZ37cEI4&#10;IuTy7Uw5+a1Mv+IrJWNCZCK0Uqx78X7u+rf3M2bSMVx1w5107d/CvPt/yQXv/zdE9w6uak3Ay/f/&#10;hBUvP8gl7/82A0cfVz4XfwoQ5tvZsegBlFfFiOmXILrcph0tG1n07J2ceuXn4tUhcGDHPP74jTdz&#10;5vU/ZeJJV/cyeBT3lz53Kysf+jbZTAMGC0V3R/F9u+ejWAf3wFgEpTS5XA4vVcOx572XcSdeVXFf&#10;bpWEMaYkrrfu24VInvqBo/ss6CteQ+J8AXs3vczupQ+zf28zWleTTtdQN3I81U0TqB8wjELnbtY/&#10;+0t2bV6H1h4msFgVulgasZsmxAnAxe8lO5J7kGODjrt66f7iGfluBYCKg1NrZ8BLZ9FeGs/zEe0j&#10;4p4l5XnumdUKpZUzEuiiAcGd97yMMyD4GZSfdfteGvFSzjCHYEVc8FmlEBXn1enStdDu2VKxgQJR&#10;sQFD4rgf7t3l6l3sZNdXxa8ujWuj0moHJWVjBq4s17+KKOxhzYu3M//Rn1KlPDTOjRPGgiiCsIcZ&#10;57yLied9HIAnf/9V1sy9h+tvuJu6gePYs+wBBk44Da+6KXadZYmCHtBptPYILSgsbbvXUtM4FD9d&#10;Rxjk8eJYFFGU5+DGuQw4Inb/g0Uh5LqbeeKnHyLs2IWnPGcAUGBiw5oT/y3WxvFSIhfXJZcrxK6C&#10;IsCiiFBKExXAUxmsDsHa1VZ4rN+gkXe++YuPJ8F+ExISEhISEhISEhIS/pf531CDEhIS/k753Ucn&#10;j0z73klW63eIiU5G6fqSeC8qFkRjxfdwGnRRQIwPOoNBEZehNAvcRKQz9VT3G0yQ7yIKClgsPV05&#10;LBFhvhstEVEQorWQTqVRnl9heHBCZOlysXAZzz/vdU0n7sWugHDCtLEWa00suoE1BosTZC1gbTzb&#10;v+ij38QGEHcSEQto5xIHSxQVkCjCFxeU1op1bkBEoX0P7adJ+VmM1c6gYIpVjvAzadLVjfiZfiA+&#10;oj3nziieZe2l0s51iZdCa01Y6CBd18Sg0cfip2pcd9gQBJRO4XluRYMoJ9AWhUzXELEYGrdfsTGd&#10;EO3iMohAx4E97Fz1HD2tuwl79tK8eSU9bbvRovH9dClgaFxQr+nRrk1dwWHYzaAxx3Lmh35Xui6x&#10;4Jzr2sMD3/0n1i5dyod/cC+NY2fw8j0/YOTEWQyeetohyw+sjVj4yC9Y+qc7mH7aZYw59nxS/YYg&#10;WtHTfpDObXPJ7d1B/7Gn0n/CdET78RBwoue6F/6LqgHTGT7xOCJj0UpY+eS3mPvI73jL116gpr6x&#10;7yUx1vLs7V9nz5K7yKTrnCgu8VYcaeKE8vLItIh1fVwca7meHhqHTmDaWe9h6FFnoHSmIr3LA0J3&#10;Txvte3cxYPhobBS6FTIKrIkwUYgxBu35iFZoLYRRjrBnH6seu5Vtq+aQz+URBSY0ZDIZ/JQTyt3g&#10;cM+t0/dd3Yvifuk5IBb9rTM6uGeg3L/F5zf+v9Re7rgzDNq4f53A7J4xt8XlWtd27lrlc66fXDkl&#10;Y2FclrHO+79xjYrEz7PE7neKRhStYldgEvcLsUugogHTiltZpBQqfqBFCVa5d5vCublyto3YgKE9&#10;ZzRAYXFBwondCAW5g7Tu20xKe/gqRWQsFldHgCgKOOLY85l+zdcRpXn5yV/zxC+/yDu/9DuGHXUO&#10;BzfMQ6yi/xEnV4yC8idA67aX6O4Shh55PGFYINfRTk2/AQC0791Mx95tDJt6umsnY/G0Yu/2pTz7&#10;i4+RooDWOl4BUGy/+AJxTA8AGxqUxP0gzn6hFIRRiBbBRIogX2gLo9zubFV6fhCEj9YOHPnC5V95&#10;IvH3n5CQkJCQkJCQkJCQ8L9MpZqQkJCQ8Lq5/TPHXCSYd1lRZyIygKIYVRT+S6+ZokxFhWIaz/zG&#10;iW9FSbEXRYHJhKSrBjL0iBMwUY4gXyBV1YD26tA+5Dv2EXUfJF8oIDak++BOwnyXCwFaFCFjsd9d&#10;0f100mIZKdZdwMl7ZYOAxdXT1TIuybpj5WvEAlkvAdQ44dQ6cZfYxYmKb1fErRoot5cT5ih67CmV&#10;J7HhISKKQoyJnOEBYuHUfRYrbTEuWDOgPEFrjYiPEYs1BlEaLT7aS7ngsyJO1FdOvEQUSrRbISGC&#10;KIvYiMgERJFxQqoVjAnIdbcSFbrASa34qSo8L9VLOI6l4WLTx80WH3ONC1JApzOc/8mHqKkdUBKM&#10;jYlQClY++Uv+8J3Pctl7Ps5xb7mBjj1rWfb07Zz8lq/GdS6OrSKWfZsXseaFu4ham/FSPtV1/cnW&#10;j6T/2GPpN+po/ExVnzzQfXAjy1+4hxkXfhJPO5/8Jurh4e+9ibohx3D69d+P77U3+UI3T/z8/XQ1&#10;r8XXaUTi4L+lAMAV+yWLV/l7URgXESITEOTz9Bs0jv7DplDdbwhKp/AzaXJd7QRBwN6NS2jds56q&#10;miqiwBCGrixjIkQixER4RGDdyoHICkEY4fkaz/ewpmzwcQYeN2Me3AAtGc2KPRX3Z7nO8dk+n+Uk&#10;xdzlLODGp2u93i1YKr1y5UHp6k5wLj4P7h1DqQw3/uP0ppSjXG9xz1YxX9kQED+IlVUsX+iQujvX&#10;TcX6mHgefSzil957cTFF/Tx+Pt3qh9jQpIprB9xzCoK1hsEjp3Da+3+O6BSblj7BH797PZdc/3km&#10;n/sRCh27OLBuEXVHnEymqgFRHhZLGOTpbt1Ny7aFVKcbGHzUuSilOLBjFVV1g8nU9Qdg19LHaBh2&#10;BFUDxsb1sigRtq1+nPm334ivVFw3d9/GuhUCNl59UjSKxCtBuqIgCpXCRiYEIAy6sdaGgteWSqW3&#10;Fgr5lVg7t37wyAWXfvGJDaWGSUhISEhISEhISEhISPhfo692kZCQkPC6uO2zx5wEXCdwEci43iKb&#10;m2GP0/tK+4fHHvJKssTCekWwWMHD6W8GL1WF8muxKkNkDJna/mTrm0ilNJ27V9N1MJ5sWiE0l2cK&#10;V4p+xf34bC+3JXGtisIXxfpUUjQAuP1yvStvK54tGwuREh93RcUuimJh0l2vOPs9Lt5W7MS+uW3F&#10;TPJewmuv67p7MiUhNW5j665nK2bmu3q7+ltbln7L6cv6utNHiy5hXDwHrVVFK8YJS9mLgmrFKRtv&#10;pesIIoZ8oZMTrvsWE2ZeXiH0ujTdrdu4++vvpKOtg/f++ClS2TpWP/97sjX9GDP9EoyJAynHWSov&#10;Z0yBoNCD9jNone5TQ4erTsCyJ77D8ClX0Th8khNBRWje8CyP/+hdXPSJuxg49riypkxZkN6zcy2z&#10;//t9SBQgykeswcYugNwzELdDfD+VQ8m1qWBjw4AIiAiFIKIQ5LEmxJggHgwaYwxpP43n+9iicSku&#10;z1rjXFKVRrxBxzP6lRIXiFlARLl04lxgIW7FR9kgFZd3mL14UAJlob7YnxWpDnMsvr+SQa5ipBXT&#10;lgR2d53SWI/r7T7dypHSpYvnS+O9fM1iNigbNpz479oYG3/2rnnFc1c6UnHC4ka8i/Mg8QPinjF3&#10;NWuLLp7o3Z4VzxICNnI7ooRUtp7zP3ozmbomWnat5VdfeRPTjj2VM9/7PSQKCFu20GWhZfsWOvfs&#10;oLZfmsivpbbfUBoGDKNu0CQQTZBrZefSpxl1/BXu+iZg/fN/YMLJ16H8jBuzuHZc8viP2TD796RT&#10;PgAhUReiQxO5FjCRswsaAwIh2DaMabaWVmsJDUHp3kAKYSHfbC2rlKg1gWbju3+wMpn5n5CQkJCQ&#10;kJCQkJCQ8P+JSqfBCQkJCa+ba05s8kRsPcgwC/0FyYg49xm9hOCS9lUWwQ5LSamLRbp4r5jNlL1l&#10;YAnId7cS5loIevZS6NxB195VdDVvIMy1HjJD+HDX7i33UbxarL6Wj1VSFhOLAmMfA4AUU1VQXCwg&#10;xIJ/fGdOgSyLgcXE0KuMkpQZC6FOfiwn6yO59jYmFHfEBcItXis+5D5VeUa0EucuRWvnt1yp2Bd7&#10;cV8pl0YrF48gDupbvKwtGoDi6xRrZimKpMWDFXWW+IcSjCkQWsOYYy6scAPkjBypbB011dXMe+R2&#10;xkyaSL8RU2kYNIIlj/+SAUOG4dcMoKe7DTERSjt/7sWKiGg8LxPHTrCYKE/QuQMb5tB+FVacFL1t&#10;0R8wpj8jp50V95lTaF/44w3U9RvN1PM+FAe6rah+/GXDwsfYs+YFfM/FbVDKgool4bgq7pbcjojz&#10;n3JI/xVHmAVPCyk/RTqVJp2qIp2uIuWnyaSzgAucXayKYFGxwUwpnG+WWFC31hkGrDXxjHXcp7gV&#10;Kk7ELlfUfRTHZyyWl0dUbwW72H+lfi+3OwK21A8VeYoUy4mfEWKf88Vy3fNUMXChwnISH1cSu7CK&#10;XRcVjRjxceciy41XFxNEEKW6EHrEkoNX2yRnIYclZ7FuH5sD8kpMBDYFJl7SU6ZobHOT+119i+1c&#10;el6K54vtoSxBoZvRR51Fpn4wfjrLxpVP076vmcmzLgKlybftp3HMCdQOHs2Q8cfQNOEkmkZNp2HQ&#10;eNI1A+jq6UYpYcfLN9M48ngydQMREbpat6EN1A6e4K4d960JO1g9+zZyLbtQ2mBNtM2It14RrRNh&#10;s1ZqK7BVhK3WshXYiLAYzOzIMsciC4DFIIujQmFxFIaLxKoFYsMl1//HmiX3z9vXHjdJQkJCQkJC&#10;QkJCQkJCwv8Hev+1mpCQkPAGuP0zR58J6mqw54vSYy3O3Qilmb1lMdghvcXfyu+x7lfMUJylWhKR&#10;Dc6fflGAjV2JRDaeZR0HtXQz7MsX7S2v9pVbi8pj+WtZoC8eKN9NhfQYl1SROZ5BD9aJnqX6F2c7&#10;u5y9hfDDNE/ll14Cf9EAUFGX8o9SlkqjSW9cnUqpD92J94uZiwYRG09bjs/HdZBSeUW5syjUOuU2&#10;boJS+Za4bYvH4s/SygQRjC0QSYaLPnob/QeP6ePuxWKiLu7517fR1tHBP/3bYyCK9h2LeebWb3P+&#10;e79GGML+LWvwTSc6XUe6YSBeph6drQeEIH+QXMs6VG4/Rg+jYcIpZGv7IyIc3PwMa+c/x8zLvoBO&#10;pzGx7//dq+7jsZ9/iss+9gf6jTvBzdYvVcl9CYIcT/3q47RtXoqXciJzZHMu/oFoLDbet7Ehy6AB&#10;v+gzvuQSqDwee3VhxRAorQLBgjWuXGMQBYUw7BLxQ63FGuPaWBX9tFcUWOwmER1/ur5zBh6FeB5S&#10;mtFeWYH4nuOei20J7lvfsVhpGzss5QpZBInLLa1Y6TW9v5Twz1L0VU+xjhR9bgFICLRZa5s9Ja0i&#10;yvmvKZ7tdYnePvAxFlO6YeULplFJYZTAYBu7oCqtABBKfdqrysXxX2xza128AANWWfK5PGe+5WsM&#10;n3EZYFn0+E94/OYf8q4bfkvT2Glsn3snTRNnkW06gp6OVpSGKCgQdLQRBJAdNATTuoHtS55l8gWf&#10;QHm+M2wtfZBBY08iXeviARSfq9Y9y3j2l58m6mjBWrtNe7wkWs9Ds53IKxSrHcatZCHUWrVKFDRf&#10;9e0Fm0r3lZCQkJCQkJCQkJCQkPB/kl7aQkJCQsIb4fcfP2qs0uoitLpOC8eArS4KYU4Er3zb/JnX&#10;TkVaW/pxuPNuproTS2MXITihMD4ai3F9CzjcsTJlYbePCyB3yKWJd8vSngUlXRgbmrgilb743ffK&#10;a5bKFgEPqKYos5bSuQuX9M/4EG4atytP3IlSyXH93EflqoLSTkU9iq5TDiPaFhFKAqbE1yq1R1G8&#10;BIgs1kZltzGxf5PibPFy8b3boPJ7+T4F0ZZcdztHnfcxpl/w4ZILnmIKgH3rX+Snn76Ot37mu0w4&#10;5RrAsvyhn7FxxRze9PGf4mcaKPR00H1wH2HQhil0orGIsWhfQ6qeTP+h+Nn+qHiVwdYlD7Fl0VMc&#10;f+WXyNYPLIVmjQpt3PvtCxk05gROe/v3saIqWrQspO7cvJi5v/sEKipgicim0+j6UWivGiOKCOdy&#10;yfcF5fl4qTokOsiBzQsJg7CX65++7VPejTtciMV/6/owsoDBRLbZKm8rmBZjCoGQKpdRgdalC7nY&#10;EFqhtIegnU7ufkAcT6AXvapVFMMPo/QbF/3i8FS2YG/Kj4qLVdH7JH38Jh1ajjFglRuXAKZPEgUF&#10;q1SzwDojNGsrJZH7lYmgTzMooQpbmCpizhExUy1etVvpQKntqHRvVKx+fNz9LL9gnAEAcvkuZpz5&#10;Tqa+6TNYa2nbvYZfffkyLnj7F5hy5ttp3bGAfWueZ8LZH6B1/z72b1lFtraexiFHkKkfBESseuZn&#10;DJ9wEvUjZwKQa9/O9hUvMOGk68qVidm86E5evvu7eMZ0FaJwqe+ru0xknrr2u8uX902bkJCQkJCQ&#10;kJCQkJCQ8LfHoX85JyQkJLwBbv/k0Zchcr3Fnqa0anRuLvrMhi3x5189lXrnKyGi4rn0TtJ3kml5&#10;rv0hWYuaauWs9PjTpY3r5bT5iq/FnVikl6LI7QRYwTQXbLTVF7/FYoOKKdGH1gEqxEE8QRqwDAbq&#10;LXiILXr56UVR97TOWXiv430p1zf+UWzuvkpk6eNwRoByYx3SW+Ja14qV9vZurzabqva9FBHxTH1b&#10;scIhztDbAFJsbbeKw5iyTGzi5jVhDr9+OBd/4nayVfWlnMVaYUPm3/E95j15Dx/44cOkaxqJgi5e&#10;uPUm9m5bzenXfYqBE08puRByeWzpniwWJQpjAlr3bmLNc78mbG3huKu+Rrb/cFwMZue3f/mDn2XZ&#10;c09xxZceItswrFQXRxyYVuDFB77P5hf+gO8rgtAwcMTRHPfWb5OpqsYrBpsVQZTGWBeUubtlLY/8&#10;+H2YIAei4vFbXHVR2SWH6+nYABDbgoKg0JbJZJbl8rlnrNWrLbanb45KtAbw4k/A03jo2Dng6/EQ&#10;2EcZj7/2mlb/BohKBfQp/3BUJPlzqZW2YWSkVSua3/Y/mMF+2yenjBDtn2jFvFVhTgXdWHbn4/qa&#10;wzx2lU9W+dEsG0pzhRxDRk/jzA/8AlQKLQF3fPPtRLmAt3ztdqIoz7b5d1EI8kw+84MugHeMiQqs&#10;eP4W/LDApLM/4K4ilmVPfJeRk95Mw8jJpbRxDl6664tseflRfE+1KeXPCYLwt9d+d8ldfRImJCQk&#10;JCQkJCQkJCQk/I1yiK6TkJCQ8Ea47ZPHnITY6wQuEq3HGWNQXiyExWJYeeb9K796XlXvjIkdz1T4&#10;hy8eLe8XfwrxJOHijPkSZTc0bjZ9XM+KdOXkTkQrfxXEKiyGiKBL4a8QsU9ZwwrRdBeTvZoQ+dZv&#10;LHiguH/Hl2f+GBgMpFydpCK3CzNa5JDZ2K/KK7dzJYeK/4ejtyFAaYgi64mN+vk6PTwMcyOV8ste&#10;gor9Ht9PufR4z4IohacUQRTGs9njPlOgMHR1djHrrV9n4glXl3JLZe+aHPd/70OEJseVn7sViyIq&#10;tLNh7t0smX0Xg0dN5IjjL6XfyCmksnVI7Pvf2oju1mb2b5rHrpWP0HqwhVGTL2byme9ApWqxuFn9&#10;SoQ9qx/kkZ9+gnPeeRMjZl5bqkcZN8q6OvbwxM/eR9S2HasgKgSMm34px179dbRSvRxAAUTGoBWs&#10;fObXzH/w+1RXVWNMPM5Kqyd690kxd7l9jUtiLVorCoX8JtBPWBXdExVSK97xw0W7exWQ8Bfnts9O&#10;OUmhrrOoi5TYcaVoDBKP+Xg1TK9nrDIIeJzeErs3U0JoI8T3uejDv6J+8GSsjdi84BF++42P8N4b&#10;fsrIYy8i17aVDXN+TxDAmBnnEwaG1t1r2LDsMdLpAZxy7dfwaxoRhN0r72HF/Oc5513f7/XOFIFC&#10;9x4e+Y93ELXtB+x+kGex/Paqby95pJQwISEhISEhISEhISEh4W+a16YOJSQkJPwZ7vjUtDGgz7di&#10;rzbWzlAi9aJUPNk9dgVUEjT7vnoqvtuiYB9/6UVlvnhGdeloUWCtFPqLM9v7UFGV4toBrX2sNZgo&#10;LOev9PMO5RUAgLU69sMuLRjzvIj9g9Xy4ltuWrC9Isdr4rYvzTxJxDYI4iLHVtBL7g9fj/j/ShRn&#10;C7uyXm+JpbnGrp1SiBqBqFk2CE5IpbMjS77XpSh+lvNWunYpHvA8nygKMbEbHWvBWIPWQlTIkRkw&#10;mks+8Ue8VBYqRoArwVLo3s0vP30tU44/hdPfdRM2jjvQ2bqFFbPvZsvKF0mlhLqqejKZNFEUEBUO&#10;0NNxkGzdYMYccwnDpl1AqqahWCWcMAsduxbw6H++j0knX8dRF34aUa80K96y6oU/sPTB75JWEFiL&#10;WMWJV93IiJmXlowJRYoujbradvPA96/B5tpQOuVuShGP61gkjoXa4nUotUE8iK1bGRIRtWnlLTQ2&#10;upMgevza7y/bXMyV8Nfjjk9NG4PifItcDXYGIvWug4qrn4r7RYrvKfdTiTPwFVfIWANGWYJ8nunn&#10;/BNHXfRJoihCbA933vRPbN+8lg99/yGq+g/DFFppXvMCO9fOoXnnJjxJM3LSKRx59vUorwoRIdex&#10;lYd/9kHOffsPqBt6ZKkWxetvXvYQL972BTJellwhv9HX6hG03H71TUvm9kqckJCQkJCQkJCQkJCQ&#10;8DdLpbSVkJCQ8D/itk8dfQZwhQjnKiWTIqtQCif+93rbVH4pBzwtUjQA9PXV39cZTUkoLR3onb44&#10;q/zVKLlcEeempnRN637EWl6vHM5HjWDFIlY2WswjaHX7W25a8A8nmt3+hWlTMfpMJd7lhnC6oJ2/&#10;nkMbrkTctFgMnvawxhIZgyjBGltaseF50N7eyUnXfI1JJ7vZ95UlFru2ZetifvmV65h15sWc+s7v&#10;IMoryaxhoZ0DuzfQtX8HUaETE+SpqhtA/dCp1A4c6ZYyVHZ5nK919xqe+PHbOOK4izn6sq++ivgP&#10;XW3NPPHf78Mc2IgSTd4YqvuP4qz3/ZqqfoNLQ6aIMRalhEWP/4SlD/2I6pp6IudzKF6IUhzTlfPD&#10;Y4qPkgWJ3UWJUkRRtAZrnzRi73nLd5b+qZwh4a+NC4LO1cD5iIwt9pctzbYvGgAqR5jFGovv+Rhr&#10;sdYFTo9Ci9VCFAbUNg7hoo/+Hr+qH9iIth2r+eln3szApkG89at/oHrAaFeqDSn0tOH5VWi/KjYw&#10;KQo9e7n/R+9k5mnvZsxJV5eeiSLWFHj6dx+ndf0cfD/TFQbhEsHeDuaRq769/A27RkpISEhISEhI&#10;SEhISEj4v8Xh1ZmEhISEN8Btn5wyQuGfYlPqYiJ7iig9EmJBl7Io7ISo+GCFtlkUqIqHKkWzvuJ/&#10;SSQtiaVFygXa3j/6UHGVQ+wElbUAYl/wlfIdVmOwbSJ2obXcqbV+/Nqb5v9Dzrq+/QvTz8Sqq7H2&#10;fKX0WCdmUhGNgV5t6roknrpuBa09ojCKFww4E4wxFq1dENhuU8UVn76DhoHDyuXFBhuHZe+Gedxy&#10;0/uYMHkG577vm2Qbhvfur1eg6P2pXE/Ys+Ixnrzlixw16zKmXfolpMLHepFyesP8+7/Dhhd+R3XK&#10;I7LQUygw+dT3cuybPxOXX66BW+kAufZm7vne9djOPfh+Jo6fENdYXJ7Kevfal9hdjBRXTdhtYOeA&#10;fchob84bWYWS8Mb5/eePGquMugjsdYIcY61UF8eUW/lU7L3yO8VawBq08lBKE0UhIBhrMRiUaLp6&#10;ujn9yk8w4bT3Yo1BlGX3iue49dvvp6Euy/nXf45h0y9Bp2pL5RafswM7lvHEzZ9j+knv4Igz3oKl&#10;HLi6OHZ3b3qB5377cWq0UAhti6XwHEbdfNW3lt5XUWBCQsLfGUse//EY7dkha5/9TUMUrzyMwjwA&#10;EoSB0bblbd9dP79vvoQ3xj03nHi8Z2yjUfjuyGHizkch4BaBRmGIRYda06owuy+96fWv6LvnizOO&#10;B2lUpWseBq17x/s55FcdD6WiIES1XPHl5/9mx8O9Xzp1REHJcG3pJ+AZITCRbbn2m//ze7r/66eO&#10;MSFDIGqQYgcCWh+yoDcUsa0R7L70K8+/7v7syz03nHo8xjQqFfr0Wc3btxstOgTbGqGbr7pxzl/U&#10;uH/IONPFOFJ/HqXSgWBbLnkdY8vdtzRahS+GAGVbrrjxted/o9z/pWljDNEQRNxq7bh/dTlYFWBD&#10;sbY1Qr+hZzYhISHhf4NX00USEhISXjd3fOaoiYh3LnCFUWq6WFtfmv4cfzoBqnLmf98ZsofuleXQ&#10;8moCwZVZLvWVKCv8leWW9iv8BBX3DlemSNlVB2iw0SYr8rgS7rzuW4ue7ZX4H4g7vjRtDJHv3KAI&#10;MzRSX2ylclDUYju7lROuaV0QW619jLEY6zyoW+cM3TlRUUIul6PfqGN404d/hcS/dLuh1Du4cNuu&#10;Vdz9H5+mp20PZ1z5IY48/R0oL106T6mr48C9ytWrOLI6D2xj0UPfY8+aZ5l58VcZc9JV5bPSezg4&#10;Yd+yc908Zv/6X8joHFhFRISuaeTM639Jv+ETSwaGIm52tmXRYz9l/n0/pn9DHaERZwwpDu3YABDv&#10;lijti3P/7wIxS5tYswjLPVj95LX/tmBtRZaE/yVu/8zRlyH2ems5TaEajbh+KgVBh95vHwtgEAup&#10;dBWFfB5w7qusWIyxFAoBVXVNXPrJ35KuHx7nt3Q2r2b2rT9g48qnGTFmLJNmnku/4ZPxUrV0drSy&#10;a/VDbFi1ldOv+hSjZl5YiplSibUhz9z8z7RveJGMn6ankN8I9hEr5varb1r5D7eSKSHhH4Hlj/1k&#10;RKjNOLFM2vTCrZOBwWGUS5koj4l1LGttN8IKz9dPXfvNVX91Ye3/Ivd+6dQRWkXDUdRi6IiM3nH5&#10;Tc+/IcP6PTeceLwNC+f4nj8VpKp43EiIwpTSGVsZ0wpMoVBApBnsKhFZA/7Gy1+jcf+eL844XkTO&#10;EWGqhdI1HfG/Bl7KfSrQIm4HiGzU518M6RaxKyKRp/4WjQB33HD6eImimUrU8Vg7HO2liMJuK7LC&#10;RPapN2oEuPfrp44gNONE2UkgkwUZrESlIhOh498ti2jRGEtBMM2RZZUYtSYMzcY3PqZOPd5izwE7&#10;FahCBGWDvsnivhYUUrDYZkGts5hmrf1uazkYKbvj8q+8sTpQGmf2HCxTEapSVW5MmdibaRRWiuO9&#10;UTqFQLeBFcrap16LEcDdt5wDuPtWthsjKwT71F/LCHDvl2aOwLPjrAkmYe1kQQZ72ktZIqKo+Idl&#10;gXS6lrCQLyC2GWSVGFnjZ8KNF3xl5Rtu34SEhIS/Bq/RRpuQkJDw2rhr7t6WK08ZVmWhUaBJaxng&#10;xK54bndRDS0tC3ht/HkDQKXQ5igL/L0Ox/T6A6e0HVqKy146Fs/otURtIrIaeFbpaOFdz+9p7Z3r&#10;H4e7nt/TetWpQ2oFGSQiQ5WofnHn9Fa/pcIVVMWnNRbt+ZjIOH/5WrnxocBYSKdS7NmxhSjIM/zI&#10;WaXMQu+Z8pnagUw74zJSqWrmP/Ebtiy4F19lqR4wAs9Puf4tzq4XQbAEuXaa185l4UPf5eX7/52q&#10;mkbO+Kf/ZNCkU3uPhApR3sa30n5gK8/f+jno2o8SjRFFPgwZf8JbGDPjTaWAq6Uhb0GJ0L53M3/6&#10;/U2kJEK0jgsvXs7VsfzZqxa9mk+Uwhq7C3gJK3+67t8WLqhImvC/yNUnDe2H2GECQ0TJQCh3/Cuv&#10;5bBgDUr7CIooClBaY6IIi0Jr4WDLPjzpYdjkM1xeK6Rqmzhi1psYc9RptHdEbFj5PGsWPsLWZU+z&#10;d/sGBo48kTPfcQONY48txcToy9YVj7Hh+T9Q5WvyQb4tk0qvNpGZHYla8o/8LktI+Htl+WM/GWG8&#10;8ARBHl769M0XS9B9AmIGgYwV8UYr7TZrwiY/nckbG62/+/n9G/qW8/fOvV86dYTn2RMEzkfUySKM&#10;Vgp93RlDc7fP3nGgb/o/x9tOGzZNtD7XYk8KwmBiZKLRxkbHKMwkrJ1kjZlkjZ0E0SSs27dRNCmI&#10;oinGRAOiyA7TKj3AWuRtpwzK3T6n+c/W4dpTh00TJecKnISoEwQ7CcwkkElYJonIJGWjSUTRYAuj&#10;jTGjjYlGI2a0iMQbo0UYDdIEktdi1t/2zPa/qfFw75dOHWGsOVGJvtBiTxeYYq0Zi0iTWPKiZP2d&#10;z2193fd0/w2nj0fMiVrUeRbvDAzHEUWTsHa61moSyCQR7TZkkrF2EthBIowEGaaUHWAklLecMfwN&#10;jalrTxsxDeFcQU7CBBOx0WjgGHB9C7hN1CRBJokwBaITLKYezCStUlPAjlBYfd1pY3K3z976uutA&#10;cZxhzwU5KbIyMSyY0VFgjrGRmWQMbryhJilhksBggdGFMBodGTva87zRFpoUkrfI+tue+fP9cO1p&#10;o+P75iQsEwVpAtePd/zpz+d/vdx/w7HjUfZEgfNsEJ1hrRwHnGIxk5RWk7TSk3zPn6SVN8mEwaTI&#10;BlOsiQZYGw1LZ6obDUTvOKux49Zn97X3LTshISHh/xe9pxskJCQk/CXwZKNg51phfmRYrzwNsRud&#10;4ixWK/Fn6YijwqtL/FlSRvuIZ69OL83/sNnKITqL34u5+toLylcXJJ6wJVZ2g10pVq25NlnqiShv&#10;C8gysFsspo149j69mt+1bF9BtGggUspzGqf7Ggv1EJmIxv71LH76ZlbP/n0pZ6m3KhRO5VVz7Pn/&#10;xFu/cjejjz6fRU/9O/d/+0we+97VzP3Vh5h/87+w9O4vsfz+r/LSb97Bfd84hdk3/zMYw9nv/g/O&#10;+sB/U9M0vlReqaq2cvUHRGEPL9//LfL7NpHyFQiEJqBqwGjGHX8tEgd37S2+OsF36XN3kGvdRTqd&#10;wpjDPAMV7VM0SYmbxVU6JiJE1raBbBHFMjHhllKmhP91jCnsEGtfBhYbY7YRv+9KRpz4NVZ6IqTY&#10;j4ooCEhns7FbIIvWOl4TZampybBo9gPsWPoguNPxD03TuJmcdf2XeetXH+Lt//o019zwJFd+8V5m&#10;XPoJ0vWDy9ftQ09XC4ue+g3VvsHZqKQlX8ivNVbWJu+yhIS/T6w2wzEya/4jvyDr+6SqatDaH5Dy&#10;Uw0iNBiTbwgLuQalhSg6jIuafxB0KhouYmcB52Dt2RYusJYLNerEx244seKXg9eGUfhhFFQpkfqU&#10;n2rwU6rB90F50iVK2gRpFZFWLK1Y26q016Z9ryuTzaK96nGeXzUDONfChZGXOvH+11iHeIUg1tJq&#10;UK0Wr1WstGrPa1Oe1yVag+81KK0blFYNyvMalPYalPIaEGkAaRDjNYj525UKQtQ4ETnJWnO8KDkS&#10;UQOU9hqw1ANVyr6Ke6RX4P4bTh+Pjk4UKxda4VxloxkI45TnDUArLNJlrW2zNmo1JmxD2S7tC9pX&#10;A0TpcUrsDEvhXLFyIVH4mvuzEmutb6HKWlsvXrpB+16D9hReSsfXptVaWhW0Ks9rEy/Vqf0snpc5&#10;2feq3gTRmVGUv8BafaHW0Rsa1wBK4SNUGVH1npYGz7cNXlrwM14Xotq8lG7TvurSvof2Uw3aTzVk&#10;s9mGTDrbIKgG4JBYb6+Gja9nLfUi0mCVrUeosub19+Of496vzxyhdGqmUpkLrbHn6pQ3Q/veOJ3y&#10;QNuuKIzagiBoDU3QGlnbJp7qSmXTpDOZcelMZnokwakWmYFkhvQtOyEhIeH/J3+7/6onJCT8n+Ut&#10;Ny3YLooFytonsfbFKIzWa087v+VWnLeTOOCutQasdQF4498DexsBnJuYsvbqdvrqWuVfIfueeSWK&#10;Trr7Hq8oIa6rSydYA9a9NtdbkfliZC6ebOyV+R+Ua2+av1lZs0aJWmmR3crTGFNsy4oAtzElYTvW&#10;78MgQHke1nV3WTi1Tg63JmJAQzXP3/ld1s69q1SOGxdF45K7nrWQrRvEjEs+zuVfeIxZ1/2Ixoln&#10;kFfCzq1L2b5uNj35VqqGzWDGFf/GZV/4E2e+9+cMmTgLRPUS+unjwscdi1j06I/Yu+J5qjIpwtAS&#10;WSgYy5RT3kHDwOHQZyQ63/9C8+bFrJ1zLzU1dUSmKAJXiMMSxwKQ4rgrmwPcrcaBklGIsbsFu9JY&#10;teba7yfC7f9P3vKDlduBRVZknlJqo9JemzWCFCOaV4553HvQIiiliMKAKIpIZ6vI5/NxaotYi6c1&#10;voqY/cfv07F7lTOqFS0L1sarZjR+ph9epgGLxlSO35jyq86y8ImfEbZud9eOojatUlvETy3zVTox&#10;IiUk/L0i1Gx44e7G2upatJdCRGNFb+zp7n5B68zDSqfuVx73W5G5wApFqqVvEf8IeIZaLIO0T5OI&#10;DAZ1JGJnCZwXvkEjQBFr3Xs9Ck2zNWqFFV5QvpotWs1Gp2ajU7MFM8eaYKm1bPM0KGy9Ut4khZ2V&#10;8jhXYWfe+/WZI/qW3RvbYi0rsMwV7GwhnC2Es61Es8Mw/0IYBCtMGDZbXJwlxGIpEAbBS2HU/Yg1&#10;9n5r7f1GwvutMnNF7IoQ9Tc1Hu748pkTRTEVy1TRDHHelqxzvfcG1Y+i+I/yzgNmeVpNsqLqRRTG&#10;2DaL3WTCaAnCHGA2whxrWRIGdhORbVNiUUrVK0lPQpjVk+s+jyg88Y7PT35DY8qCWybrJpI0B4Vw&#10;Bda+YDGzLWa2sWZ2FBbmREF+aVQobDJh2GYxgAzQXvbIKOqZFQbBeaEO/wfj2jWmtS7qlwmjbfnO&#10;/NIon5sT5sM5UcEs6e7poSfXTU+uBxMUHs4Veu7vKXTfny/k5lpkhWBf19gSHYE69PecvyReqMdh&#10;OUlhjvfTmUlK6XoUmCBsxnorRMkLnqdme8qfDXaODaIlhZ78JkShJN2AJSuCH0avc7l7QkJCwl+Z&#10;xAVQQkLCX4W75jQfuPrUId0CefF1OuoOq7yUajSFyP3y7awBFaEpy4Jp3xnixTPOBUt8rsKbTHyy&#10;JHGVDhW3w/6eWBGcuDLfYdMWy3IBVwVeEmOfUJr5131rUSKaxVxxxrBIiSiBWmupV0rqiQMClyh1&#10;Su8DFotSuhjUttjaiCh3zLguzmR8Vi96hnRNI4NGTakouFykxGPDWvC8FPUDRzFs4vGMOfZNTDjx&#10;SsafeB0jpl3GoPEn0X/IePxMNca6Epy22mtk9cGw5vnfsu7ZX1GdThMEIVZp2rtzDJ96GjMu+hRK&#10;+Yf4XRcRTJTjmVu+QnBgG9lMCmPiv51iQVdwN+HyxUJxRYwLQVDipl1ZY9ZbxUtY9Sy+LL37+V3J&#10;EuP/z9w1d2/LVacMrrIijVjbpLUaYI2N33fxuCoOzrjbrQWlNEFQoKamjnw+D6rY+y6fn1b0dLay&#10;f/dqRh99DtrPlgoQ5VaDFCm6tzocgmHdwvtZ89zvqPEMJhJ6jLfLE/tSZO1zV3xjweK+eRISEv4+&#10;OHdMfkAYFurTKfYKZhNilyN6saeYHZhgDqgFxpjFolisRFZe+80VfxWf2v/XufasEU3KymgMw5Un&#10;A8VaPM9rtMZU4ZGKhO53njWm7dZnt72mf3OvO2P4RF+nj1Uio5XoTGiiLqW89Sj7lBX1lI3MfAuL&#10;wS4Gu9iillvr7RArJohsJuXbRo3GS+nGMJCUUvQI7LjtT7t29L1WkTue373z2lOH5LGsV8IyQRYX&#10;NyP+auXpTq3TjWD7aeWljIkYPOYYahoG/a62/7Cnulr3zwdZDLJYKbM4ErXyb8n//71fOnWE1Zyg&#10;hbOxHCOoQVLx76W1KoeyW0Wx+I+zt76muEn3funUEfjmRDFyPtbOSnn+hDAyiNIYE20DVolVL4nm&#10;WWtkjlJqgWCXY9UWpWkXbFAohFr5qt5GBlFRo1JeVS7Xndbi5686tbH7rjn7XpMrnitPGzpRWXVs&#10;ZIPRWnsZY8Iuz1PrMW5MITJfiywWWCyo5Qq1BbHtyksHUSGvrY3qfc+SEq9ReaoqCEjjkb/+tBHd&#10;t74Ol0TXnTZ0InAsIscoEYyx2wT9kvLME8rzn/NS/hLlqS3HX/q1i0ZMPotZ131Xbn92xx/unL3r&#10;9redPaLb9zKLFXbla/H/D3DtGcMmIvZYhNFKJGMhB7IVXns/vhbu//rxY0CdKMgZFnWEQEZpwURR&#10;m1JqtZXwSfCeRuTlyJrFCpYbJVs8T7dbS4cS3WnFbFUwz5No2a3PJm4VExIS/u9w+L8SExISEv5C&#10;3PH5Y8djOTFCzpNCdKLv+xOCMCwJnwYn9lpxM/JFFaWvXvJphTBaPvcKOpejKLLhAs721vXjubC2&#10;vN/nVPlL/F2swijasGaRYO9RScDVw3LHl2dOxKhzRewVAtMlDghcXOZb2bzWFA+4s8aAn0oRBAVE&#10;lBO749nMlX1tBVo7I46/9NMcc+a1h/xTJhXXKa8qKa8SqMQWRdO+Jw6LYd3c21nx+I9IiyEMAsIQ&#10;uvI9+NWNXPyxP1DbNDq+livR3Z679rJnb+ble75LfU0VYWSdq58Kl0elj3hfiZspXjpnARTGhNu0&#10;Ui9EhkeV9uZd++0X/+K+TxPeGLd9aeYIFYWnWORiY+wpWvRIF/vEnXfPQjxG4xmJYiE0lnSmGq0V&#10;bW0HSPmp0rsL5axfXT05hkw4jjOu/x7VdU2uvIqxdjjKq2kMm1c8yYsPfI8q244E0GOlLS1mIWLv&#10;1KF+/NKb5ierSBIS/o6544snHu+ndeMVN7zwaPHYXTfMHHvVjQs29U75j8tjXz91RBCGJ4vIhZFV&#10;s1K+TDAhiAfWmDXAk0a455KvvPCnvnkPx303nPBmLd67RezpIqohjII2rH3BityiCOe++caF2/rm&#10;eeCGGZMiK8eJkQtFopM95Y+MJ6zsx/Kshd9ecuNLj/TN91p44IYZIwO8kzzlv8MSnaytVx/aoG3Q&#10;mGkviFK3hNbMPfWd/31Inf6WuPeG08+wRq7Acq7WalIUr3IAi1KCMdJqxMwW+PWVNz73QN/8h+Oe&#10;r5w2S7BXK20v8LQ+MjIGtIcJg/WILBDDXKtkpWfM1otvnFN6nh664ZSxKDXKYqcAJ2nFzDA0E4hC&#10;rFhyuU4ymeqb8/n8o1EYvRCvJnxV7vjyCW8G824RuVSrFDYMENQjiLkl0uHca/qMqbtuOGWsZ8wo&#10;UTLFYk+yNpypYELKTwERURSs1zozL7TBo75EL1zwldcWbPruL898s7K8G7hURLoiEy1FyV0K+9Tl&#10;31i0HOChb50y9ugLvzIQYMQx57/Ut4zXw903nPRmRN6NcLpCGgy2FctsrP31lTfOfU39+Fp46IZZ&#10;J1llrsNyEUqNE2uxOgKjNhkTPIHIPaG2K6788qLd5TxHjQ2VGuWjJqJktCCtwJyLvrJwTu/SExIS&#10;Ev7/8gYXwSUkJCS8Nq799uINCC9q7BOS0i8GYbTe+Zg1GBO798H5RheJXQJBhYR7uK/uS58UfXC/&#10;7B/GG0YJ52e7kqI8Vz4ugBhBtIcyZrfACkStSMT/w3PtNxasVSIrxMoKi+wWX8c+7fss2Shrou5c&#10;PEPamAjP87E2QlTcQ/GnFbfaGQv969Iseug7PHfHTRTy3RUF9x4XpUnXpZnSrqziTGn1GsV/a/Ks&#10;ePq/WPnUf5JNacJQMHgEWAqFAiddfYMT/+OyyxmdQLt360oWPvpf1NVksaZYl95jrbgft1bpmHOZ&#10;BdYqjJg2VLDRip2r0sxPxP//W7zlpgXbiaJFFuaJyEab0m3WFq08jmLflsejoLWmkO9G+x7pdAZj&#10;jDOKCiAaa4Waqgx7Nsznwf+8nh0bFrqxUTQ0ldyoua10LQFrcqyYcwsv3nsTGdOOGAsaUsJuI2pl&#10;hLcmEf8TEv7+ufabL86vFP8BEvG/Nxd85fntPnYBqKc8zAJr7TbxwFqDhSFKeVOssZPu//qpY/rm&#10;PRy612J7QSttlfIDoPtw4j/Am29cuEaLfdmKnS9+ZkeobBcioMSz2kuh8frmea28+caF2zS629oo&#10;UGiLgHX/aAQYuv8WxP/7vnPO0Af/9bQJ933nnKGHnPvymRMtTEUxVbQd4sT/+F/a4q9dvNLK4FdG&#10;bDDIWkYHYdQUBG7qUpjLb1Oet8Ba+6jV0ZOX3fDcs5XiP8DFN87ZdPENzz0bSfSkjeyjQRi9aLHr&#10;jQYTRXh+mlxP53HA8UqJ8x/5Z4kAnPsm4yaTWCEAuvuK/wBX3Thn02Vfn/us1fZJJfZRlVIv+r6/&#10;PpAIi0V7/gRLeJyyHF8wr7UODoOJ3bnaUISDwPai+A9w8RfmbBpxzPkv/U/F/768zu57XVhMg8Bg&#10;EakHN1iCMOoWG+611q6PTLC1UvwHuPjG5Zsuu2Hps6GKHtci94jYJxLxPyEh4f8iiQEgISHhr861&#10;3168gQIvmoJ9IhIzLzBmjbW2DXD+zI2JhSsXD8CYyE1dLQlZTijtLZcebmZ/BXHiktjW60SZvseL&#10;EmzxisaC0RpjCuuNMF9QcwkSv/+vRki00VqZK9j5USFcrzxFUQTtLW73RgSiIECUwvNTRGFsBOgj&#10;aIIQhYbaqiwbX7qTe753PTvXL6ksqmLsOErXFIuSsulHiiJrBW7oFVMYWnas4vlbP8n6Ob8h42si&#10;I6A8Igtdba3MuODDjDrmPDjMvYkIHa3NzL79BtKmG0HFAbCdUYI40HGpXSoKKPqMd6k1VivEslvZ&#10;9Irpl358xbXfSIxQ/xe59t+Wr8WqFYisoBDsVmmNoTz+ofI15AwA1rjlMN2d7VRV18Rj0P1hLdai&#10;rGAjyKbT5Fq28eCP38OcP36DgztXYW1YMmgVN2tDutq3s3re3Tz0Xx/h5Qd+QNbmkMgSGYUxZr1g&#10;5gtmrhdGyfssISEhIeaCG1/coJWZj5K5wEZjTJuL16PrgzA/SkQma3hNwT2j+HVv4rd/8fPPeeF9&#10;840L13hK7ZAoOqiMhEi8UtY5s/8fY1UcX0gUvvZp2byqb5L/k9z/zdPHe2F0IkrO98LoxPu/eXrJ&#10;d/39N5w+XnnmeE97J2HtOCgLuCDYOPbO6+WuG04ZG4kdDmGTEjLWQhiEbaA2hvlgrigz/7Kvzn3V&#10;38cu++rctVbCecaGT5ogtyAX5EHAhBGIDBQYroV+ffO9GtaW/1Yy1hL2TdCHy746d621dp429glr&#10;whctrDcmwkYWE4VNSqnR2sigvvleiZCo+KcWkbXWQBhi/lciiL9eA84bRaxF4TZrlIjgq4jqvumK&#10;XPqVZZsv+PLC+Rd+edGivucSEhIS/i+QGAASEhL+V7j23xdvCOFFQT0KPIliUWSibShTNgLEn0Kl&#10;ABsjlFX9EkWZvni8ciunKH/2zltOWZmquCLBuoCaSrVhgjXWMg9jnyyoaMFbfvDalsf+o/KWmxZs&#10;v+ZbL91ujH3SwotREK73fbcaw5aMNnHrx3+LuZlZFq00QT5HKpVF6xQ2itAqDsxrXRqXzxmKaqqq&#10;sB1beOyn7+S5P3yNtv27Kgp0wXeLxiVrnIGJCp3dxOVa68ZDMauI0NaymYUPfJs5t36IA5sXkNJp&#10;wsASGVCeIehsZuyJV3LMxZ9yIm7FDOz/1979R0l21YeB/977qnukGbCaCJPBKynmhwBjyYA10S+w&#10;xnKAIBJGYAvL2IHlzP6zJ5tdr0nAMsiZVQCDSZzdc9Z7snv2rFaJYmwZISRDwAGyeGIkhJDBMQID&#10;MrGFFWtskOkBRtJ017vf/eNVVVdX9/yQECDI5zOnp6rue+++e+97Vd31ve/d2yYB3fHRr8Xv3/Dm&#10;eOivPh+nLC1t9EtsiQQPbTF/V8q0vYZVj0bkA1963r7/6ZPPvfznPxbduqDtY9mofLG0vC1LuSPX&#10;x3eX5Yh+EoDYCD9MzsUy/FejRuv7GK+vxc6dOyPbZCaJHNatpURkjVNGO2Ll1KX4/Ed/K971jlfH&#10;e/+318THb3pHfO5jN8fdn3h/fPLf/6t43//x38XN//JV8bHf/qfxjXs+EU/YuRQxzihRo4z7uyPi&#10;9ijxoVH0d77irT7PAOZd9k9v+3xGfiYzP1dK3l+7LmqpEaU8rUbdXbOsLG5zItPf/xu/5Y9vuM47&#10;hvDj5I6xiBr9dMEjNoquLdxE8PDj4t8RNWNPRPt7UeIVkfn3u+gveu+Bvee898Dec0qJi7KUF/V9&#10;v2c0Gp1VskTt+hi38dFRV6LUhe8WJ9mOOe53Z9+e0SJ3Z8auiBZ9a/dn9J+rkZ85UfB/6vJrbv+T&#10;fr3/RETcsXO067Zx64+UKFGjW+pzvLMvZefiNseUGZmxOvztGcMY8yfqAZiUYdSX2zPzQ6O+3Vmi&#10;fmn4E6Q7ve/7J0WNM953YM9TF7fbzii6mI7kmaWV9aPjpdLHzt/+xWeftbjuo6Ebjn+UPiKiRJnM&#10;BXz8rrSHr0RdzYhDGe1wLSVKRizVunPc1p8cGedF7X78PVef9/L3vGnPxTdedXJtBfBYoQMA+LZ5&#10;zf/6qT+puXZrRtyUmTdFKR9tfflcRh4e4lyTwHvOX6Oz+XqdTQO2zD091heq6Sqbh/uZe17mx+ce&#10;rg5qUaLVLjLblzLaJ1vpPpQtPzAexe2vefunDLlykq58253/tu/7j2fEH689NP6L2k2O5qYo+Max&#10;KCUio0WtJY58/XA87glPiNotR9+vz764ZUy+wE3G1W+tj67rhrsB7vyteM87/l58/D3/LP76v3w+&#10;Moegaal1mEx4cjdB3/ezL4Gz86MM01GvPfRA/Pln/2N89DffEP/h/3p1/Okdvx1lbT1qjGI8btG3&#10;jBYt+rYeP3De5fFjr/m1KN0weXGtNWodJi2utcb46NfjP97wlvjLz34kdp5yymSi4Rx+pkMTTYYg&#10;KrMze7IgyvB+KBlZ1iJ27HrgvJf9k0NRymei5n8++/z9graPYa96651/Xk7dcecPX/LyD0XG7WU9&#10;7x4tRUSZ3A0zOerTE7CUElkiailx9MEHI0rE8imnRN/3EXX4bBzO2RIRNUqLeNzOXbFrqcRf/ee7&#10;4pMf/L/jI//6H8d/uPYfxSf/3b+M+7/48eiOfj0ef+qpsWP51OhbiexGsT7u787R6PaI8sEu+tsv&#10;v8bnGcC2Wr0nMj6bMbov6hBArrWLpR2j5T4e/jA8w8AxJ+fGA+c9K1s7I7vRE/roRxElWp/jjFzr&#10;ojuJUO/xlZj80RVl+L1Ua3zlu+AugHGOz8+MC0uUn6ix/oLMclks9y+ttX9pKXlZybxwadSd3VqL&#10;uhRR69JfdKW7d73PL/frw8XpswtCTlLp20opZXf2eVprLVq0I12p92XJz45rvWdx/eO54m1/8Lm1&#10;bPceffBrX41xPx7+7o1RiVyJyN03XnXuSQWUy6QDZ3ZxzMlXJ15yze1/0rL/RGt5R2Te2yYdERGx&#10;O1o8IyJ2L25zLF87/JeTv1XLKEqePh735zy0Vi6+/nXP3nf9656977rXPXvf9a8/d9/1V+3Zd/1V&#10;e/a986oL9r3zqkv2/eYbLrnsN97wY+cv5ndCkz+hH8Zb6WHrR/19Ge2zEeWezP5wKRGlZZRSzurK&#10;6IJ+vV6R0b0mM34mar70xl867+Xv0hkAfJeYC58BfPtc//PnPjO6+NHMuCgjfzhK/GBEnF5rOS1y&#10;Mj77JHA7HygbzEKli0lbLI7zP8R9N9Km130PyTl8Eeoyxg989e7u1Cfc+aQzf+S2v/yzT9/1/Wed&#10;+8WX/A/XfdcGXX/jqj1PrW28u9RupfSLl349emYXVPURUcoppcszIsqeUvL8jHZGN9qxYxrAj9g4&#10;FPNHaRrozFLjSf/NmfHVv7wvxmsPRB0tTa6sj4hSh5vpJ9+eMiO6WqNli/WjX49al2P3058XT/6h&#10;vxtPfMpzYseu02L51MfF8o7HT86piPF4LdbW1qJkH1+594txzx99IP780x+Kta//ZZTIeNzOXVG7&#10;pWGy1joJ0maJKC3GmfGDz/378cRnXhxxdC1aP471fhyt1Vg65dTooo8/+8Ob454//L34vl2Pj2yT&#10;7yzT83Q6DNH8MFaze5o3TuZSIvoS8bf//s8/8J8++H/+8XNf/N//f5Htjz71vl//2vxlgCd5Idu2&#10;Hu2rpyIeXqbTk3FLRGNWqS1Ljiu7bpwtVpdqf+iKt3/6Oz6+9aff9+ZXR8nL/ujgzc8fde2sjNHG&#10;OT7pf5xdlThJyMw4Zdfjoj+6FuvrDw7n7PRcmdwJEGUyRNAkgFOm+ZWIjHHUUiMjo3Z16KRq/d3d&#10;aHR76dc+2HUh+A8Pw4d/7eXnv/Af33zHYjrf2/79W/dekSVfGzX+Xi1d9C0jx3lLn3nty/7piSeQ&#10;vfnAxftqKfujxt6IshLRDmfWW7P016/19bafvubWLWO23/hL5z2rz/a3l0fdZePWP3/H8iln1a5G&#10;3/dfLFne30f81iuu+dhti9udrJsPXLKvdrG/RO6NqCsZbTWiHGwR1778JOr0nfS+t+79t5nl79QS&#10;u0uJyJZfatHuqy1inPXJXSlntRyGWByP1++OEn/c+nokW3tWKe0ZUZZ2ZeZqRDtYol77U285cX3f&#10;ffUF+/o+9pcSe0uJlRrlcER8NEu77qfecseNi+ufyLuvOndf9mV/1NxbSlkZvqnkFyPy/dnab73y&#10;HZ857rG94fUX7Cujsj8i9pZSVlrfVqOUgxF57ZVv//gJ6zP13gPnX5GRr61RXlC7elpmfiVafqRE&#10;ue6lJzHJ9Luv3rPvq6v37f++73vS5ZElxuPxoRJ5z7hv92fGekREKxG162I0OjUid0SUoxERkW3H&#10;AxFxV2R++Ofe8fsn9bl684GL92WW/Zmxt9Syki1XS4mDpeS1L38UJwGOiHjvmy/48Zr5iojxT2SW&#10;M7sSp437FqWMYq0vR7LvH6qRqxn1UMv8qyh5b0T5QmR3b5/5l63Le1/l7krgMegYITOAb71rX/fD&#10;Zy6VeFrry7OixI9EiWeWUn8wop3edaPTYnJddCl1ax/AdspCJLlsxFTnQ/4bj8MGOYm7ReljvPb1&#10;yIy/+IFnXnLn33jysz503uVX/fps00foxqv2PDW72F36XOmjjI4VfR8/gvu6T2qLksslyu4a5RkR&#10;uTuiLG9aPg0+zjyMS4kittxMlhHRWkSWLJHllCjx/bWWM0qJ7y91GhnecmAmT6eB0Ral1Mgyiic9&#10;+Qfir//yvnjooW9EHXVRu26IpJfJBLkRw7Gc5DWdGHX96FqM23rUpeWodSlOedxpcdqTnhaP/5vP&#10;ige/8Y24/798Kr721a9Ejh+KB762Gsu1j1OWd8QpO06NmF6ZX4dJiKcnXyklWmtRax8PPfRgHHnw&#10;oSgR0fdD8LVmxKirsTRajlIylpZ3RI06CfwPV3lPhyea1ne4KyKG+szSJ9djtRajrsRo+ZQYrz14&#10;KDPuiT7ub7Wsl4Xjlsc8btvf7LfpbppNpu+NuddbVt2SMJjtavGc2l43yadt2t102831yeEWipOx&#10;FlEORcQXIsqh4RaKBSfqoDipN9ZWGXWcpV9tdXTo594+TK75mfddc0Er9e9E5OV3f/zfn9P6h3aO&#10;23C+TDaaPRnSJndBdV08afeZ8cDqX8fXv/7XUetoGLJqeuw2DWcwP7H0cJ5N7iGJUVcjM+5eWh7d&#10;3vq1D7Yubr9S8B9O6P1vu+R52eonc/xgPOP5V0bLev6zXvQ/f2JxPb53feBXLtlXatmf2faOutHK&#10;uM/V8fr6wdFo+drL3viREwYd5zsASqkrfY6PlCh3jdfbhyPzroh44Oh47hdOyeWaeUYtcX5G7Fke&#10;1bNr6aKMRof7tvYHXXbvylH795f/8iOfuP29By7Zl7MOgLKSkUMHQB/XvvyaEwfEv1N+51cuuai0&#10;+sq+rL9kuS79UGkRkeNoXX0gW0b0/c4SXbQcfudlKbeP+/7j2eeOUru/m9lfMMwLUFb77A9GyWuv&#10;fMuJA8fvvvqCfZmxv7XYO6plZdxytdY4WEpc+1NvOfmA+9QNrz93X9eV/ZFtbyllpZQSLdtXIupH&#10;Itp1V7z9ruMG3294/QX7oiv7SwwdCH3L1TqqB7NvD7MD4IJ9fbT9S6XsjYiViFiNzIMt6rUvu+bE&#10;+dxw9fP2fWP1y7c8/vFPisiIvh/H2jiPRPbjUiKzbvxhV7oualmKro4i246IiMMZcVvNuP5V7/iP&#10;myYmP5Z3X33xvogy6YgpK5m5mhkHI/LanzqJ4/hwvOfNe87ckXlBRv7Y2no7pyvxg6OuO73U0Wl9&#10;H9H3GX3forVyJMr6QxF1tZQ41Fr9qxLlz1rLO7L2d17prnHgMeYY3+ABvr2u+4UfvrRkeWap5TkZ&#10;+cO1lLO7Ud1do5u7TXlxqxPHGaebTIOtm0yHlJktW4/vf8qeo1+99+57n7rnZXeUiDuzxL1f+OiN&#10;D8V2McMtCbE1seRyZD8E30vszijLGzHSSTBvblLaNu0EmFzKuxHgm1yGPjMER/MYwd0FoyyxUkvs&#10;jojTMsqsD6JOx8Gfy/3h3KY+VbLGphD0JIuWWdaOHhktLe/YNVpanhzHIfQ8hCo3rT6YDXs+jFme&#10;UWLlbzwxMjKOfO1w9P1aRJbIScB8msGm06MMweXppG8tM1oO46tPJz1bWh5FKV1E1uEq6YiIbMNA&#10;UKVE1DoZImqYqHcqI2aTtrY2abUcJmuNNgzbMyvN3PY5O4eHZSds5Zxsl0Or1q5GRDmSkeNsOZ1L&#10;eFMHzkZibPkVX6NEm14xflIWGzVOuO3G8Tx+7SatPQx7MynXzEJkfGPJsTo4BtP1SsQ4sxyuUQ61&#10;iNUSuXELQR2O17HqsfEe2HhS69ChFZPN+/lizO10OKFz0vmQX4jIQ30drZ1zyb7vq1l+5O47PvAT&#10;Z19w2Q/98a3v29lazOaJmDfpDhqGu8oWyzt2xVLXxYNHvhaxOJBZiShDpH9i43nLYe3arUVE/EWt&#10;p93Z54Mf/Nm3ffL/2MgBOJ73/7NLnpdd/WT2LXZ939+IM35476Vnv+gXfm9xPb53feBXL91XI/a3&#10;Nt67NFpa6ftcjRIHW8S1l/3iyXUARMn9tdYhaBktWsahEnHPeL3dny3X19p6RET043GMutGoRjwh&#10;S5xRS5xVImJ5x45o6+ufGy3v+NC4H9/0ims+/k2dg/N3AGSUlYhcba0cjHxsdwC8580/duao1ueX&#10;iMvGMX7NqXU5Wr8eOZ1aOUu0nNwVUJZvjcwP7PtfDl5/wy89/6e7Gj/XZ1xSSlkpEast8mF1AESW&#10;/ZG5t6t1pW+TK+5LPqIOgHdfde6+jKEDoBt1K9Ei+uy/Ukv9SMuT7AAosT9L7K2lrPStrXZdPZjj&#10;vPbKf37y5XnvgT37+ij7uyx7o8RKZHwlS3ykRLnuZSdxB8ANVz1v39e//uVbHv993x/RIjL6WO/X&#10;I/s+ShnmvMpahuB/7SKiTDoATonIvOeRdADUruxvfeyttay0lqsR35oOgIiI333znjPXI5+W4/as&#10;WsuPrB/NZ46WRn9rvD4+rZRYiiinDd8vJt/jWj0StTzU+v6vSix9Isv6h1qObr/y7bfrBAAeM7b/&#10;BgzwHfKFT7zzitrigs///m/+xJEj33hWPPS1nREx/fN+s2PGGI+5YJNpcD0jIkqJ0eiUeNrffllk&#10;xpf/+tDn7v3qn37myxntoeFS9tj4yJzF3OfChaXGMFbMXHppERmjErFSInZHidMyhxFPZrXJnIT9&#10;Fso8m5R2kr6lSpMA6qz8k+RZQHKjvUrJUqOOopRdi0MiDS8X0xZ3tnmrbY5E5DQGOslvEkYfhiAZ&#10;otjDlfQT06v0Fw3h6WlHwnQ+iBKtb/GE739ylBJx+P6/nFyaP+kAKItVGF6UyZAp0yuhN8q3sX7m&#10;tO0n25ShbMMV1tPjuLmsQ3A2I1rbeD7tzJn8N9y5MivhNOO5XCZ3AyyYVmVYtHhQhyVl8rTMTVwc&#10;Mbf65qdz5tp/S/qmnBZXODmzbDZ3HGzNaiP8PsSvF9eYjnUzV6bZUEmbyzl7NT2ek0KUUiJKHInM&#10;8TD60nQv8/vauuetNrfx/JGIyXA7ERvn1aSz4XBEHMosq1FinBFLJfL0LPG3lrrl3eN+PaIMX4aH&#10;jr4hg439TMf7z8lEwHOdhLnNaTE7ryaPZXJ3QWlRu3q0b+N7I8sdJeLOEqN7I/Oh6LrohizGXVdX&#10;S79+6IrJHQvAVu+/5sJ86YHbT/yRwfeUD/7qpfsiYn9E7K1dXWl9W23ZDtZSr33xSXUAXLAvSh2u&#10;Wo66kiViPO4jWjkSNcd9G2c/zhjV4bqMUqL0GaOWbVeNNvk10e5eHnUfq9l9IHf0t77il7+5oUVu&#10;PnDJvojYX0rujVJXIttqZjkY8djuAIiIuOVX9j69i7io23X6v2lHvhyjjOjbMCdUP86IUg5ny09G&#10;xE0vu+bWX4+IeOdVF++L1vaXSSdMKbHaj/uDUeu1P/v2EweOvxUdALUbhrKppVuJqDHu175YI97f&#10;n8QQQO98/QX7arT9UeveErHSWlvtRt3Bn37b7S9fXPd4br76vCtKlNdGKS+IWk6LiC+WiPf34/Zb&#10;r3jrncctQ8x1ADzucU+MyIgW7VBXunta9vevj2M9uojSDed1V5Y2bftIhgB699UX7xtH3T+a3Pkw&#10;DOX0resAmLrlTT/ylK6WH2y1PrNE9+zW191r47azq7GSGbuj5EpkO72UUWRfoht1sd6PIyL/TS1L&#10;H6h1/dZXGA4IeIzwhyxw0qbjyLeMlTJ3FfkxTYJM29u8pO8jSulHpz3pB1ae8WOvOici92bEs77w&#10;+7+58xt//RdDUH0h2rclTj117AWTx40I2hBUG0LEXYlYX38oWr8WXbfjSF06dTwsHYKK04DhYu6z&#10;MOIkEDcfo6slSy11lNF2DdsOWw8Xhs8NAxJDMHmwMTD8RoB6Y1FMAvKL5YiY/1SfixJOyjVf9o0P&#10;/+mOZgmLLzalbLTENH3ybFObD/XatK8yjMk6S5kmHktutNUQJM1o434Y/qeUyZ0BW2LzE8N2G0dj&#10;kte0QLN4/cayjWYrEbPhVKZJizuZBv2H4xM5OXbDqERb6zbdfpr38GLY+2SbaWdA2dS+01ex9ZjM&#10;Xi6kb2sjt8W0xadDdluv/F+0cc5PU06mHIOhOTZ2MH05i4VP85o7RhHzp9jmfS3uOSfvrVis82RH&#10;W5dM0xZzGj4X5rsJNt6jc1nMJQ1PS0SUI33J8eSWjFJqGZXMXbNKTs7f6Vabqzp9PcltsaNnanbe&#10;zNVlVu+hG21p6dRYW3vwyxF5bynx5RqjhzIju1GdbJdrUeJQRPlC1HYoYpvhkk5gOnhFjRhn9qut&#10;j9nwR/C94v1vvvRpL/3lj3xxMZ3vbR/81UtfWkq+Nkp3aYnyxMy2Wmp3sPXjk+4AyCj7ay17I8pK&#10;qRmtZayPx9HGfWQpMR730XWjWKqjiJIxHmdEZJTaR0Z+qWa9NTM/cMqO+NijMXfLpg6A6R0AWQ6W&#10;74IOgIiID/yzS5/ZRuMXReRPRt9+tCv1tGwZUWu01j4XGR9qLW562TW3/l5MAuYZ/f5au6G+pa5m&#10;awcj89qfPYkr5t999QX7apT9ZTL2fEQcrkvdR/u1/rqXv+VjD3sOgJuvPveKzNFro/Uv6JaXTmtZ&#10;j/RHH/rDUupvtWjvP9HcRe98/QX7uq7sb63tLREr2XK1jrqDV7795DsAbjxw3rOWWnlJRHllKfGc&#10;Vsqu6PPWUtpvdbW8/+9fc+Lf4UMHwF/t37Xr9MtL1CPr7aG7ulz+8Lj1d5WSD/QR0XWT73rdjuFh&#10;8t2vtB3rLfL+kw3+R0TccPUl+yLa0AEQdegAKPkt7wCYuuVNP/KUFvXJUbqVErFz3GJ3RD4jsp3x&#10;4Hr7m5Fxxq5TTj0r+xplVKIfr/1xqUu/W1t510++/baPLeYH8J2w6bsx8L3txqvOfep663aX4wTw&#10;jzn09WQc+Yh8RkbZHRmbxpGvUTbG8Z5cON3NPmG6Sc6TEb/r5tE8MifBsNaidv1SRpweEX/rlFNW&#10;dvfjB2PcjyfBsem13HMB8tl/m54cw3T5XEBv+l/ZCPaVUjcCudMgXGwE17bmMzxmmeY1S5lfOll3&#10;sxLTfUyDfPN1mwSZ57adr+9c2Hpux9OCT2zzdFPpZ1lvX74TmdVwvmALNd64QHlze20KrC8Ue5rf&#10;tE0yJ1d1D9HduTxio+E3Bern2mw+aDtXzk3pU9Mr0ifDFM32sznH4WfWATAt6fwRmSvL7OnkyWwI&#10;pPnyTvc9GJpj816nS2ZNNW2jxVXmzY8Qs7i/La9jy/62W2NzfY6388GmPKZNsLlgC+Y6a7ap3zHC&#10;4cco+TSAP2m1TXccDI/HLEbEpnxm/8/taPH1YO6OmbLxejhXh8eNY5/DxNJzmWRO72PIhbbYsJG0&#10;WPppu9bhHpySsXb0oRiP146MuqXx8o5dGWXo4MphmKxxljwcJQ5FKaubZ1zeZscRkwGbFoYeG35x&#10;rLWSh1rrv1BKHOqncy9smttkLvtNv2yGF7Wr477P1a7VQz/3vx0/CALwrfahd/ydizL6V3Zl6SVR&#10;4ocy25cz4vdqa9f9nV/8yAmHSZl2AJTMvVHKSqktsowO9eN2T5/j+9u4rUfkKHL0hIw4Y6m2szJr&#10;lJqxtnb0gW5p6dMl86Yuuvf/1NvuvGsx/0fi5gOX7MuI/bXk3syy0jJXS/nu6QCIiHjv257/48t9&#10;/clxyxctjbpntVZivL52d9TuY1nGHxiX0a2v+OXf//OIiOtfv2dfjdgfJfZGxEot3Wpr/cES3Ul1&#10;ALzn6otfGpGvjYxLa40n1lF3pI3H/6nWpXdl1N/dd83Bzy1ucyy/80vnPasv+ZIS+cqo7TmljnZF&#10;xOH1tbWPlhLX/dTbPn3CDoV3vn7Pvq50+1sOHQCt9au1dgd/5p9/4qQ6AG448LynL2d3UbR2WUY8&#10;vyvdWa3UWOvX/92OUq57+Vv+4IRliIh45+uft++BB/5q/66dp1/eWh6updzaMq5fGo1v++lf/eyW&#10;ya2/WdMOgIjYOyp1OG+jHCwx/rZ0ACwa5ncb7y4tn9TH6CkR5aK19bVX7tqxM3K4EOorMSofiRbX&#10;XfGW2074WQHw7bD4zRH4LnTjVXuemm28bWB/Fm4puTxMABvPiCi7I3N5biybbYcjiclY0jF8WIyy&#10;xEpE7i4Rp8V0P6XMJmSdrTkNHJUhyFuybrnqN2Jjp/NhpmEwnTKKGK6WLXUaMZsG4CZrT+Nii9HB&#10;bR1vnWkZpmUbgtlDeaepW8eAn5kMFzMXvpskb7TDNJi3pYmHCkyez+cwDSpvpG+q9yzrjRw3l2n4&#10;b3jIre0+Lde2zbJtYsSWJcdqkC0vI4ZmWnyy5f9501pP22j6erb+JJ9pU8w/zl5sKst8wsZkq9sZ&#10;jt00WBwL5ZuUZBL4n5Zx4/gMJ8/GFosdExtB6OneNz3f2hQTczWZL/ZJnf9bazGr3EYh5hrw2Hlu&#10;yuOYZd3ebPXJQTr25ot1nXs9ezZ9MS30/DtsVpFNZdzUCpuO0Ubl53M4loUizZVxYZ+zlws9O3NP&#10;Nx/L6eJp4uTxGMd4SN2Y/HrYx8bOh46GFrV0EdO7IqafyWV4D2UMz0vkkYwyzuxz2G66k2Gi7U0f&#10;8RERZWjvWVKLiJLjvuXhiDwUEatRYhzZIvp+0mVQIrouSj/eiP1PJ1eYKWsl4lCL/EKJdigy1hbv&#10;IsvMcS11tekkgMe8mw5ceH60PL3UrmSLr5a2du9303AYv/svXnzmKI8+P6K7LLI8L0tZLxG/l5k3&#10;vugN/+GEV/UudgD0428cqaPH3dVafLjP8V3jcf9AlLq8FHFmRLmolHbBqI7OymiRJWJtLT5ea/+o&#10;dgC8+8DF+2qM9pfMvVnKSmv9apQYhrS55tsfSH0kfvfNP3Zmq/n8aHFZafm86EpE3z6VJT5U+3b7&#10;S67ZGHf9+tfv2dd1sT9b7K0lVyJGq631B1vEta/+53eesL7vedNFF5caP1NrfWkp8bQyXMX+pax5&#10;a7b8QGb3scuvOXjCOzNuOXDh00uOL2qlXRYZzx915ay+RWS2r5SoH2klrnvFNX9wwkDxO1+3Z1/t&#10;yv6+re+tZWklc+gAaP342p/9l586bn1uuOp5T6+j7sIa+eJa4sKuK2e3cYkW/Vda1I9E5HVXvOXE&#10;ZYiIeOfrzt0XpeyPEpdH5GpkGe6q+JefPm4ZHqn5DoCu1JU+22QIoHrtlW/5znZc3XD1j54bfXnh&#10;aLTjir5ff86ojna1lqut9Qe7UX1EQ0UBfCsc+/s38B31b/7xM56ylEtPbtlWSimjLiJGk1soNym5&#10;nFF2Z+QzyuKV+d00sBXR9zkqJVZy6ASYTAQ7jVBNw07zIbHh+SwU1VqppRtFiV0l5iennQZjN6JD&#10;Q2xpI8A4C2rmdOFijGsIRA3D3QxBp4wWdTJkzLQk01IO60w2n39xTAvL54q++WNw80filhDllglW&#10;p+03lzx5PUzOOdcm0yc5G+dkmjD3MK3hrGKz+s2WzIKExw4qbrqyfrFs06N8rCY7RrAxYj6v6RGZ&#10;OM4mEds18Vzbzdo5F1bcyHTT0EhT0zoOg8hvreaiuXot5je3ZCjNtHNhVtaFpp7+N3ncfIfBdIiX&#10;SZ0mz+dru7F8/nGh+gtJ006hTW0weTqXckxbzuVJ6lbHyO1Ybbxt4mbbrrIpAL9oclxmRdl8hBaS&#10;FpZvzXVzp8rwYj4ov/35NywZTMozlz5/zDe9Zcrsv9n7f1MHwMR0m+1O7cnRnmyy2Ak2t1ZO2nGa&#10;1zRyXzb2Oa1txDBG8pC40QEQk46C2fGY+3jeVORcrOg022knwFxHWClHxq0fl9lHdc4+06P1k/yH&#10;tMU9ZcS4ZDmckYdKKasl23hLR2WJuU6COBQZ2w9b1M8NT5Q57rOuduO1Qz/3r+7WaQDfBjcduPD8&#10;EvHCiDgnoozGaw/+eYv4WKvrH3/VWz/z3dMJ8Ct7nz5a6vZklucO07HkH4zL6OMv+ScfPGEd5jsA&#10;hkmA43Bk3Bolr1+L0W0/fc2tX4qIePcv7TknIi8dLY9eEdEubeOM6Er0fX6pRvfRPsbvG0X56KPR&#10;efLuqy/eF7Xsj4zZWOqZcbB8m4ZSebT87q9c+PSWoz2ldc+NiMja/2Fd6+58yUIw/p2v37OvGw1D&#10;5kQpK5Gx2towkfPJdADc8qbzn1JGo7/b9+2VXdedV8votLpcYtz3d5eM20vkB/u+u/14nQA3X33x&#10;M7OOz8/MF3WlXVhLnt0mv7dL5h9Hi98tke/a9+ZPnbBT6frXPW/fUjfa3/dH95YyWskcr3bdjhN2&#10;APybq5739B0ZF0aUF0cpF+7YUc7OlpHRxbgff7HW+v7M+K1XnsT4/zHrAMj9Uerlme1wlPLRknHd&#10;z/7aie9ieCTmOwBKKSsRbbU+hs7bG3/pwp+tNV+TWS4qo/p9LXO15HSIIh0AwGPDwj3cwGPB//MP&#10;n/qC8YP54gcfOvozJctrI2N/n7G/drE/IvZ3o7J/3D+4P0rsb1lemxE/ExEvjchLs8TeqGVv1Ngb&#10;mXtb5t6WsbdEviBKfW6U7mkR3RNLlJVSYqWUslKiWylRV2opKzXKSi11ZTJx7eQnV2otp0VpuyJb&#10;tOwjS9v4ienrjNiU3iJrRis5vK6Tx9jup48oLUoZHjeC/9Mg0cb1ppPugln6hvm0heU5CTjlMCxG&#10;iYySOUzcOwtEzQelcnJZa5vsu03WX8x7Pm0wBKwmgbucf5yWZb6s868X0ueez661ncXtJss2drux&#10;bLbd5u2Hn411N8ytO8STPBc5AAAeGElEQVQEt/9ZWH+a3ySOuLHOtAxl+NnY93A18WzbMvwM603q&#10;NEnbetznKzqtz+Rx4ZhsOT8Wl0/bLubKMp/f5Pn8fjb2G3PbT/c3t91k2ax+k2Wz9afbzuo9X+f5&#10;5l5sg61lGUz2td15OTFss92yxbTFMmz+2dhms+3KPf+zuI+tP1ObX2+cBxvLF9t5sTyL+y6x8B6Z&#10;ps2O05A2XRYxX5n5c3O+HabB9LkyTNddqFeJST6b0je2n7XP/Pkwqcdiueb3HzHtS50v3/Q9Nc17&#10;+OyKaJGzf4ufuy3a9HmZrDcpxzB9wfCT0Sbla5PP+EluZdi+RYtW+mjRos9+V4k4LUuuZLSVzH4l&#10;o18pmSvD+Mtl+H1Tu5VSRiulDL9/SulWanRPrLU8rWZ5bmR7QYnYG5HDT4m9w0Sa5dLW2ktL5s9k&#10;i9dGlP3DJJ2jyU+Z/XRR9tco+1uW10au/0zfdS+9/h8+/Yrr/tHfuuy6f/SU8ycNDHwrtDx9CP7H&#10;xZlxaWa+sEZcVPvlMxZXfSx7yRsP/sm4jG4tXd4UNd9zssH/qW7WeVqitswauR4RD0yD/xERP/W2&#10;O++qNT7d9/1d6+M+6qiLbBF1qZ4Vpf1oZHfROLqnbeT6zRmvD/2mLTPapHxz92Z9V3jJG2//k9rK&#10;raW0m0ppN9VWbl0M/kcMo5D2k6HoaomotUQpLabD05/I5W+9409LlM+NuqXPdF29r9Qa2bcYjbqz&#10;s8SFGeXFJfuLfufARc9a3PbGAy946s3XXHxp6cqLopXLSl26sEV3dmaJEjWitS9F5qeitE/0rbt3&#10;cftjaS1iCN63yIwy7o8uZfY7//X/dN5Zi+tGRPzG6857Vu27izLKi/vsLlzqytmRES1LZLbDtdZ7&#10;suVnW9T7Frc9GaXrRhHxhIg489/+wrnnLi5/VIyHe9prW49SMmoblyyx1Pf9zt/+xY16f/6OG596&#10;963vuvgLt7/rxXff+q6LP3/HjU+dz+Zb4d0HLjqnLNW/mcujx8dydLO/3mZznwE8NvhUgseY3/j5&#10;cy6KiBdFlOdHiRdHGQI5Xc1YXtoR2UrUOsQ0a63Rt0nQJqdXLk8iVS2j1Biuqi/DY8TGlasZ858A&#10;82GlRdPhUspsjdl6sytONz5KhoDXRtrG1ejD/mcmcavp8/l9z74qlY2hf4aAVplcOTq/7uRFzj2f&#10;M5R62GaumBumdduybJsrlBfaa/750Aybt9gIEm42C2puW4+NxE1XGU/qcJzcthj2v1iLbdbelLTx&#10;Yn7LzVst5jmYrrP90s0LNtpqru0nGWy06LQ5JhUv04beWGtqWHubYzZX8o1zZ3Nt5l9Ns96c00YZ&#10;SwyFyhjioUOeW4cU2nQqbCrUNK+5+s+S51ace39snNfbnAOz19uf/VvbY6Euk2ezZt0ml0Wbir/F&#10;CbZfrOd8YWabzucxd/y2OXZbSz19Nl+7BQvzO0zbZMt6EXP5b97v3Ftzo/0nabNzuwyfWbFQmumm&#10;G9WZ5L5YtZjf0caBHx42l3bTppPPzeFh7sr+MlfPUiYn6SRhrk02zt3hEzdifgdzZZ38XslZ6sb5&#10;uTFE1nwH66Q+ZXhZJq+HJdPyTms2Kcd0DLrMqHUyaXqtUVpGqfVI6/txlDaZNSGGgMqcXJ8OMVTG&#10;WeJwP14/FDFezei/VrPc1df48Gt//U9PehJC+E67+cDz9tWW6w8eXbv/ynd89jF97t584IJ9mXUY&#10;IiRr9OvfiIzyrpJx3RVv/8OTGmbku93NBy7YVzP2R8beKLESGatR4mArce3Lr9l8VfB73rTnzFbi&#10;+SXjsoi4qBstn72+Po5a6+G+9Z8sUW7qa/vQlW+58/Pz2z1cN1x1wb5sbX+3vLQ3MyeTqQ5DAF35&#10;PXil8g1X7dkXJfZnxt5ay0pmrPaZByPi2p99+4nvAIiIeM+bf+zM0TifX+rosoj+oq5bOrtv4+H7&#10;VWt3R2t3ZpQ7Mtq9EZP5b6Iul8jdGfHsjHhWlHxaiXJW9n2U6KPU8eGI+GS0elNm+dDLT/K4Xv+6&#10;c/dFTu4qqXWlRBzJqHdl9h8uEXe10j2waYNRLkfUM0rE+aMae1obnb08atFaRnQRXSmfay0+FCVv&#10;euVb/+D3Nm17HO983bP3Ran7o5TLS4loLb5UIj4eER8rpfvPreZ9P/eO//SofUbdcNXF+2JU99d+&#10;fW8ZjVYyx0dKy7vGfftwZNzVMh6Iksvn/eQbdpeo//vwd0SLyPwfP/Gutx1qEUdK193/c+/4g0et&#10;TBERv3PgghdkLc+NNrok6viCyNFZ44zI1n8lSvlIlLjuimvMAQA8Nmz+Bgl8x/2///BpL8mIK6LE&#10;xSXKD2XEVyOjnLJjKSIias1YHp06W38al5nGSSKmAagym2m3TUMsi8HDiCEgtfBJsH50+rdjWRnW&#10;KBGRqxERo+VT5vKYbDhElOZTNp4sBMVjOj3lNJNpfGd+hS22W7qx4WJwbsO2FR6KtE16TINhi2mL&#10;NiXNKrpN2uTVpqt6N+97U3B3+mw+uhjtWNXYZMuknHO2OQSDTZkujsV9MubmkJg8DlcdL1oo21x5&#10;NneazB2YnPx3nIoP5+3Wyk3O18mr+eDqfNmOk/HEULbFdh2Ox0bZ5iapnRzneSXKpKdg8dxa7AiY&#10;7Gd+nVl2033O25g8dsuiLbbrCKhRSpuOzP7IzTbe7rgfx6w5pu07f8xiU37bB/4fic01HU69Opc+&#10;F/CepC3udXg9SZ1buLhezM6fmCwdns/XcrbNpo3n8968n+32MQ18H9/GvmPWETCUqZQ66TCYrDAp&#10;8/zbssT2dR2KuPFq+nrjcXIMMze/b+Zt+qyLSY02Wmn2lpqsV8osoL8yJE87MqZtO/1/uHo2W4sS&#10;ES1bZOsjcjy5YjI/HREfj1pu+G9//U8/PMkUHnN+58C5P9qi+4M6GW4ro90SWR9YX1u7q2V++LHc&#10;CXDzgQv2ra09tH95eeflETXW145ERt6SWa+98u3HHqrke8m0A6C2tjdKrLSox+wAiIi45cDznr4+&#10;7i4qpVxWMp4fpTsrs0Rm/6WM0Udby/e1bvTRV711mOD2kZh2AJSu7C0lVjJjNSIPRtZrr3z71jJ9&#10;txs6AMr+zNzbjepK63NS37j2ypPsAIiIuOXA3qd30V/YR3txV8qFtRud3VofkRFrff+liHJvqfWr&#10;ETmdfm0UXbdSWv/kyDi91jgt2jhatuj7ErXk50rJD2XNm15xzckH3q//+XP3RS37S+TeiLISGZHR&#10;DpVS7sks90ft1qMMtzvUiFjPh0YR8YTMcsbOpR1ntcyoUaOP/vBSN7qvlXZHafUDSzVufThDTL3z&#10;dc/eF1H2R8m9JbqV4Xd+96UseW+NuDda/Kc2qh9+tDoBbrjq4n2llP0lxntLHa1EjGPc94eytXsy&#10;4v7Iup7RjyJy5ehDR58//H3XYsfSKbf2NVZrX76Wo3ZXLd2HH61OgPceuPD8rPGSyPKC0rVnRpSz&#10;Wt/FuJbIcfvjyPzdGuVdP/nm2044tBPAt8PJfHMEvo3+9f/wtIv6jEtLiXMiys6IiB3Lw7D+3ST4&#10;MeomHQCTd/CWGMp0wSR60iaBmK3rzSkxCyI//vv/m2gto9Z6+XAlZ0ZG3BIR8fWvLN6hOhcgnUaY&#10;5mOmk6JsDqPOvVoo02IYsU6DO3OFz2jD3JHHrNBiLg/HYsB3owwbCXPPJ7tqUaNGiza3cPPtxdsF&#10;cWNTz03mRrmnnTYn62QCgduv8fD2s53pvRkntn0JIiKizJ8Tj+T4bT1ug2MH/fP4JTq+TZOXnkTd&#10;Z8Vb3ONiuafv3Yg6Ob+3bY25xJPY+8zi3o9drhMbNn04e9/GrCNguv/598Ps6TFt2zbbWGzlecPb&#10;u2zujKix5QzJ+V7WiW33P8mmbtPxksc8debznn2obFmyaPjcmTzf5lbzOq3BdFGdBPxnK2xsv3gH&#10;07b6oTTT4P7m+k+D/5PfOC3n3ssLtdgy+e/m5bMyHa/ym2w+VhHDHADTzVtmRJsMb5Hr0aI94A4A&#10;vhvc9MbnnL82Gn381BwP793WVrPWw+Oj49syy/WvfMenP7C4zWPFDVc9b18pbf/S0q7LM7tYXzsS&#10;kXFL1PyvpgPgvVfv2RdR9g/DmQ13AGSJgxF57cvesn3w+Yar9zyza/VFGUs/2dX+R1vrTiulxQNr&#10;/edGpftQlHrTq3711pMOGC965+v37Kul7C9d2ZstV0ot/1V0AJRa9nZlcgdAawcj82F1AMRkIt+u&#10;G12YUV7c+v7C2nVnZz90NGfGkT5ynJlZuy4is2TEqJSyq9QSrbXh92x/9HC2el+U/o6S8YHMhxd4&#10;v/7nzx3OqZJ7s3YrJdvwOzDrkVbLuHY1N+5ELJEtS9eNRhFtVwyTWBwu/dr9EfFntdbPlFZvy9rf&#10;eeXbP7V1+KTjmHYAlFL2ZptcMFa7qLUe6fv+/lq7WzPXr3/Vrz06n1HzHQBRRislxsNd8K0caZnj&#10;MtzkXkqJUWTuihzm6MoWR6LkuHW5mllvq9mu/we/9oePSpl+55oLLossr4kSl0SUH4haI8dxOEvc&#10;N27ljtL6D9Qc3fqKb6LDDuDRdBLf9oBvt+v+0dnnR/SnR5bhsv+IWN4xTAB8zMmAj2F6GcrJmI7+&#10;+fi/eebCkoiYjJ/59a/8xeKS7W0ZW3NLwsM3G570sTZO6THqNknevHSh7JOXm1MfzlHbrI/RYtIW&#10;Q3ke+T4WbbfP7rj5b13/W+945XmYTnj6HW+FbvGEOIbR9mXe/vR52LYUoZvu75Eem23K+jBNy/RI&#10;6/TN6rarezf76PvmdQ+jcnMT2H7T5g52t+2H0tyLuSbYco7EcJg3l2vj1ab0TY22cG5sqdiWhE22&#10;LccJbHvMxv2sLH0Zr0fU+wX/eay75U0/8pQW5cX9uP/J0o1fnG0UmXFPiXjMdwC8643PvSwzXx0Z&#10;F3ejx5+2vv7A4ci4LaNd/6p3PDoBuMe6f/fGPZe1Wl4dEReXjNOyxOGIuK22vP7v/cqdx2yDd73p&#10;gh8vUV4RWS6NiCeP+/LEcRtHZN7cldFN49J/5NXvuGPxipyT8ptv2HNZRHl1KXFxRpxWIg5nxm0R&#10;ef2r3nHsMn23etcb91yWk2NQs55WSh7u+7ytlLz+lcc5Bsdyy4ELnx5RL4yMF0Upf7tv7ftLKU+M&#10;GIZmzRiGZM2cBOBLRmn94ezX1vu+HO52LN1Txkc/Exm3la6/8/JrHl7g/d/+/LmXtVpfXbJdHKWd&#10;NqSWlYwuotShj39yt99wx1+Jlhl9eygy84ullHuWR7s+H7H+RyXr52JUvviqh9EBMfWb//iHLmtR&#10;X10yLo4sp0VtUcpoZQgvtXsi6m2R7VHrAHjXG58/fJ5Eubi1tdMyxlEiVjLr5LKBydxFk6tHMttq&#10;RKxklMjhDqp7auRtkfnodgBEeXVmXFy72NXG3eH1lveMavlM37fbxl3eeeU1tz+s4wvwraQDAAAA&#10;4DHot3/x2S+oUX9ifcfyDy2tHT11tLT8QIm866Gja4/pIYBueONzzq9ZXli7x58TkTtraQ+srT10&#10;V2T58JWP0hAcj3XvfeN550cpL4xSzomInRHxQGTeFZkfftmvHLsNhvkAli6IFheV2s5s/Wg5I8ZH&#10;19fu27G09PHxenzsVf/iti8ubncybnjDeee3Ul4YWc4pETsz4oEoeVfN/J48Lje88bzza+lemCXP&#10;qVF3tmgPdFnuGmf/4SuPcwyO55YDFz49o+wpUc8vkWf0GTsjYiUid5daT4soo4wYl4zDGe1QdKPV&#10;6McPZOsPRZTPlpafi+i/+HCu/J/6jV94zvkt2wuz1HNKiZ3TEYdyvru8dENHQC1RS41Su8g2Xusj&#10;D9Usnx3F+POl5Z9d+Wt/9KcbGz08v/ELzz4/snthlDynlNwZMey3q6PIjAdKibuiPHrv9RveeOH5&#10;NdsLM0bnRJSdmWsbnf2lj8j5+m/cAthPbjgsJR/Iko/6EECtxgtLxDkRZRQRh1orn80on4tx/aIr&#10;/4HHGh0AAAAAj1E3vOHZ59foTq+1X2qtW2/RP+YnAY5JJ0Abl9NrlqVWcr1Gd/+jFRD8bvHeN553&#10;fo1yequxVFust8j7jxf8n3rPm/acmf3yGS3iCWt9jGot2TIeam3ty//gX3ziDxfXfzhueMN557co&#10;p2fGUimxXiO/p4/LDbNj0C3V1q+3yPsfafB/6j1v+rEzs/ZnlBpPKJE7W6u7I9ozutrtbpHLEXWt&#10;RBwq0b6Q0Q5llAdinKs1+vsuf+sdjzjwHpNOgGzt9Oz62Z3iG/fLbXcrXxctclxKWY2+3veaX/vm&#10;9j/1G7/wnPNrXTs9syzN369XSqy3rt7/aI3/P3XDGy88v0ae3tpQ723v9ouIiH7hrsSIUnL9WzEJ&#10;8DAPQJ5eWlfGkat1NLrv8l/+/UelfQEebToAAAAAAB6BGw+84Kld9LsjykqJGGXEOKJb7SMPXXHN&#10;R//z4vo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w2Pf/A3/qjyVhYw7WAAAAAElFTkSuQmCCUEsDBAoA&#10;AAAAAAAAIQA6CJE4X+kAAF/pAAAWAAAAZHJzL21lZGlhL2hkcGhvdG8xLndkcElJvAEIAAAACQAB&#10;vAEAEAAAAHoAAAACvAQAAQAAAAAAAAAEvAQAAQAAAAAAAACAvAQAAQAAAAAGAACBvAQAAQAAAAAE&#10;AACCvAsAAQAAAAAAwEKDvAsAAQAAAAAAwELAvAQAAQAAAIoAAADBvAQAAQAAANXoAAAAAAAAJMPd&#10;bwNO/kuxhT13do3JDFdNUEhPVE8AEcTAcQX/A/8AUAMQEBAQEBAQEHAAwgNjbCBISMMFRUAAAQAA&#10;AFQAsf8A1wErAYj/Aa4CAgJf/wKFAtkDNv8DXAOwBA3/BDMEhwTk/wUKBV4Fu/8F4QeHFTlF8E/b&#10;UXlctoBHg+eE1Ymf/5CikY6Wqv+gmaEnoyb/ppunCafV/6ioqVisbLQJtPC1k7gt/71YviDCos+6&#10;0Y/SUtaE4TTiF+Jr4sj/4u7jQuOf/+PF5Bnkdv/knOTw5U3/5XPlx+Yk/+ZK5p7m+//nIed159L/&#10;AARCgAABAAABAd+AAAQAAAIAAAgAAQABAAgCBEqqqqqqqqqqqqqqqqqqqqqqqqqqqqqqqqqqqqqq&#10;qqqqqqqqqqqqqqqqqqqqqqqqqqqqqqqqqqqqqqqqqqqqAAABAgAAAAAAAAAAAAAAAAAAAAAAAAAA&#10;AAAAAAAAAAAAAAAAAAAAAAAAAAAAAAAAAAAAAAAAAAAAAAAAAAAAAAAAAAAAAAAAAAAAAAAAAAAA&#10;AAAAAAAAAAAAAAAAAAABA0cn//////////////////////////////////////////AAAAEJ34AA&#10;BAAAAgAACAABAAEACAIESqqqqqqqqqqqqqqqqqqqqqqqqqqqqqqqqqqqqqqqqqqqqqqqqqqqqqqq&#10;qqqqqqqqqqqqqqqqqqqqqqqqqqoAAAEKAAAAAAAAAAAAAAAAAAAAAAAAAAAAAAAAAAAAAAAAAAAA&#10;AAAAAAAAAAAAAAAAAAAAAAAAAAAAAAAAAAAAAAAAAAAAAAAAAAAAAAAAAAAAAAAAAAAAAAAAAAAA&#10;AAELRyf/////////////////////////////////////////8AAAARHfgAAEAAACAAAIAAEAAQAI&#10;AgRKqqqqqqqqqqqqqqqqqqqqqqqqqqqqqqqqqqqqqqqqqqqqqqqqqqqqqqqqqqqqqqqqqqqqqqqq&#10;qqqqqqqqqgAAARIAAAAAAAAAAAAAAAAAAAAAAAAAAAAAAAAAAAAAAAAAAAAAAAAAAAAAAAAAAAAA&#10;AAAAAAAAAAAAAAAAAAAAAAAAAAAAAAAAAAAAAAAAAAAAAAAAAAAAAAAAAAAAARNHJ///////////&#10;///////////////////////////////wAAABGd+AAAQAAAIAAAgAAQABAAgCBEqqqqqqqqqqqqqq&#10;qqqqqqqqqqqqqqqqqqqqqqqqqqqqqqqqqqqqqqqqqqqqqqqqqqqqqqqqqqqqqqqqqqqqAAABGgAA&#10;AAAAAAAAAAAAAAAAAAAAAAAAAAAAAAAAAAAAAAAAAAAAAAAAAAAAAAAAAAAAAAAAAAAAAAAAAAAA&#10;AAAAAAAAAAAAAAAAAAAAAAAAAAAAAAAAAAAAAAAAAAABG0cn////////////////////////////&#10;//////////////AAAAEh34AABAAAAgAACAABAAEACAIESqqqqqqqqqqqqqqqqqqqqqqqqqqqqqqq&#10;qqqqqqqqqqqqqqqqqqqqqqqqqqqqqqqqqqqqqqqqqqqqqqqqqqoAAAEiAAAAAAAAAAAAAAAAAAAA&#10;AAAAAAAAAAAAAAAAAAAAAAAAAAAAAAAAAAAAAAAAAAAAAAAAAAAAAAAAAAAAAAAAAAAAAAAAAAAA&#10;AAAAAAAAAAAAAAAAAAAAAAAAAAEjRyf/////////////////////////////////////////8AAA&#10;ASnfgAAEAAACAAAIAAEAAQAIAgRKqqqqqqqqqqqqqqqqqqqqqqqqqqqqqqqqqqqqqqqqqqqqqqqq&#10;qqqqqqqqqqqqqqqqqqqqqqqqqqqqqqqqqgAAASoAAAAAAAAAAAAAAAAAAAAAAAAAAAAAAAAAAAAA&#10;AAAAAAAAAAAAAAAAAAAAAAAAAAAAAAAAAAAAAAAAAAAAAAAAAAAAAAAAAAAAAAAAAAAAAAAAAAAA&#10;AAAAAAAAAStHJ//////////////////////////////////////////wAAABMd+AAAQAAAIAAAgA&#10;AQABAAgCBEqqqqqqqqqqqqqqqqqqqqqqqqqqqqqqqqqqqqqqqqqqqqqqqqqqqqqqqqqqqqqqqqqq&#10;qqqqqqqqqqqqqqqqAAABMgAAAAAAAAAAAAAAAAAAAAAAAAAAAAAAAAAAAAAAAAAAAAAAAAAAAAAA&#10;AAAAAAAAAAAAAAAAAAAAAAAAAAAAAAAAAAAAAAAAAAAAAAAAAAAAAAAAAAAAAAAAAAABM0cn////&#10;//////////////////////////////////////AAAAE534AABAAAAgAACAABAAEACAIESqqqqqqq&#10;qqqqqqqqqqqqqqqqqqqqqqqqqphEmBArCM+BCqPxGCFVVMJGSAiewnAnBJ6wiRoIBorOU9ck0DEA&#10;CACAQSqW1hQLigmFsJcfAjdQQV4UqtYxiSRWCUwg9DWEys4JD1CVxafRJAoYdSITypjSCj8XTDEj&#10;iiOJUZgBACCHuN2ENKgPQBeK6JEv6fXSX7yEQ0+kdx4TFyvPRcG5AAIDJKCEpmcABIU9/ugQJl4a&#10;yLbg5wpFVJ9/UE05HOXcSDE7MKQgwsA9aM+mxUSkEyKkPdJglhCeyBCP1EPvBUBlgs1SUhkpBBCz&#10;V9ordijRGUJCjlFsyqJBYwgCBTwSm1YOoyBpFu1bq51jj0ONykiQkyEExCQPIrDAjkEJ7+iImHsl&#10;8id0J+ykWzozquG44gtp9iicIK4yJjQWeU7J9Yay5JkdI6SpHTyPonSiwKRKYEWqlMiDMnKNZIxW&#10;mLdFX1LGzhvBUMyZlEaeEhhzYmpuzJQNJE8fESgNUspUysLhgSPKT5eBgmyrNT76OGHYEwAAAToA&#10;AAAAAAAAAAAAAAAAAAAAAAAAAAAAAAAAAAAAAAAAAAAAAAAAAAAAAAAAAAAAAAAAAAAAAAAAAAAA&#10;AAAAAAAAAAAAAAAAfgiwQQIYQowiOIILRBBdGM+2E/eBCKM5jyNEbR5/gj4RxjDCMhCCRogh4mD4&#10;2xtcTwQQUPjCAC0EL8Gv6ETMg+7BclVHmUgYAAAB+CR8CQ1CJaEjYEMoQGCQe+ApQFQgfhBoIB6y&#10;k8XZHBCoEHo9CEwSllO4RT0vmifgiCBB4EpoENrOQRxF4MJOjhhDsKePdNIqsJDQIhITCCAxUGEO&#10;GjF6f4QqHoSPhIELjQhp0XEEQiRvJ0iESv4mPxBxZUITEhYz+JELGmgT9lSUtNGhCfg/UcOGkEMc&#10;klZAAivvpaEAXnauOwUWQukKhUn/wkcuREU+hYABhYBdakCWPPUrZN5JsaYiMAuVJMQAYknVGyvX&#10;AhjwAAAAAAAAAAAB4AAAAAAAAbt1v2ntt0rYo1qTaYr/hA4Ihwi6CZvCLIsEqcIBBCsIpgi2CCYQ&#10;Dj4QFHPxTmev4bBQRpgpgiLJGwMCi5usnjmwa1EhIaEtTTz1/TFxJ3Gh/EUaMosLi40fFhV9N2yH&#10;7rWsYSyv5isnJAkEAKefMaNsFjY2WO4k3pRAhLgAAAABgAOhYsAAAAAAAAAU0DAQAE2AAA+CF4Qa&#10;CF4RPBDoDhBcIBBDsILAMHC8LkVNDpMGPmj48JfLkhMt8lu2/BIuCR8EIghmEiMJG4OPHMIdgEEc&#10;+L7vm6JVrqYIPBCY8bCC4Qj8yYueBAvn8JIwQXHxMSCMY2EBIXEtn4kSFwKTGxV4PhCY3u6B18ti&#10;rclcm/BAIterIjuQeLyrdDokSjIGWLOw156foe75o7lwbzTLqBjjyr0IvHQm7gB7+y4zUsUOAx1P&#10;8Qu+Z7KCZVDUptGjPHlAWXDEZpK0jkhVQvbHhP5OsZJlpIPb2ej8JOQNuihnCAwDLn/FM+ncYrkO&#10;1x+70HHb/26LRCGlIkBlABwUA9m+tQ4ZJNhbmqyKQLryrFolpHOMRAV//A7lix4+EAqLZDhL2k04&#10;g30qJobMIZEAsZMgAObMOqRBSV88e1EWHh3aD0ZACgxnBwQEQBMgsCAFTEASn5PKhy2RWNM7Kw8/&#10;JyJm8HJDECLf39Dzsal/R+jAbvAAAAAAAAAAAAAAA8AAAAAAAIFlgKwcT6tJX3+0uIu8DqNxeAo4&#10;IHiQQKcIJGyK9rP/lujxrY+Qiz01Axy6oxdUcu66k3nwYITBA4fCIsIDBAVir6u0uJCQ0U3M/93u&#10;KUEZ3x3I8df8Ca1qp+xoeBQvnU5f5P8JOUFQlCI6kJ9cOZODYnvN0aCjGAmwEYexJHqjFr5mguSi&#10;VFVlRRADN5AO9kLi8phWtgAIAG1lSZIBxp0nW0PmbrR0KpN1rrtD5vKLCcJpkogDmxF2yellhEYu&#10;sN4qI8wwjrveA8KfnNKR8hPiQCECW0bcQffRusR+E6HVEK5NLTo4B5/FJxuMUgh/uasAADGus/F5&#10;6wIpT0snqhXWykDATQZJIKW2HJQVQNABsLWa0lHodcKFmNUoDikhBBigAAMAAAlQAAAHwUDAYAAe&#10;EEKAMAgAAAAAAYABAgCyCSAhFEAxAAA5EEHNEoQgAQACAWmBk9Wpzsz2ToB7UK3sLg5Mlz2sboxv&#10;p7+q8AAAAAAAOtNsl+2/LZj9zxbYQYfxKiZovvRPT1crLCWyRfQQAVz4xlrH/ciRRJ1rUZDiLYQG&#10;CDw2BgguPBF956+BMIdwhISjIQ4UJba11IBQFnYHxIAAsFZgQtyMERuG9MldI8hJwAivAKBAWQYQ&#10;hYjknGNEMoeEAbRickECoiIo+CYeMIdEGAELAmrDfkAKuoyqZiKXI4MFIDsCYKoJQZMIA+GAtPKy&#10;Bwy0WbUX0mzCALO243blqQZJ5FDYDRX0Kv1hBzvsYdfWJbjITtDJyizKiwADeABGpuKO65rQg0xO&#10;GWa+Oox2nzzFigIQAPzUtDpyARwOceLg1DepPt/EqFrLJdWlVIcVO6gBt2UYRMmE0eM9HwgMBvrt&#10;6NtomU3OEdCZw4ES2yGIokEAMMhCwAEYwEgKbNoBvWZMjRwpk9PPRIWYSKUEBtRloWyAoDDZ6zPY&#10;GhDrp6HJMJ303z+huoQToR3SoOguEDYQOEviwunqVpV65pnUgagj4oYwwAACAAAcYAAABOQExiQA&#10;AUTEaAGAz/g8kpJJKEIBjVT1zRVIG2+Xaarfw2eJoU9BQAAjS1poVhlKLQ9KHhSyLv381zI/eXpy&#10;DWGRgkDsoIBAS97alr+XGbWMnI+L0eZA8j10SHNPqwMyUOIo8hcHhAF/LANvnlxMwzAJt7JaURmk&#10;qsi1Ugzt2JLyCsYC2SAw1q+Qnau6erdHoAgHCCtIiCiAEDVoQQ4gwUqzFTiIpuhKDFACDyTAKBQY&#10;UfoQw4RhUXvNaVj4DMo1oSDVbJEj+/FRkIMQRDWdkWa1CTfoVk6xOKQ2w+7cqHWzWKuQhWovanQn&#10;AVITA4sLdwQGCHuFO0nmS/EJolGIOBtKI1H0/aPastyXw52ROfR4T1svrPz36Nhz6dscEOGHLokF&#10;5YedLUQwaAk2gP/XpO/XUUvYrNNbx4kEqQqrBICiQBAAAAAILwAamz4yMEJI7Rthb6tQyQB5KJCY&#10;NBioAAQGjdVcmIkSxWop6LrFRNh4quEy8ERhoyKaUdjQwAvax0rUZUTUzahK6yQp6Wlo5cQID+HW&#10;SuVVAxBWAHrpC3kSyJrZs6hV96rnRtyNAFDR8g95SpFOwlQmCAt53O1l0DrQf3m/AAAAAAAAAAAA&#10;AAAAAAAAAABCPZkIVTkJuU3LRsJMp7QYiMXgg6+YQDWJCSVJeFd2HS56EPUU5iiAABvHX0Hch9mS&#10;98s9EO2Jhqbie2feyhFduWDNEzxK9G+vUwVl9+AAUYAAhgMQwAAEQACFkzEY6EkaYLHVCjhTXEBC&#10;G0IJqZhC7NorS70lAUGelM8fUxoiAwuApI+w0YzNRMk5b3N1R0JvCpOgRJJRYt6mCAYCJhAYDAc2&#10;dXzvkKcActBVKIdoKIEHIEgAg2mIAZu/NlzF2iTj5+udfkJPqkXRhWRYIjxMIb+ORCU52gHueNbm&#10;okADAAFAA4AADEYwwkiEJERCFUWOm8af654z2FWyeKYXtatKTWvWCG3ggMEIt7+EQRMFk2/BBuHe&#10;oyfuPY2ZCs5su0E3vkD2WJAcSZewIeJgdq0WjOE/Xfq6PuErCXcxm+Eb4h5LEwpmwGbXCE2WuJiK&#10;B5YHi7os8F81YdU8k0jx+rCY8NDxn0G8MtME2CYYBIxZnptiE9O7fIQdC2ilNc+TiQGKtUcsKeFD&#10;HJAAwVwK0LOZUpvIj16Nq2pkDaQoHGxAMrCgONCAAwEAACvoMCAgSgcmHhduVpWOT3mSQsrIRFRy&#10;UI7ghEXDzOGhSdLG6a6/UsAqJxH/7kSHHaa0elBDTj0hIBU5BjE0BYCrmUUNUmvWcJsUopJYmBV4&#10;bFIt0cDfaAGe2jgMAAVQkp2jsfZXJNTdoPahEwU04MAAwBBBwQAAAB/okLHcIYAcb8mutBJrDMsL&#10;NRjD/Ap/+AYQ5eUb1dT9R2pmJLo3JNsPXBbhJWSVLhB+hcsSETo2Zwle7jopF8QpJA28H4gtRxb4&#10;RJlJYZOBgXvULCxR62SHJQWfkK2f8gYYoYogQYYQJkg8ABhDRUQMh9FVKHZTJhPRkoSl0EhPyC24&#10;SqIXkB7DzPhAcHA9O0FMXkTN6zQ2slmPLPR14TWDB9c3GWMDxAyCwhjsJsGo7V5iey3GhCm4lhBd&#10;lMGt4gGNJinm3Ew4RgTGazxGoIBAZa5Z2JReW3Vd4VAdNmDmSEesacECABlkaupxmpxnoa3uQ5Qg&#10;DTlb4Phqohy0g0WDUJASbYHIhP/FE4wdWQ/6NE4lSUdAiQYoidsrDB+cFoeB6GYT0QjyJMsU2XO2&#10;WZ0opsIr2bGdNeLem5MoUgbZkABtLK+lNMDxkj5ZUg1VwHBcwo+62BswEwsSWhKzDYnR5mpZiTG3&#10;U0fyqC/Tvqq0lUDoqhCEJi4FrmNxihI6yVtybJTX3zSlfKTsHmLVTUnKqQLCC788XxjDjTpDfuqh&#10;AYEeJsxslVQ4OPXZKyo9MhtjQRpuLFqlkGjgFcSAEAAg2ken0Gn07V2M2EDYZuCFImGCFFHAMAGJ&#10;AMAAGGTSMhEqRhBjEGMnEM3cZ3YYIBEKUhAbMAAAAwyeIYl4tAEwEZHvmUg6LlDoj+FKKS17iAcI&#10;CCD2xK7CA85Wi8qMDIzP2ZIAtvuCxq5j3ic7JQGEAgg2A/vYLZbYsAQAj5Bo8joCQuBTmWAi6Sgg&#10;AEEHwemIfhsnDQweitxitrXpOdJS8BAAIIfjNtjILcf+QQPYbouXL8tKrpaPh1K1YA79oGUH5BCu&#10;gfoTPiZSJma7OnPjyuVJVzGwXO0VCi30WTqAkAoSBUB4jmpTs52Ie7P3FgT/XJH05vmdwNrBQKgh&#10;QkBiSbSFljfoYc3m7LQTXT2v2qbCY9tjLA2ZWaWxAoSAkh9rV3WO8pkRpF1ooR2VWxzUR9egXmXS&#10;waGoNoaAgHAeJbatR7zp45a1Qpk9rM/3FFzqtEhTCFP5QIAoJtIICZpraEbzyLuzH+ajT1h3lxCf&#10;9hlB9zrKIwGRNjAQBC1645pVkNNnXy0IAAABO0cn/////////////////3WIeM94y9+KJGn5MVt8&#10;wASOMWTEXb5h5f8f2cb6I42jFkm1lQsPVmDbqxYP3QW2fNVVLI+zxl7xt9BEvJiGr0QspEZfr4WF&#10;ChwiXw+2WQeTT10CIP6WQZRImCTSCqSgTxl72XfghAggAkR9mshFr7IRXCiMWoURX/57fmDDvdGe&#10;lnunja6y5c1UbSrJOrRghqUAyMDvi24STggkIoEAgGsaqxn29njSpaIRErCGzSX1K8tRtGsU2FPl&#10;l214ZETD8bL5JjRhUX3adr5XWi9JsRl7zH4DARMCcBosEhKMRrstbggsHh6MqMa6LYaiTwlKXR3C&#10;AwaGgGHItJOoOELvuoGFP0Wg5YW1oNe5iJLUcITfSw7gCVaTx7aHjAdLG6tCAH5kHaEOmoOMIlAK&#10;QnBEVCIbWoLtSqZgh0CARq6XyIhw8I6EFpKI6vROFIIVgQWpkjIoCxCMGye5RZYuJfNG+XVjQkj0&#10;evIHa6MbRDyzSnkK57O+VRPpVc9SYnK4tbFoiDZ0LktFxsGS02FUx56JF5FgNAOtI+krw0MquwnY&#10;qM9ONbQUjaNDCcEcececfgh1BTQl10J6YNoEEo06pDloHCHQC75pjKh5KEBgh7CFEHlgsBF8j3kP&#10;AU6lKaKWpGNQFB3q+SWQYIBDxta4bghEFMIFpp5PVrwECBFqR72TcEBgGCzzQmJg4CiUsYxByMgg&#10;8vMhMT/QgUBQsKm4tifr7kkDnbMSQl0kMro8oqc0iCalCKIWThqSMasTqFvibfGha1UR3qaEqTX0&#10;JCE4+Q6JkWqSlNjViyTdQ4WRljhMXLDEs5rFhJlEH99kkC2RmBVpYQmUx+qNtw6WRpU2A9wjLH9m&#10;OY6Dnlc0F6HasVVB/UzSq+gW6EqojdrRjWIdjaDZcEKwjTfxcmKSBWYUuqs2vUHs1MnybBpnyxAR&#10;oApU1kiiEi9j4mrmmvcQvXtWLSD5TJob20IqxG7WjWMQ7DeRw7mL89cmL9VIsXRNFiXUHadvmUjP&#10;/Q7ma8ZY9kEHCAsvaAPR2BU8mDKNgzeMh4YhzQJkICI1CgBOgQJIgpJZPBMvsSWODrwClJJIhubD&#10;6MJr1R7P0Mxu1JEaWPTG4RkTxkO4GiD4JwQEZjwW1VIbyxVZVBvRhn9Ut0b8iPTG8sE2N5XIUAKS&#10;az0Jxaa5hQGAD5auKqhv6jGtUwaohlJ9rCLQvVC7X/DVJjwpKH/u38bliwhbDVpS240OPC2lR2sT&#10;HoBpDGgTCmFu6IIfrR6SG20tblkvZ3708iEJwBAEXDuHmVftr//ZYlyZK2GiTFiybO7arD4uBDz2&#10;gFX5cTb0o97qNVy2YyFYakPaWU9xa4GNAnj5OfFtZu/YQnGxOxZmIXv82f2K8T+Z7l4OiMz4IiLd&#10;NOOKZSQDaUQyejSvGXpOE7Y60XImFIrap29siiVvNEleDX0h9H9/ccqiYkVomLqrhx0J1clRPm7Z&#10;9Ex4v+8mhSVefvGx1O11RxaSnRLBNTGSKtRmEIsSJb9oTvZ+0r9LCYEQQladWIXUxPJSq02UypoB&#10;BmAr9S2ab4eOtEMJp7SkKiSQsyhGe8x6A1HDERGOS1WtOEI70Lg40d5LIf8yYkzSEyMbNBR/PHi4&#10;0X/VbmhhwvczFT++iCgsLnjY+eJabnXpRDIEDhpgUS/tidmMv6bWm9F8SsZAEaJYpD4jdslFTZKo&#10;enSo9C2BfVPq1oVhX53zo1a709MoX0JiXiKVOvWbUROCc6kJVjQ3WRD7jP6JtIf2GCDwQOEvnyVW&#10;auHlx3HjWntS5DAAx+AwGTAlE2k0Owwl8uYiJerBh4IREnGz5RVGU3LBCYfFxOOqEREr8rHiwQVD&#10;z2R92wgWBgUfpTMs9XEP4mJhBWLdNLuWEP2P89o0UWoGEA7JmggULF9nzV7pUENgXQQHExL7Efo0&#10;/dhAKjZZMTBaWVKY/vSseYRBh0ABBmoIVEPFU7J0ldoSvLlo2TGEv5+YoklZWlSMVG682QiRWRvQ&#10;K+8ZkbuVjaVsOSVZNfotTrHvIUiRFHh4SSjYLVcsSNhsbBc6PwE4MxmuGEeYieCHR8uJ/TcNFJxg&#10;iMVGzGIGEE9WC3Y1L3IRiRv4QS3EA3TFWR8WF3ozbzeo1geTB1gtjZ40SkGwRNrilTHgwgGJD0r9&#10;gM3tX/pwiL24QGyyXJUDCEt4QEcYuEKmTCAtOEVewAwYIKDBAhKEqGre1srlQAWeHZhxl8tlsxy3&#10;KtIqJVv3bK+OGxxNySfihIkcSECHE6PLNqsnP3o41x9ybI5PU4kzIc40zIcKxGc9l3jIHuqwQExl&#10;CACwc/XCjpmF3Ry5CwDQFoJTu/InE7rdFmWCQQMUrWiRmpEWEumhG2aNTbrLqFyxEmBGEgQAkHgJ&#10;+jUKijMaW+2EjOOEUZqPZA5O6uiqWCos15qbyq3kU8Flnz9n3ShYIEY+4CZ0eimXNM7rKEVTpcpg&#10;BgxUoAJgRh4QAbizKhon1NnxsttHJ6gQZiMveZQMGXvGQPYInIYzBFBDHYfAhyhLGPhTzSdWgial&#10;iIer0FlKtVlUqSjCFGEBjEwhZhAoxMIYYQKMTCGmECjODBhoNAEAQBAGAocwFDm8homn4ro2ECFP&#10;Wz0TCc2LEMsOxDLDsXKHsXKHDEGYgxjIXjL3hk41mEPzEANbICgiF4uTLxk3s6OYtQIgMk6Y5F4I&#10;mQYjBAt0CAwIBJ3OtzvphD8ICGbCIMICZTDhEGDD+EQ4MPBEOgyVgEk0AQBAEAf6Y+EQOoJgEfGj&#10;abN+2UQ/+fQMBkPRZcUipqNC42YPY2UOxsgbj5ATxl7xlr8IPAezQvX7vbM+mAwMOfwqwBghkBiU&#10;u37bN0xcWCBZopH01ik4vg8D7ipaBhdJWwcbCAFVOykGNjY+zKKQYRHhAA91XlGxxTi+rkHQkaUO&#10;4nIUBItQTNIgAYINQAOG4kTeLRNtsX/xDZIXCxaSbNffZIvSWjRoGcntYoGz8wfZCkD7/h5AOPkD&#10;SImT2D6ixfGPtoyN4z34QHA4iQESrQQ3Hz+nqMuaGXCFx9FE7/OqvYVM3WAQoRAotxs2HHgGIk5T&#10;HQMIoqLF3OUXYoRSYLRTbGw8M5yesjehQBR6goIEDzZA9UzD+5ocboWLF+otj0EilEsEg13R/eSI&#10;ebFgVUvhF0QJKYWxbBw1DMOuGQPGS8EjAwgeEAMHq0JgTszdagDrIK8RKiHHymmSoGeCIzZwAQQB&#10;kxkhvZHtJAwuByPri8gQAORQ7CQnLmMnqisR1Bqspj+xmvQo7uhQrf9VvnbEJjZhlePB3CC4QrIr&#10;aMgZo8VV/h0DJE/1/0I/H0EIhInGNzoYIDBB81svpFeCCJv5uUbjbJgxMIHCdauGg7tSQGX/TMgY&#10;QGEj5ImdKhUHFggJifJIGCxcl4hRJIEWCEkED0WhALpeTMkoAHDg1AkEEDzYhsS+onBr2daYGx6l&#10;h6JG1aCw0f8U+zXHgVQdYP5tsnleiniX/bMgJHir2XUNpoJne5j7qYww+tqaBjwxO8VF9yvYaSin&#10;mkLti86DImYKTIjq1PdJI0A4HN1Fa6Cd3o1a9st3nYlJ5Iy/bXMT9OCyvtUoAZPwhwzMImgAZmgp&#10;ANnUwLwgo4Dfum1DSUC8jxZHFptfTMeTF9zqbyaFxcm0VupNexZ17S3edtSfoi9Tdl6Y+R7qlADb&#10;feMYYk6p6XO6kyCIe2G3Ht4WM4YEpghtvvAW9K9xKwgxbQgMAzXltO8sM0NYmNGLdlcOy2j87ALE&#10;iGgk2Pibt5M6M0XlJnAPGkGGpBB4Da8LLYqYM56+YMIDgMmXN5+5jS8eKdUMnSKynqt7I9VUmDAd&#10;9uJeyQ4clQPLGxqhvGJrGeggQSDFYONeZoDg3L/d4e1zU6NKjp8ZnTt1MWNo8TEx8ovW9ZM5kYwC&#10;GEgwT2HUENyT4xdLJqG55wehA4BcfhTM39iPMBhRYRENhHLbsuNhA5Imxgd0a9EER/5Zi20TeMEL&#10;wN7RdbyVYegI3wAOTQghHo7ATM1kPMEGhhTsGpZq0nxrwh5tQ/SE3rNRSK7sQNIWDMI0DBhTIl3I&#10;aOlHjuSXIZ5E6VORuNXsJEl0nEvRmHQqMn3SADjRxK4SZyUOdgl9mKIX6clo1xJZGy1UxvIpLRqE&#10;IZnC5gOMJK7u9r7e3W9rBEkTcuTKnEaCYIbgSG08oenvVoyVkaoBJT7r//hklGKj0QGBYLLEUT6K&#10;2PTBBI0eBKKLSWiPdhDiiiQQBOd6mESEpyLZAXdGggxHrSB6wru/ps0ckwTJVKRainEWr1U2igYM&#10;MQFCq2x7XACY0acYlQv7Jd4tG3cTDSJNLumnJmF75NFpPfpHmoioTa1xBEIumnVTHMSTIhajFJfB&#10;Pai4tRqjdTMbhYPnYjmWKaiAj/I0g8kar8gb6wmNlcxH0Q7EVHMmlhaoy2xQChMkSnEJk/HjkCKU&#10;REoTHvgN0LElv8AGaRMbvplJICa518kaz9TaNL92icb7pb4G/lkV9+2wo0xEc0n7NDDiOlEBMoEn&#10;oEKlreGVjEctsAZRqT5XJbA0siNAOPCAU7oqAR8h2p1Sl2xocybVrpTGuJikapFJz5ChVBUFAEaH&#10;qGUGk+YWxqXkaYZTAJvSlQsX+rTcEksYsIfjRpqTJObORcElJvhsDGrtzs6FZuGOstMlv1a6HfgV&#10;IfgBWAfL6kSfrpAGQYWoiI5FiHCA8T02ZoMnef3x1hWiq3Y+B5A2mmCPv4q61PZU6jTiGmyYUEaR&#10;IHsdrYhqJp4W6t2h76WSdG7lVjNb4UlOrqhoUIoytEE5142kkNDv73m9NXtFO6J9PIGVoEbfxZ60&#10;vZU+o04mhvzEUbBIJDK0j2shYRudizUmH80eYmoMuyYNicjcBxcrZE41qPNdQ6rZCA7R1kwAwQlA&#10;iFieSlMidy4g5sTdq9M8Smq+1iSL14m23WIgOap012Bpr8Ibm0mmNvG36DJeymkBpNIDScQlsnEJ&#10;cDMxjnAzOY9APRfE3rLQwmX0U12PjXAzOY84GZzHgQIdgwQJmaSZmqZmqamqcaZEK40yIWF9fkTt&#10;pNxf9dDIT7cWZIVxZkhmNvvMqvo289FChcBM8eFTaOolCsI3FmWGDMI2NvG+Mq8brAJixFBhQzwh&#10;RhAUYiggzaFALnkCDC4hlQwNtsN9kuMy2GMREQRAGQcIaYQNGLICAB7HIFAcUyoZjbxt5lLBlXwh&#10;moX0SFQkPhCjCBIxUAQUAIKHo6BM2DBYhlhwRBW0kztRkD+ZG2rBZWi731WX8bYSJlyV+rPki5as&#10;k9QNd6ZN1qyeLWwU7GMBmhZUWbm4RyyG0jhICoQDyfYi5Jt1D6w4QrCATnEvQ58+A9/Isp/6RS/1&#10;cKPCAJ0AM+AxI+SGjpcrHfXCBYJmcQAYQQiaADlo2i8um4dtO07qaAnplJsBHov30iP6KP4THpAU&#10;vOihFMzuNakxG8XIjSfdkb1cHGJ1HkSPw3/Vtin57nMsOjGe+XK2XKbaIIg/Db7HXqiyyyKjFsuX&#10;htLaejYSgWxtwsO2Ac3keZdLCF0ciggo7oQBCF2dIRntcpCJ/cmR97/PTqnYQVqoGjF1DAsaei1O&#10;poFGtSaTYMEEx4G63JkvEqQ6AQkaGiRklQ5qb96w2eD+pgMmLfig541f9WSE92S07oH2EDgCWVtx&#10;fd3SrpIoBZsiTkqNOROWEamQgY+CigQD3Xxujb7HPtInQ6iR6yCfRSxop+OokaJgmPerWVSJSGWN&#10;ETYPPyrdTrWybiZXc7knbizG4WkGa/29MdW3Ky1HBwQElmAkaCYj9WedhWbv+at7a+kcUJFvDYQD&#10;3jNmaKYBDtkJ4AyUhJTVmwni9oOp7rq/GmXLEsZJeUhgg2bEgdvZ9vPRk4piJlhciU2eUkzusIqZ&#10;kgkk2JHp4sN/VE2jSY2i4kZxo09E6tFkES6bsk2IokbBtXdWySr0eIu5smJfjYVtIwRGN6cEZc9i&#10;kCgqQDSXnWgBRPhrnqGghSE3VPEgRqQ5pAQB6iySxeXEdMlA450eHgvaeoascjRo0Lq41sYqyZpr&#10;MBmjrQqPifXEpMGsFPaMwCg0pXQh46MXU2JQGNCnajyALQURAh6nEBMmj0WXzZIy0KxM3lqKJKCn&#10;aNSlMrxJxHrABONGOjQyAdkomojacmAHcQRRGoTYQHtKUJPTKugAOYwawHREJeeS0JaXkxIuTyFm&#10;eeYBSyOHKRZ6edQBnMDTlVNVoBQqQ3k3lF4pgkkmPemmlsNbzSWHJAz611FblZFH/C5NjeayWnPW&#10;FYMBspZUpvkns4znjnYQAMnSUcYp/rT02wJweh49WcjC5Pb/ubBxaBi2kcvGsT9TUEoCLFlsG5O/&#10;EAHfO4qibx1kpx/OJ0bk1YUyAKIIKKoJaisE8fIPKvIk4SDneaYCcHYSJRUT+B5Pb7uB5kaaxLSO&#10;XQtYqFzIGJFs2DuVHrjesjiWT03cOJztE3RImJmM0LCQYqGQKuy8mGUQutT5Av5yB/SZJJkpboaW&#10;t0aDJaZY7cTRypWkR9YzL6nm0iyp67xd/MjA6SFEKxYgtsqTdMjRtHsrE85QPJ1Mopcm2wqNjRvV&#10;yRKuztokbM8pMXhLZ1oktp02JKEfRYZ6NHpO1ZkgWf5iMVgGBLfBj9mWVigsXBaXaSJOKGsXAE6c&#10;JXbXcc2hCCNib+1SS6ZG1gz9u5f6EIJplfHslMy3T3coONMvEllltskkkvYjzyfzY9yPH9HpCcC7&#10;kJFpRaU2NfJhAERcvnRpRXwixoj0bZRr8YQWT2C3h36Zk0ZRo7bIBFmLAWwSYhnPGESMY0i0eStR&#10;NeozJeouqaIIARWxzUFWUcilkm54bYmjqUz+BxtmRFlMfEjp4hPCA0iGDxgNxlTexArH5dCoAFll&#10;Nq2qxM5eOm0nVnslUNkvuoCKJ8adC5mLMQW6B5Y9t0eChV4SKOfRS7iCkVPLDAdB/sQ6ZE3CaVj8&#10;m434hiQaRIAOZ0WC4QIb2ZADJWE+ciMaZ4/BMsuV5sTKikIJQqZiBocvgRvivjVoavOST9N4/SEy&#10;ye+BeExsEzNayZp2taRtgdSUONUEAwCXhN7BBEhl0icFJ1hGOj5cIQVdEI9GXjBqAixoAy74RTUw&#10;gcfHIRpJkTQnFhIIEewsaKqkScwRT6LgqrxuNLUdjR80N3ujJlNSopER01NQtGxE5rkUY/NMLgfM&#10;6W7Sb12IKdJQt6K0ca3VzV8tG5yuS0U2KHsk3ggDrIJ+Da/7dd7Q1MZe8Ze/piINggWCfQgQGCCS&#10;MjCAsEEkZGEAYILIqMIDBDsB1icHpKxuU9lG0O9DhB4IDFMDd08aciYzoIRhArGPjCXVok239/+i&#10;+n996qmgoooqgQqjyUJKPJQko0lCSj8hJhsjJRYb/gX1xIkn26N1YTLPxRI2jsOddNbLaAYznjfG&#10;Ig1WCCyMjCBLrFkSQ4c2KDRaPJhK7J4mKtpGkGkOJI+ijwgP5gUZ4IFUrAcnInhYKTuo5WmvJ2mh&#10;MjVBlkfQ2MLB/uLDJ2n0d1jZ/wxBB9HVAVlO5ye4vYjz0f8nNVm1hlGxirISEy41fjRZ7tAixvYk&#10;5IkWt9yIBAIkCUW8RPX7/6CBwKKQLFNXmXfrAiCFYNGFvp9paVSysb7CVL2t7dUymwdV5mxIra97&#10;xJJiSfbXFiRKEY7xriQpaJg06bNDY2spmHawUOfCAwzhnOTIeOWYwiPmMEhfJ7sWFhvZ7PEsdKx6&#10;+EEhoQqdhL7rdpxY8Nm9G99cWXuvNHbqkybBAIfARKweCv3vYs9VfPlcREXZK50IUok1FJEEOwUY&#10;zYLeqwpmbZvV3oqEden0DqaQSmSQCgeylovDY7q8Y7IWkkL9az5Hc6LOWijE1/VbXWj1K5SZu6sW&#10;36WT5OjTsM8dKkvvC5KNijZM0IW+MZWbXttBEpm3WgjvK2/mYIjhKp4/eSPPEcIfAMt9xbrZiM9u&#10;VaRumVDU2maqamZnk/PXdl4eyVIBEzYuxKitcDBEZCbnQFqpF5ZeTVDYWNCx5jzEFn/1FFEKUmsP&#10;xulo3TeMAshR+98Dxr0bHt8n26UYVEplJCrqlievae4nCbw9tZ7fJc7VVqSJpsLGLKydtXsY2Rqj&#10;a9MWN+QbvlW6NOur7HIYHF1Jg9MRC9AqA3S9oK5C2pSHJqSFBk/yQBYgpInWlqGXXmjflg1bJeXW&#10;7vvD2HlfZpCtQF2zSDe/uOJ9/tJAfeNpsFnNvVWtMCBRfC1D+2tMDrRZFGkyUCeGQJ0EqmochWpM&#10;OX0pAd0UeRqg5P8kgEQK2EsKliCqCi+giIAgBUslU2mBgN/CjX9bmmB68WUw1WJScMkmgpJ1/0zc&#10;fL8USJXuismG/8dkVM3WtxfYW/XZKYzu+O0kaQ47AAE7gNhNlHEJPQHECH0tNIfPjPwKYmJH9Pwn&#10;tK5Em2uRJ7/kUZR4y8h2mBwqJY+OKf8h01mzL47L4RdaazWIKZ1aZKah0QEiL4uXMVpMDbOPFXov&#10;vhpnGF5tjEkHWxbdA2zuQVxZBD94iRmmeK4+kSJhL4arehkWTKe3xal/KzEI/vC5ASETNV2KzQsX&#10;+UXJPdTDQe6r+WmoIv74yL2vctsFl9xdi4lDPOtNybQIWJciq+xrri5qiidsa4rfn6xuJsaP1hkt&#10;O2KkoVLauY2UhErcYBVBdptUlwNBXhiMmSOk55Ma/j5SCc6xk1f9VuTNxbetmVDAJ9ON/tLdsKHO&#10;uXI99Y17XQ8g3rzZZiJCR3oprbnzpybqn29eSpsSby1LfpUlaC7Nynj2sgbX0ECGz7bSZUECHZ5t&#10;jGTCASbM85DOA3JNGLfhKLJlZlEroiUzIudBc1ro3+TcsaP4YW2uQPV337oteIok2LSe9xMlXknp&#10;6e45P9kjxTXtvwk3IRm+KJ1jRbRSeTre2Dya4hK93UskliAy4WUylBP0AGip5vTUBHo74aRDG7TI&#10;m3nE30zmECG8TCZWJEkpEqOa/vbkiRPDko3XYhpsce6C2urKilcv5qSU5Nnu30S5r2+iK0ccWuwm&#10;4tqLumtuvAZN24meT9Wzb2EAy2t8fZi00+jSyjial3GFUUcfd19rHCUELhrhXJmNiII1PI2jaeTi&#10;J18c9tq/FxDChQo+RxorbbBQTbr/93+0frGZexBL8AKaZ9qAhJIo02SNQTfW19MyOJZOMZz2Hj4D&#10;OB1i+5qpKlWh9ls05vbD0lp2JyTCUXmppA3xzU5qFLDUciSdI5pXJZiXIGulz0VeJEmbFK11qKWZ&#10;ERmBucqqwzHzxt6R4+WWRLabab1Y7YNJMtB2UiRa6dC5o1Em9Y35ppJeNad9pYeHIE8/EjwqTIk3&#10;IdH5y9bXuqonqZVmIVFiUmlzS4jFDgxekboc2/N7jABZBxxIRxRP2JdCtC16DaK1N5BOSj2KriAt&#10;2LzcTZac9G9FOSyGcvRJaPIfkCsiTSNiVUtsXwZY+W2iTe2gUiXrIhaBhbG5y1laNSzOmurPp4TU&#10;Oxwt2UpC+i+iGorl5ybclOv+HTL+jfAqk2xauSLkpiRubBmu37WnlhcAbM2Ef7bHarRlluOLCZki&#10;av2LiqltitMEAxjZkwz/a5Y8IfyVkfsndnif7H3GulSaOy4MkSL3bQhE6TfcVWGxMp2MmfY/dlEp&#10;uTVWW607x30AiZWNiM8ir+2PZJ9wU5o2VKWcZRVLbTSYGFM85Fr+2PFjfpT7hbNueJ/Cf2V6TEyD&#10;if8fWvu6Txsc6T7glSOEy/NiRI7uPSeRpLPNdaX2jYitIZlblshbPHhGfk5Yh6abk0goDxYskx+k&#10;t+zrTLKixPwv9rt8UVlJzG0zJIIBffVIa4bBIzCBbplaDkyBlfwUUQUnD2fUg9jREKKJWulLQf/B&#10;u/BVBNYSM/83oicTw2pYUHJ1k78NG6CGO0h9zbSaioBYsxdCUanRa1TZBAcv8DhAnNXTXhtPdnLv&#10;NjIbRtfYu5DFYLPoJZieGJYucy7m3wheEAqJ3yLKbDBAsF15MapJ3aOklnEBkwkFgBj/YrUotnZB&#10;gcbJ9fkFACctd3gjbANZFWBxcs02WsXNpY+za6K8S3HjpAUwc5/CC48ECiz8age45ZWhgWEDxSE0&#10;SDfMsM33R3kCRjetg2LYSEeOPfDf0oRAgKwgj7i5kolOK0MaCB5/SKix56ZC9/hcYF0/OACalOnQ&#10;YQOGy/xXAB6USKIAKWgzfP+PQoZ/J4mJ+nbQBu1jHHa2CgLnUJe6xG2AsgajdoiSaKu8CeGh2Pnt&#10;u+IysS2/G3sW1DlRd2IpzKmfo5WdpG0ZdJFtNJmxtqvaqtUzModwzcObNy2KtSTTTaYsJg1i5Ivt&#10;Ipn2kEBgeJjZyBA7peRhU9FC9MjFUEb6GdP5BoLgVopUykJR5Wl9R2WRbVk8THtg+tDxGMhDDI6d&#10;ApaQberXSfShpaWEtzGCO0xodWJYb2TG1MHTrWiEJX8YIBgcmEEnBXFh04P7hBIVxvSYXWiQSEDP&#10;BBYWEjQt1UkUOaJ/LkikVKof+7/snPd4dwhcxYXEtlHuRt7BMECwhM7XoVFsXNmDO0Pl1IMssT/v&#10;WJpBh8ILn3PnTKiwQSHia9GQSEQoWSoLlxPF/uWciSPB5iYnzY4tXo1VVkLF6d3aSB63u62O7CRR&#10;ENhzeUBjZh5SL1fcCltYr7O60Bvl58bxWNcJA0ja+GMLPSOkP0SbKv+RdghMto8bBKoiMs9Y16jR&#10;Y01Fki2QkC2YFD+MTKMzhD/fhcIHAHnjn0iE2JyVG56GCFYQH2ePixLdIvMhBCh0zlg6CFRZhI//&#10;MUbhEFZcTGgK4eYXIIIZaVad1pOrd+EDwgkSExfx6kaGCDZLWgWDkjbpL4QENnoUQUQU2Fy3L21V&#10;RiYWetSpqwpa3IREII6dj4+u2YijRP0VyNlmLwmR9XpTA6T0UdjBOiITeXYDGjRkI8U0xm9etj8e&#10;bLNvbSQ9eE0UQgzgvW8mfu15hB8GQFhzBjH2qK+YomLjt5MIFOQdror1tsawwQCGwGqNiK6PfxgQ&#10;EBBohIILGLuhCAdDo94uMAgQKQEFYIHBBsVmNo0GnZmZYQRXspm48IlV/AI+xmQlwiMMWghtXQQZ&#10;EA3BZu3CH54rmPF1PEQxxnzA6IYgySQIBgIwlU0jC6uEHTMPTUFQprFKSgiGcTq/zRCOhwrnvllF&#10;mp+M+9kOw5ReJ+3iWF+6FSIwcZVfw0y+rUhTAJj+IJGmxOMn5pSFFF+RrEcvbF6Chh5jo5CSeXgJ&#10;9ahMCV0xTArFIEAzTZq7CRnOSZlYwxwA3GKRZr5LElXIIIC4nES6iKGi5MjHmej4+So/EzLHM+OP&#10;A1EIR/a5wfXv4SoWhGSe4hiYpBpFPQNgOSfVcy96weqGgpiVvx9NamdlNoeMYhNDzca5NwEmxRIW&#10;iBNZcqlXLb1F6crDu2klQONb3my5ffF9MXZOi5jxG4/rMbtjx9q3C6TZ+y7OvbMQSWd19hvrqIo3&#10;tjQ+DHERlzdV1JNNDXiEUYQUcWGsHgzJ1bYYYhmjYmWsnEpL8tom+6zXI8EYxNDzdJERjPqVtkkv&#10;ruafORz2BTIzyNI3ymJgdqsPpP7kIWQTWTESu4kQwDsTEWbyslfOoFuMCbZDLI4RKkSO//pllfpq&#10;3btPUmBieMJlGiclx6idFKVPcyfS+1Kc6SST/8h9g4i6W/XIVHhk5drGO0UyaeKhPvWmEbRHtLHw&#10;yKujH2IdpRZSHIVhVTBkCsHVW5DkHcZaAo1A8ZbslyFCmDZBiEZUrxFUdIqGKZZpS1yD5dwrTxCK&#10;IIKIKLBPHNwYgiHF6+cmOIxmKPlc4TggQ4oxBoo4/XxDY4jEji4ro2blcvl3WFy8klQfpBwhDMGM&#10;NKkj7XU0mfwwpixEMQSOKdoPNZei+nSsoc3/Qk5TOgOJM/QPAixvkdSRBsM0EIaVMnU2f7BIwFDP&#10;HQCEM9OkiaTXecEmYyIw8Wbx0O4qdXpJj1FMmJmkx+/EFqRJ4qwyTZjxHWfyckJpPL73+7dbbBlM&#10;oBsRH47Co1PNFIuQIgjFhDYyGzS/jQ4BigKTeYl4ybUuUwd0kw8STUZikl/7dEUacg4RijF8Bc1G&#10;xHRRl2P3dr3Wx2iZTNpLtpD+2awWNpkerDQ3xhNIwYNikJWI7ggBESIjfmFIXciTRbCdzeSwl65h&#10;/OqE1kLYVYnoOyuSFzBOiwTELIRTbZTfxuHklxxSPjDDAaSQCu8nipmeUGiTSBlOTz5ONrRCX1oV&#10;/9LIWWQiWt+tGpMpkkCA2Yk30S/zCcCB3kMRYV1G6XiIaOPMUxlV/TCTTMe/DEgg38hGYSyyymIR&#10;QgBMp/QRQgG8gkIKsZ1EfTlTAsWZoXVdMJUsxY9U8hzYs8uaPMFJgpcAmERmDWUKUARmCKK2EmKh&#10;KbWZSlDLk0zI67TGUIzWGYFiTAjBCsaJRIc0JC0ofEjY9rXMbXZtFvK6EynIHThDYRYGoyz3S5uD&#10;miZAhOkq9XBEcwJHHyKPoBlnwv+hBFlEJGEg5sUbHbq+kjfcRYWTNGFEmWExpU5JShR7OWwCYlx1&#10;CuPdLRl74skgQFX0zAkZAti40aB1NDbb+2JsPvJWFfwP7CJBtJQQhqFDqYIh+YDnouEUIwshHwuC&#10;J5iyCJ4cIjtWwr+lKHpuENR9BAEzEgOKRqKeCGfmCAoxYaxCSQWpOPtpJpIIb5DTEQ1rJaPKC+Xn&#10;d6KD3AjfFASmAEM8asBmSDYFOgLgkmR5+WphyMVChZdQYaRioVv9nHsXc1zBACBCNDunRLpwWYJc&#10;cIDOLhAYqiYsbEtuXvUIEQyDvmaEvILRGt+BmY+kZfgpeQeSCEXggkJubL02luEJZBedCMiBENI0&#10;EEEAxQlkA8m9cWUsQgiMhx6OWLTkXss1Pq5PsoQBIzYoAmJu8hV6EmM79zQFhZGFvkGKMhwTY282&#10;wwUmDlhKiOZ0+kbGuF0RWlkAJwQ6QIDMzAIhxUESGLI7IpX77sodh4hQxCk2NpkimMEJjkHYQYeA&#10;gBaMIhUwQtgHqMRHFDhB1BAjDQ4QNwQTFW8W9A4FgIQYoA4JwQkyQtW1cajqIR1KYRENkJqYVIVh&#10;qxLCxDBLncb6BsWIcLYkQ4aGrjAlgiWI2plndaqG6uhcAwELGUKqp5SrYYIhwOEJVdkgTQ5H8IZu&#10;ROZ1ppOEEggnu9ALelx9XswRThBItsfJkuQuTCfp1FJUAIgMkkK12JEFDonRuXgGTOk9IQM8Vm7J&#10;180Zt3nRSQwHLK97ZIkyrz7bpCYG97YDZEg2d9t7SygghUJi54ukf5BhCIAZacEpWmDL/3/ZebBg&#10;hMNZQ8L/w9QQQbNDRImbUO8cIm3EyZoYiUUMWCCkHwWDUSv2DFxIFXI5BwhGDyUpmZQkXPKBggHv&#10;OuLaQMIDmgMLvZHLBZm5YIBhD1sTbodAFLFLQBABBdvzK+wAtosysLXq5heLfTxa/c93hrx7K6pj&#10;XjupQbYeNGjRHtX0WiYkev78RivieaSFQ7WI9Ern2IyKbjNeNjpzsgNmPmNgsWUzq48rR6FIygsN&#10;64uKNpwyPMFlR01gaCll0jH+jFhKYLdFVauHBxpzLnQHj2j0or0WVHLoxrsgjybrZ5i3vWocarZi&#10;onvD1pVZ7HYA0WSdZ2wo2nKHYCjCgLFeKQqmSMUYxEkci/ebMNGiIRURizKnRDCMsU2Yn5TEyCOm&#10;UaPSbYsb8hc1BiUYwyJ3dNRhRij9LBxZ5czzMM5hB4LaYmLvDjjR7fdBIzFLHm1o2PJ9TYOmw2Lo&#10;qY8vWDJEmxh8HMWZN8o5FppfUmal2yI7Qv4Z+ITAtPhLcxsEM8XXkPCcMxNDRjzr4hMMxJlJfTy5&#10;PNxP/dVu+VSmwbGJokVBSrEnBOCm4bMYg0gQDHyZqKkAY+RkkEBZ+aQCG82Un28KDwpU2Xdf11bE&#10;cT7OysyxlIeOL+zRxpF6PF9H3xHEKMv3XRiRGZSx+ocbBJlGMKUh9I4jMplJaw3EnmxP0PMtmxZL&#10;XkyjELEJkCELiENiOmIV0gCIvJmwKQzHyEhgLeRnjZiMHtZBzjotkfaD7mkBP9YoSDCo6QAX+YoO&#10;B7QiGTBs0hwzbS7QSxFAEJJLwkRGxot98n+maA2zeZMOWSvuuZkVic/tlyD+H+/FPB8m2AL9eLOo&#10;Oe94v7L06LEpoxrWt8QlG9d4dlsvwKJXIQ8SM6WONL76t2z6UwGZxOMvYyBtYQw9wlThOPuX16sY&#10;29X2QHNzlMhMs/tOE4emUxegljykcgN4EKRYzzQj8Q3sfsnpvlTEnz8xYVuKTNwnw4+ncOGqM0qb&#10;yXkHmJpXCSgizHxJtiGUi1TV8fN/j4UJFQKAQCgFJAUBcFEk4xhNEjKCaL9l9aayHzfphcuutVnL&#10;HgEeI4amJ1ZZ5cOU+IIUhaEuSM+iDIXxxNVGccrZHmjN2l6iQWJGQ4iEcGLZBtE2ERsZUnBFDfLM&#10;5Tyx9WJm72qiKmyTGcLmNowiKK0FUp4ZIPrDlncS3NlHi5UVNeQCkSbxhISDuLK9JiRpvYu1OS2t&#10;JBvLE6INE7bTEybE1NSNleNNzsHckyqIU8RJCsyvZgY1wxEBsSRDEsWXITpph9wsI3kEUsYLSpSS&#10;TBHI5EoXc0TvQFvNlMsqVUfNWPCI2WrCxhoN8cQX/yULrJ0nXDEUgWLeqlUuk5bpACFU30uiILHp&#10;smnJbxnQIwiGZG/8LKv2DoMVJJim68MmEyQD2ABtAe0AijNkNqxeXITGiKOo/dj8O8JS6aLR6Dvp&#10;X00kouLlhWUXLH24iSw33CCnpPtT24hkGNtwR0ouQpZFiNIYEZokdoEkSUQZChoPE6lIfeCy2OXn&#10;wXYIgopYgvGZY+WlSIuXh8iG42rCUon7yFSrwo0q/cVla25MdC7AiPYo2o3biQxCEGbGkGLkLQ9W&#10;tAzRqGZDdkEOiAL5Y5F15oN38VfpNxpJt6QInUCgDGRvZLjUG/VgggSjDZ0870E5Xl33ubnQDOiW&#10;jNfCYsyEgkBVjJaAsk/KYiQABi0Z2bwWT8ZRo8PDaNgVBRmGiRYfIj+uUAgAijOai38ZY9+GCiiQ&#10;n5Ti1pbYNq4YQaKawWM3gkFGHIaQKokloLSt0NBRLAGogBRSguFZEXa5vRcUK8a9q4YUpM3BHlLd&#10;UDUYcjB1RJSLSW6abQEnegCorGQvGY8wUmBMAuYqAugVgKwmBRgBQkwz4PTRUUsnCUZlIwFYB5Ih&#10;4cIhZXPB5jb2kMFJsLDb6IQleruHGi8ESVjjgQOJgFrRo8UCu9A4Ag+WejWgy5hikmWMuLAStBbr&#10;oAZWTAfqBYGstrSl79Mk4yjGMUiYwRLo+19Agh0Dmp5jq9ZRirmC96vFiVZVZBJSFFhImi9EQ3hu&#10;bEQfg2TNpBSSZVAYfhyJk5hcypqULExhyd7zCJehkOGYXreZRggh2ECjHZVXfMHhDL2/f+9GSAwg&#10;cNuTLHC2ECgh0ZYQBpF/awkfBETSTVi1rBCMFEmu2dQ1xYwZIIzghGED6BYQSLl1WbcbP+NGhbPR&#10;wVhE0PgM8DmZ7R/ZEFELUDgWF0tqHWF+h4/Z6TWthPLK3aA5IRM/Jra2QnBtWEySkx39QbgEX7ss&#10;jB+7apFtaYs+Nl+8E7TPHaYQVrCAwkb8Jx7K22c7B6S0CBX0IFZk0TQgzVGpLFaR8ue7ghNs34X0&#10;VY2/Tllw+a8f9xKpGjXyYuJMintYcYyQQfRZrVjGPu4RBaEFcWjkCjaK4AnRkwddvN7oQOAoNQNA&#10;yh3TVw8LeLm6HowWCUl0/6NgotWz4QKLCE7TU3e0WCAYPkTNo2JWGLTQC6QrSH6dBDGIQjlrkkU6&#10;bs6MguKGir8r8OLDaIw4ZvQZyR4bdNnwojwbRYaTPaeFEUegoaB3qe9yEvp7CPHpwrwCKLLDxxfT&#10;pbFBx8XFD4/CZs1Nc7I/E0bZP5MSOGQSK2WemouYfeIW5PhAjE2TgNi+81vebRbCUTrq5FuN9IZA&#10;MQybzMlUmJLijpYp1yc4WIpZkg/k/D5OyzIBBE4ZnJ+CSCAXddXRXplyX5J1rI8bKsV4RS26dkjS&#10;LrDKMnSM3baLSOLkiswkgiLIDdjNBEHhzLviiWtMgtFvieZiYpRrQWJyNIKyhApFAQnO5WQt7zMQ&#10;kErfbYPD5k+uY/Hhl0rLuLY4TpQDa/DiOLQVTJX/+hef0hazETIk2HjDltHHQP0y5uhETfXI4kdB&#10;omVjZo8L0k7FsaIsEiqPeNsqKP0SNJiSYEIhyGRoyLEajGSOkE6Np+KM48JORRMChhKyTDLw5PBt&#10;ulChtSbBZdCiASuQPWknEKj3on5UJ5SAWhQBQFBLIRC4mXw7xf0tAxb1u6wdjc9KCgGpA1b5McB+&#10;jVYr/v2vPVJsvChjEAvbMUiqmMwJgQtN5U1XgkWtmgWHtJ8KIn+g4nKxJgjJmygaRw6VSoQUWvgz&#10;l57RJsDsTHh8aJFWPENj4iDbuZVispIKJv4I5S3dSFr5CYuPiZ9WHl+ZbyTxw4faMLI7aGYRhHom&#10;p7hemQ3MWLPj4rTxZoFxrKvI49pX+gjs16Fjx3S9o02Bjx1t+L3PmS4dkuHCGNiiinpAUHl1IPZb&#10;G9J/1fSl2RE5LPTmNiIXYS+fjR4RRYaOGw2YxrReXI8w9S+3oHD75PRGqAQ7+2+ucUulAIySberE&#10;7Klo+Ry4kYP8SMHgAAABPI8USQUIb2B0gLUAhX07IHYCCwsQyIIAP3AAFTAH2ZAAAAADKYIp1+qC&#10;sAPgAFegGADAAAABGUUVoAAAAAAcACYAAAAAAA8AFgAUMA0ACAAKAAOgBCuwVWAOQkAAAAADDrTr&#10;8zYAAwAAAAAAAAAAAAAAAAAAAAAAAAAAAAAAAAAAAAAAAAAAAAAAGdADwAAAAAAAsAIQAQCQCLQA&#10;AAAAfBBV7t/F+oAZIAAAAAoABgAAAAAAEAA8ACgAMABorHgAAACYAAAAAABYLAAAZ25OuIAADDJy&#10;61OgO0IMRC9FQBVw6Z03+fnt+AAAAAAAAAAAAAAAAAAAAAAAAAAAAAAAAAAAAAAAAAAAAAAAAAAC&#10;SBp8EW5P2tVAo3xQnnKELTxwmmcRYIeZJ6BoeABzsPOpVY3AAAZjkAAAAAAAAAAAABOa6AAGRCAA&#10;AAALaTmNZIxSpMRu9Hn9OklKlYAAAAgAGwAAHpiDKAIeUBp9bICRoBvK8AAAAAAAAAAAAAAAAAAA&#10;KAAfYgWwIAACf4GcEGewS0qKJ2wAAAAIAAwAAAAAAIABwAGQAwAD6raz53gAGAAAAAAAAAAABrsA&#10;IAAAAAACAAGAA4AEwAAAAAAAAAAAAAAAAAAAAAAAAIYhq9pAAY6lFAISAADO8iAAAX7VkIbIBAAE&#10;MAAAxACAqACweiHCmEFDgYFx6QZyLFoZgEKwLaiCAOaOg0D0sw4MBBzJU6YkB8axxavlPBJCxYow&#10;UqwSQgvgguPB8bjJEIzAJ9IcgA9EwMIUk8ZRACmmNGALnmYqbiyRCg0AMgAActc7B1HjQsgNURKg&#10;gAAAAHNYBdRYIcDUue8jETCwAAAAAAAAAD1R4IbtKE/dXrcAAAAAeADQAAAAAAAAAxRsAAED86Gh&#10;DM+jTkrcfKzpkAALt6aV1ro0PfX7UjwpLln8kDa+cHVeLb8AAAAAAAAAAAAAAAHCwAAAi6evQAGW&#10;sDaAL11zJc9YAAAAAAAAAAAAAAAAAAAAZ9sL+4tVlqEQUTWAAk1/GAABEQWJoMAAoR7EJAAwEK2A&#10;BgUaAKHYTsh2nsHlgKOQUEjIIggtzTSYETwmWwg5gsQBIDEUhigdBMiGqGBGAiWMApHpaCkaUYIR&#10;DAxAgECTA4KfMKgKSkHCOEAABNTwRv2qiKlfbm0z+TmedvKq2Fbayg8wOnygBthvYAG8KmlUbjRP&#10;ucNNEGd0mfaXqJCeeZpFBzSGuiYAAd8xnpMsQ5gZRwAfcTeQe7bzjkN0e5n5GxsbY2wYWu+u1ttg&#10;AAAAAAAAAGjzqVSsHDwMaOIAAAAAAAAAAAAAAAAAAAAAAAAAAAAAAAAAAAAAAAAAAAAAAAAAAAAA&#10;AAAAAAAAAAAAAAAAAAAAAAAAAAAAAAAAAAAAAAAAAAAAAACQDJIC8SHw+CMA5aHmuAAAAA4C0VRR&#10;v4BxtcfzB13LGsVrh0HxIQi7CBHQ9UQCLIOw8AcdY4gBEsAAAZAAAAMoAuoMDwC4eBMwQFwP1HKq&#10;V2gAAk116q/IODFQyQAAgM31KOOSvitTLlpexsZr852xmVPwMGVkUK3NwAAAAAAAAAAAQAAAAAAA&#10;AAAAAAAAAAAAAAAAAAAAAEaAUzgAAAAAKCnYXmJQAZEwAAAAAAAAAAAAAAAAAAAAAAAAAAAAAAAA&#10;AAAAAAAAAAAAAAAAAAAAAAAAAAAAAAAAAAAAAAAAAAAAAAAAAAAAAAAAAAAAAAAAAAAAAAAAAAAA&#10;AAABRvMAAGioIAAAAAAAAABORAwhEcxAxjAAAAAAAAAAAAAAAAAAAAAAAAAAAAAAAAAAAAAAhNAA&#10;AmaU1kB+i4T4bHZYAAB7zVz+bXfHLRnaipIcmYAAEXeJbwkLdaKcAAImetnHpyGAACbbtHyoKGI+&#10;gp8duOVblTagpvpgAAbnjgUoFAzw/cCAQGBut2rcDgAAAAAAAAAZND9HMAAAAAJ5GTWkcAAlWw2H&#10;2cZOMDAAACAaYpskusE3PmBci5qROAiaTwAAAAAAAAAAAAAAAAAAAAAAAAAAAAAAAAAABANHQRgA&#10;AAAAAAAAAAAAAAAAAAAAAAABBFGwUwAAAAAQsD6AYAAAAAAADPKGIABjFfNK7ANO5bk64MIAPn6g&#10;gAABi5w6rOAAAAAA7AIAAAAHEx0AAMtjngAIoAOiErGMUoAK58gnAes8oLMn4AhyAcABUAAAAAAB&#10;sADI/KAABRp13AHgAP0ACWAEAAAAAAAAAAAAAAAAAAAAAANAAwAAAAAAHfX+kjAAAAAAH6x9jnDV&#10;PAAAAAAAAUCXkLD2FIr3vyFqicAP/DAABsKlKV2ul1R9OLdnet9E9q3qgBJIvS82AADSL3KMxIiv&#10;NsAGiircskT4AIAAAhjWIG4iIQI4hZIORoZHaZhewYtAZ4xgIOwgEGohDUIFAgAHrcjAGxB0JgAH&#10;RNIIIAFAYDABCDkSADAYABtdHsCzrJENgAAAAAAAAAAAAAAAAAAAAABaHqLoAAAAANal97IAAAAA&#10;AAAAAAAAAAAAAAAAAAAAAAAAAAAAAAAAAAAEcYAApe1F8wAAIS2bNgjNsMYX/w6AABgad4DWDS6E&#10;hkcMGUhWbATbUUUwAAAAD2JaA728/tiU1AAAAAexKjibPZIAEwAAAAAAAAAAAAAAAAAAAAAAAAAY&#10;JIAAAAAAAAAAAAAAAAAA9miGAgSXjTAQItpAABskgAAByET2rPwAAAPIAiV3powKdgAAAAAjcDhy&#10;gDEAgAAAAAAAAAAAAAAAAAAAAAlkySmylg2AAD4MvCA8ZAAAHshsAACwtAAAtQ4CACgBNoAAAAAA&#10;AAAAAAAAAAAAAAAAAAAA8NS1ZtIAAAAAAAAAAoAAEA+sAYLQF8ATwA1oAuswNfzhryQ8AAAACAAa&#10;ACgAAAAbQBbQBJGBFdgVoAjwA1y4G7gDYACAAAAAAAAADvwAAAAAA/QBfQBAAGAAEMkDKXAAGLik&#10;AAoAAAAEAAAAA/EAAAAAEGAUgA7lnmAAzoAdgAAAAAA1Sga6AcAAAAKABHygOwAAABswA6wAAAAA&#10;A8wAdYAAAAAAhADagAAAAAAkNqYAAAAAACxmKvnRxsvs8h2l5ZIfw6zaw3oVPCujHU9CEGVj2PNM&#10;VFLoOy67t34KoYPWsGsFnMFjwUTStFwAVhWDAAAAAAYRhGCAAAAAAAwIAARbYYOQAAAAAtCzXMoA&#10;AAAAAAAABTCh6saZAYAATUoSdVgAAAANE3edqhq1uw3u4su2QGyBYNpMEwAAAAFHrU4UaQAAAABt&#10;1+COtwyGmjlAAAAAMHjakAFgAJgAAAAAAAAAAGqxrdUmjVU8uqaYuMcpQQYoHiEWBfQq1FcXJYPo&#10;GrJgcYJQkcaiQyvsAEWKAAAABAAAA0kgGIJSSO1pA45mBENYAAACUAAAAAAAAUHfgAAEAAACAAAI&#10;AAEAAQAIAgRKqqqqqqqqqqqqqqqqqqqqqqqqqqqqYSpmBG9gDKYQYccQ05VEKAhVVUz3rHMQwjHg&#10;IRsIVXAapDWTx4Frl7EkHSAAQAQCCVMJbSgjiwnuiAlfYREsEAWEfy4Q5IqxxXJfhPJoKtESai4N&#10;aAAIAEAQIkwPD2EUGEDMIQwC2EEqhmhBj6xLpCHYF0pRsLreI0AAQAMIXEelkFhkEIcmRQSEkjr2&#10;wikb5XCGYwaTQXUtKbydCFCFOw76AAQAQDCLAkEP9s320NVJxQFgkeLq8QAI2hHDnSJSyUfFiUUy&#10;NJZFNKFogAGEAQB5cVrvEKmgsotqmMgDrUIISLG2p8BB8ZZIoMxalhaLaTCaUAAIAAggIgQIYwxT&#10;oyoEMko6usFdBDdj7kEH6aHsghQslZYgAIUJqhDCOkoI+sjQ1mqQgInD0begtOR8j9aAhpkRuF1U&#10;piAiqVDtDkK0xUAA9gAUmAQAMlfAinK52V/hWaqTpBSc/BuEokQqLDvx3ynm0B4l0G9WBmVAOYEA&#10;gAAAAUIAAAAAAAAAAAAAAAAAAAAAAAAAAAAAAAAAAAAAAAAAAAAAAAAAAAAAAAAAAAAAAAAAAAAA&#10;AAAAAAAAAAAAAAAAAAAAAA/BMDYYSo+QSAVfSxBqCLEwiMgBBf4IZxDEPGIM1Ji53pIH4cLFRxvR&#10;Pn8I3GDEEGEEWDCBCRhCxo0QgkTaVaN1cIEMgjCBDKMSeLL7CFYIILQgBl24pTa4QOiBymLVCrAA&#10;VeAH4ImoRvQjwgjyMIOMIlEESCRhBxYYowgHBA8F2MTUSbxcCoQKhBYEEdNQEHVOrqTjZP4RBQMA&#10;wW+hI60XAgdJNH9SIaUT4v4ttwhI0RhslP4RPQgkBQaAaEev0dia3TQRLmAOAzRKwgZc3depP4QU&#10;wg8yafTBS0M2Sl34aCCvUMHAmDnplRi0q+G5DBAIEXXXUWBC9IBsZytkIs/1OL2aggw0EP7ssEBR&#10;CI0yFEF9gJm3wcwgcz/KEteotrTrK6LKTTIYYIHjGaIIAYQuY02WGNv9xL5VtDVVYtABmwowBfwI&#10;u4wOAyX96F2dpqVv8qUDlcAAAAAAACwAHxRBQAB4AAAAAAAAAHgAAAAAAAAAAAAAAAfAb4S2gjXc&#10;+EqfQRVGwfYQvhIo4sak/1N4wigQQOjhhENEAFGSMTqfvASCIcAwIHQjiDQsFgRbKhDPtHecXgqH&#10;ibeLhA7TUCxlXe/3t+tRKCrXkAALo3w3qoHxrThFsxGTugI/8u9B+jQjogh88BL1OENVmTrBDv9l&#10;ZqP0SESjLutvV9QillXJA76E9isQ/48PMw0//F71fE2Sv/OxO3NYBngwJAcV2oiaWMClm3MfA4DO&#10;X01EV0xNGf4NmdJLgS2GWp4aPN5mCGYZPQgij1zaOzCA4Bu2m4kXxnmgvhanJMVrepTnYESMsYFy&#10;Juja5T2rFPTHqHBRTAAAAAAAAgAB9KhIAHgAAAAAAAAAAAAAAeAAAAAAAAAAAAAAAD8IlgjOCNoJ&#10;psIRBLXCLYIBBAMIDhDYeeCI8yPci6WPlx4IBBAYI3zwRJgosTJileG78I6wiaJBCYHBFGELgiLC&#10;E4keCFRtPMp60xWHCBYBw94DjQufVHnXf5LX1X5gVB2IAArSHQZzga1kiYIUbybhBiLxgpHwMWMu&#10;kdN0sQJ97P06QRHIIWtkDg6ajANAel5hEQG6QQiQQImQyERZC2QwcgCXmaGxCdqL2zGHEMhXjGkI&#10;lTJCW0RDYQAwGCHqcbYmeKXTUQQR6pDIANwIuNiEEEqnTnvmKYbAL/ACTFYrzBrgArOlNZMcpZ8A&#10;RwCwgWlKTByF1o44Tq3sAAAAAAAAAAAB4AAAAAAASChfBE+ENgiCCPcIThG2WCCX9gN7zGFItBsA&#10;CG0VAYIAgi0NAAEwoHYSngkZhJPCN4Ixgj+BYRngIaCIInjf/HwkVCF+EI/GggUMcE810iDYp1Dn&#10;wjSJdYQH0SARzWDE03xhAI4ygtXmE2hGKx914QjlqZL6Mw3HOig1MNzVpNkpAxxzCCbop1inF5dX&#10;lu3zic5I1jykF3EyS+tkvlnXFMCkUZ5I3nMV0By/6bJQQFl8KmahwhUSCDZn+JBA+jlqiwgqec9R&#10;0BDApsGiQZtICIMMIYnjGWrhMYW9hAY8WqiEXkpIABhyOlvfmWx2GxCDCEQsJe0chNNOoptreFbR&#10;EjnqCkgaMLuUcw4xz0BZDxAJU+/JBAdUYuCirVV/AAAAAAAAAAAAAAA8AAAAAAAAAAAAeAAAAB2E&#10;xeJDYRzlyQ0WfWiBL2edBC4I1wh8MslsC8Co4Uhw7Hf6NhBYAVhspE9oTpFKpXDhi5wg6YkHaAAA&#10;AAAdky59MnLx3eBmfDulh+z4C4IJdmGzJBNqII5uIFYGy+qn6UooGJUAAAAAB58PgAAAAMIRHh8I&#10;HGx4UhNyM5vfQltNMaHBxY+Avnixna7eJDKnTTDRNE0RURzQFi/Pz3o8/FiNWbfkOch2mNSMbyBn&#10;hI/TE3XkRvEwky8SN4shLQPgsfNngh9QcZYGAaLQCgtJPpZFi4IkJCZ81/ddErLCG4pBpercoGQt&#10;iEgENj40X/oqK9cigmimxQTYjbgpWYZ8GIFxlkKzXRkzK5ITQSKoGbUgAAAAAAAQAA8hsADwAAAA&#10;AAAAAAABx/p8g4AAQEDjgknTFIMIKAAIGBx4THZBIkwwgwxhngAD6TATjJzlnULVPI8oaHnhAcwZ&#10;AmYDy58gfhF6wgESkQ2Z6F8MwOB3Es+qsw1BIWCCQRPBFcEIgOEn8fCL8IBsJBGfBCsIdzejlsdd&#10;aQQiPAoDC4RDfLhAMjvBAeFxmBwgGAwiHCCZTLwGPjZFW920SokkkDFx8TCD4L5/RKemuVUVuGxM&#10;35hLeFofMeI4DJW9AN7hqWkuULK2oRKg6xxZHnGJZk5qcc2OVxyQcARUdkwgUnGzjQgBLHhXJ4AA&#10;AAAAAAAAAA8AAAAAAAeAAAAAAcWTTaHZRAPghEEEwWMLjw5NBlVoSCNFyeFvmyNHwmECzT6VhAa9&#10;7yiRxoJYmqe0ybD+E5GEgYIhdQSbcERx6gEEjY/UxZNTgDcJC4QYh2BEDgKKmgQuQgj+CIoBAoID&#10;hFELjYQnHiR4/BAsIFu7fG2yawUgiyCCx4aGwheJFwgGaJHvw+OZxsIgMILqCAYQeAQ315pGj5lC&#10;x3HLQST5DWahBjAYwWgoeGsv4XXrA5YYi8hWLK20lilyTfWzkQOeQbCCYkEAIXTFsPGVoTmq8NZD&#10;ZPXItMCTAGDNDxWjgokI+rVsFkkiaS6cnD2kwtYekYMnAAAAAAAAAIgAAeQjGwADwAAAAAAAAAAA&#10;AAAPQBFAMAAgIGFAARgQAAAfBFUEFwiOCYDCG7A8IFBF2EQ5MtcTda+k0wIIBCYGCL8ZxskEAx95&#10;Y+7UEWGEjGCQlBxJFI4dQEYQpgQZBYQ/EgjLCRMEeQmES9hGUEPdt9kWsjpOIcaCAewhkEGtgdwg&#10;EK5dDN4QsgifhDVbOeeLvZvwkwRwMJHokAGIqveljqCCCY0bCB/siPH0N0pzYJmpgIEYgOeJgelE&#10;T9QvGGYvaZ3T5BjnZJvuPDMTiBGMBgv8Y7cZiN+eYFRHDJZSM+IuMA9rxkhiSj9BAE8vGgHJZ4ZP&#10;5H878jyz3m5e7LB4svblodClgBasrEQ//4nei+y5IvfHeoVkQmAaSH1b5YnRohaHORGoAEBiZYIa&#10;9MuEs6laDFMaocQAExjIHzNHPhrEQR4NIBDrEwYTK6s5v4kxAfQ1i0rQoBwF+qA+TAG/3AFYSgmC&#10;Yf9YrMaQmLZULg6DI4CgAAAAAAAAAEAAAAADFEAAAA7CATXHbukDxfHrcxacR20AAAADtXf8Lujg&#10;bfuuOdHJrzl8AAAAAAAAAAAAeAAAAAAAAAA82QxGNKQO2zbjzeurCTiJhxt6CIq3sIgmEbqgghof&#10;qoDQRmAADDiSGRkmDoAhhuMICgX2AEMAjABeJCxOBEUaahGLZKFRn2PrAAdRypEwU2WjeQRsIVAG&#10;YGrTVqlQeasJTilNhgAQBHrA4QSjJnyNQRfkwBD4IMe/3tPn6t4/Q+pNmuUCCQmfBkECwIgpHSXX&#10;2ppJMYiyc6VNcdMbgooRqyRCDMrTgiF6VLTnJ1mDZfD9Y9vcb6qoUr23XyRH/hEKCYn2vxfkfD+v&#10;20GKWytGdfpArWx7pLsoN3Kbs2wS8HHoa8NBBvx8BGo9iryfoeiZuWbBhZ6QktsLCcB+LadHsYhI&#10;flGiIyYStIzcm4m3zmoiDjKqUWLPm8p8j6JKBpAgYG1zJ1qmwl0Cb734AAAAAAAAAAAAAAAAAAAA&#10;AA4BYAHAAMAA0AAAAAAB4AAAAAAA8AAAADwAAAAAAUNHJ///////////////89lsN6gg6QMgHEIU&#10;roSRTBoCzxnPG30EJkEBIBktsg2WyvFGXkYxIdjaJorRutXhiKQJjVo4g8/9zdZ4y94z30ESGMVd&#10;GIbojCtht8oyjRNEJJKNfHFhpWGkpJFMmgSHqOpO5fh6i+6/pRJNs22w6iRJrvxyNsj//ExEQYRD&#10;BpZ/8IOYQGEXhBzCAwjQS4QcwgMI3CEUIEMXDwE6WhBoWa0aRn5j0kaJBqWkhY2OimgCZ4hxoxBc&#10;xEr5ooYQ0zRCDHFDhCy7ZhJp4Ap5qa+mlCW70IiRIiGQnM1zjKHcQZQ7nGUO4gzB2IL0cM4nYbNm&#10;w2DwuOGipfW2nS0eEnOYwY50XH5S2KCYJEQeg4aOlFcgjEQYRDBSaHhC8IFiIC2sYfRY9p+PSZE+&#10;jBCYHixI2ewtptspAsIEVpawqi6g4ub+bEy7xoQwsYLrD4qabFQcTyTA1sppNgKh0FAFiCkPi0w8&#10;KsZRRsL2QtiXRlaO3WkJTadBfWra6rYdpCRvH49VEowKgiMveMveYijGHJYRHgxOuWAY20zuZVL3&#10;ePj27tuhQ4d5rZCggwQmGMINYNs8VdEf5HAo6immHbAQEcqO+xCGdCraQHL/0yTyCm1CRmhSbBS6&#10;0i9NrM96bE149BoHCSMys1iqx6yHmkIjGP5djVh9VpAHTDtM43DEuKpboolDggMSG974PW0pA4DG&#10;y2vEJLQYBWJ6tIiHfCA5/EWd6Dg/VfrH1IH8DgN8o71DcEBwUJu0p6dc04KAZ25A4LHzTMpISHiu&#10;1trpqUB6QcBggkChM+N3i5eOJBAKn3ootUbRREAWKIIrYTfg3qxZTVY1eS/utGMQYitVMTmltUm+&#10;aqi0N7CzxOC8almbik8rlhLmwc1JcllXoqGzaUGLBISa4/u9NETBtE6x4ZwuMhXBgheEAjH8516H&#10;hBIf3vxKaB4QqB5SJvL1VAwQTEqZzfFJQ8tw9ghkLD5dylWbG4bCAYPKQk37Fva5mk2DhIIOYQHN&#10;SER8TgWENgGwvGIg4QPHyRZijYxBxoDAIpn9Vgcb8NkyRgrgIUMooiBUChJLUAgmFpZGxL5p61rE&#10;HGhKkxqwttg6xeiHCymOjcT3paSxbyStpIGocyRI0Fi0WZlodz3sqJf0JNI4D+tPWsgck44EZe9k&#10;3DDEwmW3tuLoeJFD3PF9aT/omggOGuqeMPPk61XQkGJm/+IjVibAY1rJNg5YS18m0OhuCApPcnEx&#10;IogogguLfK1SuXyzjuaeske9VAosOp43y32lGZZW9LW6ZG/XFSrWKaDyQsp7mT14DFN313LYZz6B&#10;tIRfmxWWt2U0CLQ6Ply8S8tVrFNB/4mDgGASYKTBhJdBhBs2XAeI2knPXDdTmjRf5Mo4tBBIuutb&#10;GsMLl9alyEZa/zYvby7wrtDEgZE3dM6qkETR1AJwX0pHfFMIPa+aLGFpvG331VU6OGJhCM+J9IvZ&#10;TlCVSy4mxhd5iYQDyUWxTH8sIVGjxIsabICCJMueNXcXqP65sRvKCCBgwQMEFBA8Tu/pUSNpTDpr&#10;dNqPLcsG3NC2aTa95scabr9FJ9OuAFREh+a6Bz1PTJy2Y2SVTidzRLlWQo4eFPspqKmKxKqZkCAb&#10;1LZGXxyFDi5ne08EOjVAcBEyZPVeR2ggMeJhCo6v2eFTie6DEmCnMSA6IFRSCF+RBA8OCZJhdSCI&#10;PYkCsUJM01jDGSEX+6vC7IIkORG0QEuCIXZlpmjAAzEkGINgZsDNCSDhz2JUNelPk9RvEXEpKreT&#10;ZWqGR8RNDjhZkZBCpSGIicUhrScNWpACKw+o4BYN0PINvG3ts3i0RxNV5NvQMAkARCsEHkEDkN/o&#10;WYlNRQFvFwTHiMDiyDuX+ghzggVxukoIIVhA5cJExIXdvVfqnyXrWfNcnSHZUU2RUEn2VxM1AR+c&#10;+bEyY7GiaMhkjUBoIJMWpqJEykSWNarSXWaOS5hCKmoQCNOkah5dNVI6aINQDJKGcUkChMyc28y2&#10;CZRDWDRPWpdHpQJv8jJJF6cYUi08ek4bRfnFfaYuYRBxdxUqxMTHixhEaY2jXOhhIIVi57S1++1V&#10;0S1n2gYQAiYagDNRfFAcIA00PAKVAOldzAz+lgEhE9bDBEBk2gh+yLhGBYIhRjNSUaFWCGThAx4I&#10;SmqHBBCSTYMOHF3rtC+8IhomzOWSo+ck05Y4qXT864m8Xlka4fWW9EgVIAnty1hRTNBhzkZjY/ML&#10;pyCBTA3DEXURIIP+2AkibpH846CHZb4FWbsZcQ9MAxPDYwiHI0x9aQcePC5t9qikqq4QLTRUNFUI&#10;AYzaTAnniLJzggJl1hrREF/ZbzYnSn8QQRDlykAW4eCO2bZI+5Hfh5qhWRfYKwhRbQgSRjL0BgwQ&#10;IawraOIs8iikDH1H88Sbjhtk/yJCji49zJsJ/a/NjispyzkVoyHs5d9S3XE0cFO9KQo2qH7S5iRX&#10;uds+ZP7GmIKZiDh8Z2u7nARfFMVdI0YuTLUoU79YI0x98ONGiHMaqpbiLki9qk4HEnTzlzsWjYua&#10;Lpte41fK5N2YmX57Kv6hvXKr5YtZYscq5kx09C+1W56VN3NHi6cCS+17NRaSuLNJ0RVJuLZkIERF&#10;miyFQMEFQEPjX8V06JNGJ/JUimt8RpsXrxIljZMbKSF/37RTWfEsqLCt+k3EyxN0W+Jti+jpBJ/d&#10;Nwt1D98SNsYlfsRN0nXOxu2jdpU3ckW7NeiZWeyTUjbK5NIaT8m/kMQveLFmGiaTaDWYdHBSFrqe&#10;ya31fFNih7FSdf8TQmSKYijMAFXrejtsM5iNgAiFBLGTvvHMulLkWjf4xn0SpV3JrKLBEFiF0z2z&#10;M0iR40dRUogosUJhCPonmJqTz+hL5vTxdjEKYGNGIWiFXI+9OSclXW9bp1317er+ubJuDgMB881l&#10;rs+7btsIR7Nlx/ZIsCjHS+yk1ZySoFkkrbHd0SLEpTRr2nuJSV/PjzOCw9Kxz4XaZolEqtEix5PP&#10;gdOd1pIC/FCi6LYvXatlE5X0UTRtEwTdcSJk1im9tiOLtHh8aOFCINKDMuexVMDMPFQdtgNo7B1W&#10;nJl/ntZ5tVjrBA7VhCS9GKpAjWnCJRNJVAiYQCCAGbB1fGEe6wQSCAQQbLl8cVIdymPhDVFhiFyh&#10;YLHKMwiJrDZnElZoQ4zT9zFOophD2DvNQVhCzagN6ZIppMUhTbQtpMhNJtJrllqIOetNORJPrxFO&#10;ITgflIwJHFpEyHIubExY0a+6xzfRMYqKFy0XgqJDGIW+JsY443dE+2KZEQvFQ0io5HjOeN/ERrDa&#10;P/Q2fbBBiMJT5UbInQ7yHJw24LqQwSDe1wiLAizXHwA8Q8hbmimueIfBpXmmG0sxmSTXJyZGwA6h&#10;u9XiJ4N9eM5JWgJs9kjHZHWyszKxGoAWJx/iwaF6Xl1dLxeDXSn1FEJZuaDaZ9SPlu0K04X0uJUS&#10;WCB4QCEuveWgK2KDAXyStN/gUHPG5Nh1rU2w1YpPwx4SLk730gFAQHFyUTr+k1r+oZNEh2asS06O&#10;2AxtRuBA8IiwTXUeIGwQAh9IUcebwDGfUWLJFtjemhV4EALL45/BsC9iETVm320E6o/qbO/Atk3e&#10;ghnEClJVzBhMXHi3jZFqTr63EERFCeYiCtgOboTPPx40nWrMAz96nLs59YBhCs5CaeUfh6T+VeLZ&#10;v2Zi2wQ2TCAS3I7oINJhAd/kPuAKmBEOk9bTI2AgGPEHV8yQI+ERbRi4qclHn2WVJAt9E9hnEEUW&#10;3/zUm+ZRSAJKHREQcLUcNzBsRiI9bNzHfF6juRRozGicZKBWHWQRtY85Bpa0YOvX8S+tGPh5J5bw&#10;tJuZbVFW4m5C0u1cbP+NCRrMYlghm6C2okI6ti+EEiR8RRjpNDsHhBY/QxkUW+wsEAxpyxSaaE4K&#10;CB5NNwm/zBEWw/sX/MSHPl/Ei3ChRCUBFEyTo9TcX/tq1BNDaLUeE8riVY9FrkauXPTscS3i5FxX&#10;K5Y+scDgLiP+m9f3bNSB2CCkCCIoDhAITGwgUJaL6/JYAZlRQxARGA4ItyCFkI5wRbkEMIR2oFAD&#10;BGBmEIRGDAIwMEEABgjEzCEIihADAMQAqkMEYGYQlEcCoIhwcECj4uEAMWXzCjwi/gQnp0B4RfkE&#10;JIecUs0RmgzHRP4DLuR6W28OW5aprKGSH0zOKKoJNM4nLRnIlwVTSgk1YEArUt2whdVHhoZTBAUR&#10;dedEfQZs7Xs/RMuvRGEFSSMHVEQEMmd1qRr0ThBZE0B5kQuEG9pzTGkkwIcCGTBIQTuQ7TmBfSiU&#10;aUQo++KkEi8s7DyVkwXkEiNbdeMlai0ipSf8z8bRxJVipmIODektBcQUyJxuxE8XLYzHjMeYITBD&#10;g3pBB2BB+QMSyW/kEYpq6Pb9XJE3v+WPROaetMIIL2GNI2I4mu+sT5E9FPSnSrrdwmnuoosfckhC&#10;mVm7JI8jmo7XsJH7/OMj0ZIakwNn+K5PTqmDnaRpRUxEvMCxkbxkLzBSYKY/QQMwgGaTdTXGI8rd&#10;k0x2VOAjdM7I1Qy2wMf0Rz2uzFcEDlom4jbXy59PrLOWbvarqJVPG1Ho1R020ALIW0dmbM3pnWbJ&#10;LkTKrtJpjT2RWZOXwIwm7Mxp6fM0gORR7/3KO+637GyDjON24QanazUtlaYQHCDz6Id9ZPctQoMX&#10;POSSe6gfyZnly/3f+1pWwc7dWVoqucINgkZZuuQYQfNSXPwuuMIpy7KH5IT7SFqCHi32+OQ+VAqk&#10;heN+/tqjoMU/qpOOyUej91v9LMrmAlABCoggoog4nYS3Y+bOnRtq00B/5cgO7z7tb1gmiJ42y6+I&#10;ZI3r4vJDvcUcJr35iXvaX8mLw/GienW6tkDkO8OTxRHSYkK87zPnGhZnJNCcZELvIknOVjZzTsbt&#10;6p4kOIfDticWOjJD1LZ0b4Thv3LIYhG0SpTnw5IoY+gKKXVeTD46N4ZfoNFFQshIOiyiKZ0klxER&#10;4uPEosTlOWeidtnJoPELEa+uJGX2B2U9FYR+9BbkWM9JEAkiEc+pRxE6KGQq/uWpIWL2ttodeFK+&#10;2fhYMGZGqMveCjfk9nY3KYmaWrECoEspdhLwYCtVtGYPRrdw81Spt92pAKpbQCMNye1IAosi3cOU&#10;AQogQ/mxCS0YCoHE9wosF/zFSahH+iw7XxKarQfotaaiqJvvt1IDs1rQTnQ7/zQAxJE0cGZ+EyuG&#10;yfmRw2YlUjosgsewl7YnEieia1YqbC2aU8wlxUKprZBJJG02kHLFik2TaVQ3hMg2XiT8RxNhjeOx&#10;hTkPs+np+TkSmbJ00I8hRBZCELKBBUootmCR1BGL9jpRPkSP2geW9+bLSZulUyTpeOJtUKN1qjcu&#10;2rliTEEiaJEjXtH0/lE2OJ8Ak2F38ukiTr+zeHHsiVy/npEaejG0yVWb+dJG9QXpA/lZGxSo64nW&#10;9A9IBJmWtHNTAyZk18czMIARWxUDsvKntSYMxbC1PzhNiNvuLSz3JmY06Rk9AKVuc7JI2J2RReOy&#10;6qukypEiRIhKX7HdIf5aK8CqN0SbtVshZMf3QtMxujxpC0zHIT5NTKkx3iVyExoseILoiRw4oiv4&#10;0ximoi+GNEj3iwnl778vGjSfZXsKCAAcEWpEEMRCYRRgYIBBApiw0As7WTgT5YgTw54wINCskgoH&#10;hGZhBkdhGmEEFfQ434IIsHkggGPMJk9oGKOCIkiCFogZwREkQQtEEACSDwWbCGOCBQkEAxvKTwwj&#10;QwgsaeEWpEEMjOGnhFiRBDIzhq1oQoCA4RqYQWNKAg8IvSgQkewiPA4QF4QTOQkhUsSsctX94tb4&#10;tay9DRTsWk3ilgAqMHs0mwFvI+Y0CSchntGUTCBxYFFtg4qh88xy9/QRMr5W0o6HqUEN2cLObrRF&#10;+UGiy+Wb1P5VuUiPEAiRxpFWpDYKE+NOIUz4NMNmTXaSY+b/iNA9waQxqg5f9VqkDpe1oG6CoGIe&#10;IbVnStSsFQPa0gOoFWCcwcQGGw111JPanhZoeu84IBcSNPzi1DWvmUbsmSE90Q5BB9CCXlpsid6C&#10;5obxooaNEjwqiRTowZy09Np5Vz2ycJcyxomUkpyFqphnmI8EJD4uaYQma3kRwGNAFm9EqY7sPYIL&#10;AMIPdntTiS4QnCBwQT2R1E20SIu5Zh1ooViwQOseGLXFTMeggsZxIUyXREd51BN8Ig/DNzFkVAth&#10;BchNrwFAWoBO1/cWLfA8n7rfJUXVjXzSbvK4meKbHCrBJMqabzYD6MvovzHjFokcLGsagaxtu2E5&#10;xdFrQZBKZntZA3sE4FMEBfs03tvv7Q6wc4MeCupuREM8ySCFVAc50vyyk2BBBsIPl+apphghUeTP&#10;d2TY1TukER5XU+h2CIj+ng9x1osM0LeEghOWlmMhGrIZRKgA0phtjczSmSIpEaOgmWuS0ZDKRbfx&#10;DsQpxCIJ8UicSMbG+tQop8DkiAsobAGbHhcb/rE6Ye3CjTxAMVstbOqWxwMWqEIhVtBUpO2KD0Ic&#10;vqY3ahCYRCd4jEIhAFd4lVMSUmSNnh5jke3XEwJdBuEJBEcEMCCABKwiyCGBnBhwYSBErGSKuaCC&#10;hAxwZ88i7oFydc3Mo1r8EYJoCvo4X+8hQKOS5DymEJhjBAsFCWt/dmQcDjZkkgInwrtBZ/GqXUGJ&#10;avd8NtPu9dNJoGNFtu60AoBeLkpIHl+HIwFYMEg6la9Bqh2qWwUGOABnc4xGDggyggdPHkxMU5+z&#10;BAlBCJ8YmjuRbLv7B2MIBgFzVO0tpZoVwJGPpyJmk38MLgQmMNWC0iVxmH7mTBrQt8bTzoz+xHi/&#10;ymXatsONoQyt0qQhGRf7s+gUYAFMstsDQBwhGtXHnKMchdVY/3Vy8mVEQidW1juRZ9jcsXaFKp2L&#10;fHLtybrKLQn7/zdbHfD/jjtT1yTq2aDJQM9+LiQCLubizs3W4QfGxMXqJwjIkWy5c/+yf929rSfW&#10;FE2LoStgKFpqyVFVK4SRSqIB0GE/fiVrZIKP+L76Q5MmJ93t3XrbBKjOFkdSPTZMssZCEYegxkMY&#10;MIHCw2OW3uUWpVwhcNjQ2VlaSJHqbCXy5r3H0dAHPt1NgZvY+LvTr8LEgg9ewgEwrQiGFnstqTYd&#10;brd6ZbJgggnomD6E1IUOJVsh+XzHs6RBCIovLa3ka5Bx4nUd2onU70iINemw+fz1r/QcImZYtWuy&#10;xBzLbQkGNLMkV6VpsmvA9xsUxkCxSwQHA4O+m5WmujLNAIBjZstVyRt87hBYeA5m5cb9xXsHUIK4&#10;eGpCdqQQCA4QLibuhrHbZseAQ+S7/8nLftiZNuQm6NVDf7S4QFRxMGhKp0lmEhsX3lFyju0Y4GHg&#10;gWselIuKt+YBjYQOZTin7c3ZNBEJJJGISOLlzFfi00jE/E7khvY88S51pxYOrMWKUTUOLluxLj1w&#10;/vfRXXc1p1iV/xJtMUU0ejdv3Y8jlvPJGuP9iVN3zZEK5jTHHnBEQRHBDQggAImE4IjCLYIUGUNC&#10;5WKrIpYQSopSpHso6rhBBumBx0ZtxTe1p8u8XTSYQDaAAliARpQmxAmUB3IxlfwHKxrD0mRVMkVn&#10;/BB8vd1k0KmYkDwPtsJa0zwth43dW1xnBCKdBkhc94l8ocKeCIVAwvMdA+i5DaB8XvQ38FRMdt6Z&#10;5hKzBpNimDTAMSJGxujppiOLH/+FsfyiTxBBYTHxEoxrMDCDZY8JO5hI7tfe3t3WwakDBQGA2jMi&#10;taghcIBjPLJkYicIRi4vRbm9BBA4BE7t1jhFEEF39NeYV6z28m0DHrx1S6Di9JaziD1vdbbBygP4&#10;llTKh2yntUd0HF3nUjQY95Y7C2/YDLLggDCxPz85L2pfhiYPGa1EVK4xtxqgcEGwJk0SiOFmVf+C&#10;BQDCBPPnxpI2sSvDxW/IlJmrLYWos/dzA6Wrz6SvxNkEDiZlhBVqL2QDjFiQC8IiJlKEi3CBYQPA&#10;e9VbG1TPLhEGAs72hmdPvxDwHA5vxbykLb2SpcgAKIUy9pabHji0y9W84rkxY+R749j+bjRMh260&#10;ccmcWIEJxk01eSqLWLlgxp7Ma7MamqtUpCoHPm/sy6aGx4+SqsT8403ifankIuj2wAzAB7Gjwk1H&#10;izdIuTzzMsf9hBbtdBAWGM23uJVgDDjQLHlZYTi34/pSCCatnCATCNG0yfgh4IRDLXAMhaqZ7v4Q&#10;HJNZemw5sh8HANcTPR3Ze7AKwMT94DtCxm/VhAYIPesSBYtsq3on1QDCKoBmyV0mysftJLLLJJPA&#10;WgOqslVIRBcA6Hm0moXx5Ub3QYn/pVrE/DGQ7pNJIYPwY1iyWx6w/Pk0DyXL7OLzqMTSTuKXdpjZ&#10;Z7VfRWJ4OJd6c6tq+GJRmM5TPXRckc9r+akpM6q7XI2u/U10pjW34/fJ/FsH4AezzM2WChxVROug&#10;/GifPGiYYmA9c6qos5VatUitAWXJY28KyRMhJxGn2arISxRP7xDW2KNZ2VdNpvP1vTOykxr9UXwp&#10;qmu4X+1Q/lB6Jru1QMT1vGuqIeNfrcKbK653VqQrBPwU2ijbB/N/yIkNuTQhSxtY+stsaJf7FJ2Y&#10;Me3o2klKomA9+NY0pLn1W6hlEbAv2ySPtwMWGyf9Y6mw+h7LXmQUIJMAqAl8S1eYpOrBz16IxfVQ&#10;YXfXljpoP1W6hpMbhvV6WKN5oT3vFbG21HsLKHRklBwhIIkghoQQA4MLCLYIWGcGiDQQEUoGCRgZ&#10;KCDT6RMCBuhA9AUNqnMzCB4bN6oIWaZhAcE3zf1SKmqCJ63Oa6mYKQKS8uISdhGvilu7SolEwCS2&#10;BMha9eEEiAiwIAQIhRFCTWFiM1EU6VFCcKIjLKAHZSFMxaJ60nkiIahtx1FvpEqvdDfKEIgAnjCI&#10;YiIwQVoQAQutSNCSQQbzEIMaGUBSIRWhJmi6ioKgCnjAiMMMCMdEaAGKiKX9q2mjPazjXkhcIj2c&#10;QUkjoIDgZ6O1I0MEJwET9tXCYQbC4QvN1mzJ+wYbAGyIjRRWwKATimSKxPhQ7qbjFNxYdsbINJIb&#10;jZLIcGFyTOjdJh2xlzNIO35HChn+MFGEjaoLe6eScINghv8op5U2h2HMahsLnCJ1NoHPC87H1Awg&#10;WNBA40Wty17PE3urO28usPEbwtEiRcELVPW+KQpEtECLCClnN3EsQ4XTl9yEYk/QdcAoHbDo34Of&#10;8a1C3Kt8nywxNvIOi3orMSx6xgaMbTWCyfhtBE4Y2pxFfNEP7jM3jW9QIdc7UDswvdqCI08opmt4&#10;x8wXhM5eFB4ENTcAombIIPjXhc+rryX3ekSleNeJeqRUIRSKTkQZhDK9KSYq2em6nTYaZDfZkoTT&#10;IARqcTRsTo6JiQ3WRKDj+tJ5aJqtMonKMopAKxt1wg8Dz7fT/wYmWA0uPQlj5ZDOfPbbhyAkicSL&#10;5kxv3REtBH8UnflyGtpMWz0P55VEFTDBEMPua2aJpt44sPsz8dfxhEMSbQ0QniDNhAenCAnsndrJ&#10;IbGBA5KMof47QRZAOxetGNYgwgWEB39oTAbVWW/VAcIJAImTaaFBhCOxtLzlAh8rfquk2gcToaV4&#10;OwEEMhMkL0tpgRo19/uRvQcIfGKwlrsokw3olHSXSdGoFBIAUskkQWvdtE4cvqpDv7JCjuMJLRP2&#10;ZrMOkwIWYVapLDA4rZ0kgcv3O1/UhXTEzW0lDxJ+Sjd9Y6E/bZLQfo1qHAinXw0PEnSo3d0wHh4z&#10;X/i4QX2XHyZpcdwKcrGED0SDQ9OVho0DH8Y2fE9j5vees6YuWE6Hjf+tRWuAuQQDRYS+ZNKb9MEA&#10;WEOmFiZzLhqZKWzUWwSGoQCngkLRYz/7XWEARi54CZnt5dWzBA7VfA25+/xfSLRaaN1laJknXhAF&#10;u7gHnaAriNdoCmtRjnqcrIIPp7KDuFX/I8c3GEEwh5XsCHRThPvFEoA5Qlc5t/7jrKwiAzc901tk&#10;j9/72Te3WOH7bXc6G8kxDJjUn1UoujFsbWJm9PyovlSXTSuUaU6U8xIm3RU4qmV8TX0VI9smb+sJ&#10;0vWZI5HQ9YSLPEuwQ78IyislUxMRsyGKW2A2KVgOM9+QOz2/qGiex7lbfocIBpO6auhB1Ce1yEgs&#10;auocGRcBMy2DK0dAZt77BFPbSiFWkCKSIgJagYeW7ekcHs1idfDx2TtHwy+HMXzaAE550lBe1BmU&#10;wUWjghYMT09MgvoLZXZMtZ0da0HFOzRPZTq40ZyalCQvVVmNJVJ21lsY5gMVSMtj30WMzPnhrjsm&#10;+TiGnsPK+rJGdQ9kWkq9o4HMmMhzlmgkkNOCASyMh9+YGiYBBFAYoSyGWQ1FXsHO1ay53XGjlQ8I&#10;oR6m4c0lfVdqTMYwGTVJJy82VIumhHNcbi0+I+4rC3VZQ5He1J5ckIBcQ8NEYA0NCAXEOXhzH7oC&#10;mSLy+WI/stN6C2EAHJn+kwngaRiHiSnt8vOk/1O2OPMeIs9DEpGIZIQ2EWwQGCAVASAYChyLP/2u&#10;EdJJCCBEBJcI6SSEECcI6cQggWEU4QXCBuAQAgG+5EXtuBMCGYm9uEQeiYQLrLznqY+SU+YGEDrA&#10;w94lsIKkbnTQRVmthBdbIvYmWfyCZSUDK0c3B80VNgwQHdgTht5LTbhAFOCWKpSUowhA5BA4YxtA&#10;emw01gDIASHEAGkSJaA8bI5TTaYEkN5brIlJmfWuCAYnSh5fGy1F+Giek0HGiN2bGh5TIj3FI0eI&#10;Qp4HIaIz7N9hEOCDQsfKXiQdQKoJIhKgbJsUHdBwhUEBDORACygAYiA8BkBI64JVAkmgUDixQ0Vw&#10;bxt8yDQ8IjxiYoHa0AjAVA+q6JjMNSxajUSDVSOMAMzQ4OEMggQZVYTNIcGpkcEmADEQHgPAIBMn&#10;ghWRUFAIg40UNIoAaAtjIX6jGSTYRNeO6ORQLQmbZOUUWCD5ls1WSXTW1v9ksXjAHBY2aJa9rqrS&#10;uT/+SAgEAhGwbVI4OEOgfJzLejeXfEShkAgFIUEphpbFYAgqAIDwFFq5ASvC8gYU9TSNpByOmDk/&#10;0zKlJCndB3sEogONEGKArCREQBbP3tA4YNy8DhBsIDjIDQUSbGgoBrBUGCCwQKHBkDCIIW4zBVgA&#10;g1WEmyAEJLQEUkkQXnyh4UsXHihY0HHsElxCRFcFM9Ge+CFf7CA48XKYnt62vsWFyxjkcmDhCsIG&#10;GOQoDCAQv9k1AyXDtRIAYIPAIT+N2XufzxghMEDCFR6DgqtA8HNdf7vNYFweFBxcuwkPG3xM6aSo&#10;CACCdGgUEpIJDjt5vTx620j/NaX90PFzB8xA5bBvZBmJwkSt++Y9RuFjBYvkSimSmm0DEYJX7Xa8&#10;sb4XzRkDbYInyPP+ixgYRKRIRsIDA4DC2h/bkMsUqz1oCoIVgoSJETWik7mxIaCBWhmvaRLrGtCZ&#10;s2Jcv3yByx8uLiYrH0PYQQxYbeJ2JtFjAgfsv73NR0DC/z4QGERXSUGBx/Z7Kz4pTD4RREggMbNi&#10;dbQP4QC2eAxnk2Up5RYQoOEiSgJKgqCKTgOnaxBwFBXLEtdXb0FEaQNRp/NDJB96NaS3WJytrvIT&#10;4fre3x4w83gczw6BiG6xiHW+4Kxre2UTYM4tlOho5Z2Eiza1RR7FshdkwG/vta1SJ6Z5MDLLvkVc&#10;mKvRxbMSRNhnUSbWMSyAQkKniD3DSfjlge1xJSO/Bi/Ckkew7HNySh0eqdaApTbyWomnqJabJUbD&#10;DS5DxNbkJny0DT1aTJkyUEkBB2CHQkCUoQlJjgxuRiZVuaf026Z5MmHklxD2Rt6qWNdOiJLe1YWl&#10;RimIISETiGX7R9uuG/DzySr4/v4ktBklk069UMpuectNAaSrlqJU2FprqNjHLGOUetJE+fkp6qrJ&#10;MY6DFQ6tMcADokogk5JJQGn5U6hkafHsoYBSQ7FAExRzjA4fJSEig5fBvuDZQGIBSKRCQARysIRC&#10;S6LFMbFs2ia9UQtP4+bx3FpDJlE2k+SGRu2xDCtQKmDG7+ieTniXom41QeLm8webJ5sF4cmM0JlG&#10;wI9RSMANulgJqQBxiRIa2aTfNgibztMHO0OSADpHAVg5RT+kTGgilIpCEWKFR1FPkH0lk17UOL+t&#10;kFPTUocM0Q6Umwbiyi63VqzRlqLbojHy8By5ldZMP1c0Mwe1tg8SdM2aJVtuhWI60jqZyCVHbHBI&#10;V10fZTPTb1vd162wfgAAAUQAAAAAEzAAAAAAAAAAAAAtUQ/nmAAB4FGGzIEriYkYgbgAAAAAAAAA&#10;AAAAAAAAAAAAAAADRDCTXYAAAAAAAAACyO4oEiULsc5DYVwAAgAFEwGvdJKtTWuaPXvbY8YftxKh&#10;sAgAAAAAAAAAAAAAAAAAAAAAAAAAAAAAAAAAAAAAAAPoVXz5gAAAACQMRRJQAAAAAAAAAAAAAAAA&#10;AAAAAAAAAAAAAAAAAAAAAAAAAAAAAAAAAAAAAAAAAAAAAAAAAAAAAAAAAAAAAAAAAAAAAAAAAPAQ&#10;LdmAAAAALALCcAGMn76c0VJIlQm3VqBmXLsA1uJ6RMiQAA8GYKlSAAAAAC9kox/gOuwC4ADPTQKb&#10;cAAFAjkvqeolkAAA4KPM+PgALCgMQghABgAFR4afPjJlodLIAACvAzTcsRTxfD+PtuAABKAWori3&#10;AHlRgW1FBXqmAeJDNwQyxUoAAApgOAAAAAAJgdAKmgKgUAACwWiZAAAAAAAAAAAAAAAAAAAAAAAA&#10;AAAAAAAAAAAAAAAAAAAAAAAAAAAAAAAAAAAAAAAAAABAAAAAAAAAAAAAAJPNkmVnKz6zaMAAW87d&#10;LI3Mq2AAAssXv6UeUeH5/AAD1SUV114UmMAANLcMAAAAAAAAAAAAIljtnrGHHY8tAAAAAUd+4AAA&#10;AAAAAAAAAAAAAAAAAAAAAAAAAAAAAAAAAAAAAAAWDsAADAGQjgCQkZzBoBuCIBjAQYZgBCAEMx0c&#10;qBYqWazzRsPUaoAYwAADNiYD4qd0fwJMEAAAAApFwAABAAAQ4BAfPWAAAAACYXMAAAAAAAAAAAAU&#10;1nwAAAiAAAAAAAAAAAAAAAAAAAAAAAAAAAAAAAAAAAAAAAAAAAAAAAAAAAAAJrzf1j5i1iaTNNjX&#10;iNHlE4kILuyHIT918EIuB2VfPSspDLoNDO2VsoAzGQzAbHW22DBCY0xmmAAAAADWIIs4wAAAAOCO&#10;A8zMIU8AoIBIEAgxSy6MsmtxfaCAAAAATSAAAA1sQAAfW1jAA/uNL60kWJgi0A4blg2AXUdGhg1K&#10;qFShAh6xoVvxxIx2pzYiOxBQQkIECdOgAA4dbAG2AAAAAN1n3h7AAAAAAAAAAAAAAABMiNVa9AAA&#10;AAJSf321sAAAAAAAAAAAAAAAAAAAAAAAAAAAAAAAAAAAAAAAAAAAAAAAAAAAAAAAAAAAAAAAAAAA&#10;AAAAAAAAAAAAAAAAAAAAAAAAAAAAAAAAAAAAAAAAAAFJ34AABAAAAgAACAABAAEACAIESqqqqqqq&#10;qqqqqqqqqqqqqqqqqqqqqqqqqqqqqqqqqqqqqsJwKCam0E2ksI3KCHG0ELArIwR0YdoyxaIpabIG&#10;KAGqQVDNFWh3xmqqdnkWBKtiU28q37HlFumP57RQJ0EgxAAh6AQ0EJrQLtmBSkknFcAKAVNCMuAQ&#10;sFK4EeFEEXEgkorCFDhDbIU1kDg/wQLBQHPQKHCPhaYUQmE1tgORRMJL0E/vnaCL6wizGERwwXq0&#10;5EJScKiIQRuREblGrYxJ2oBYCaGRMlSnQO9okBA0nkoC886BBzSAAAABSgAAAAAAAAAAAAAAAAAA&#10;AAAAAAAAAAAAAAAAAAAAAAAAAAAAAAAAAAAAAAAAAAAAAAAAAAAAAAAAAAAAAAAAAAAAAAAAAAAA&#10;AAAACYJfCCbgYTECCFDCNBhDRBEwwgowYjCCECBDL1mmCVtCZyBLGBCIEr4EJoSUoOhHdBUIDAiW&#10;AeJ+WEtUwhJACBQACYJEwJRUJEwFRaChqAoQtQDAgj7ZTfdMEVGSLC5FjKOPnGvSAAJOEiKWCUIB&#10;SU0NAgFr5po+k1Avd0uSSe+AAAAAAmCCwIKzBx6jhoiCwr9Y9UPzX0bcWs60bWqIsyLqrMViFEth&#10;AZ4gJR4AAAAAAAAp3gipaXxcWkGuV+TYj0QJb1Gi8TjNpYQwgAAAAAAAUcMAAAAAAAAAADAgxAMA&#10;AAAAnCE0IHfANElPDWVUF4zzUWCIJ/Fv5FJglNNrIOVyihxqNAAQABAAPgAU8FSGIZBgFiACEAaM&#10;AIYAAAAAAAEOCIc8YxAECAgAAwAACYTHkEh8r4aBB6EhaY9K+ERfOYkggmDwWfCD7CwQCPkZm4iF&#10;5TJUjx4toZXj2pFoGceKaUkKPSQBEAMUA0QBgwAAAAAAAAAAARh5iGIgAoAZgEATH/CaRcqSkNyB&#10;5J7iyHWih4Q3MBHJgiBmCIAAO2GYIAGABMIPhB8bFwhbx+wH2GhyKzf2MWZDFgBwAwAAAMAAAAAG&#10;AQACYCAAAIEzCb/CTUER4QwgllgRPAh9CRdNSwIZdwLFkETYRDBHUEW4SezQQOCFYRPBFuELwiiE&#10;/4sgkBBJfFghRBIPQgkBUekpqEAn9hlPjMIdhEeEKS9AIaCIzdjB0iV07VzJBAC7EdpNMCEBAAAA&#10;AAAAAAAATBoJBCoIHhBYbCGXgGDgg0Nkx8nW5nCHBIXIImiBVMGgAAn0q0xMCcjZNrINS6iMEMmE&#10;H6QGHIDEDQwIQcmhokFBzkoAO4SvIJGKMInACLIKA+EX4TL+gkHAcIDhGcEooI2wilQQTwMEXTCZ&#10;uCR+Es4ILBMFhCMuJhGGERZMkET8EIwgsgkBhIjHxMFBD8mPgMTLl9+5e9THIQgyMBBgYAAAAACG&#10;SBxAMmEUQRBgMbCBwQPLAsFjR48TyV6yYeEnWYSLhhF2AAI9UCbuvefdrbYGCMUeQCt8bK4wlpvM&#10;seh0YeABJhQHIIvmBgj29XXVPMa4ME0GEwKIJH+gOpMAROUjIBglDhI+CJIIwwi6CFwQHCJ4Ilwg&#10;cELwguA4DmrsgnjYE3hBLj4SNJn6tUBAHCe3CUUEjMWCS8EfQRPBImCIpghRBE/gAYIdhCMIlIFo&#10;Q4YQIgAHCYqCJsIRDwQrCB48EFzbkht+QScc18IN2NhAcbPG6/95Sd3PdgAAAAAAADhIiEwEECgG&#10;Llht5xDm02C/kfIxNJTX3k0Okf9Ge4kYgAAAAAAAAAGAAABgCYRBBCv4OL7YmSvVPp36rMqb+wVP&#10;HzMBFdCeKYW6gAAAAAAATCOYIqz4QeGy+j5rZLz8NrpwvQ8EtHGbWAAAAAABVMAAAAAAogAAAJhA&#10;c2EFeEJwgONhBMV5jF7pKDkvVTc6mAYC78dJ8AAEAQAQAAAAAAAAAAAAAATCBlRcQEAAATCCkEAj&#10;FkU/FkwiGCEBgQAAAAFLRyf///////////////////////OBIwQoQQEYQQYEUIccLj8HETtgjGUw&#10;hJEZQQRvSMQQQQRvSMQQQQKhUEZJhByASgjJMIOQCYIspIWhBoS0LS3SRbqhg0gZBHIJHBfIEQRi&#10;CJwJGCJoLR6EEh4aEhqLPWkeNBGCYQogCBBEFIIXAEACCIKIIWAIAEpZdBGCYQkgH4QqhAYBgQW+&#10;N9HhHKz6cEDoQtUILAFUoUzxEG8IMItiM1rKrVY1SVMEGoRcp7qyh6EFLRkE+e8AEsJgEA01CAUS&#10;eUEg19r1jQRnMIKQJNeCDwItVEMsUM4wgIjURxPbJghBBEcQQQRyYyDKY8Z57FEPt/77CUCXQRnM&#10;IKgp9XHoCeAiEjMPjGFxffQMIkpBDEIIMIkpBDEIOcCLaatx+JEiw02sEZuhCGiJqCFzOgIHZsKM&#10;JMyAlvrICCEEZZhCEBS3+gZAiKVQRgmEJQCFJFUEYTCEkA5QS6CMZhCUBsCoOmokCBRuokGvmjUD&#10;CLswhiEAGEX5hDEI5yy8NAF9EoJQkLBrjJAhBEmYQtADCCJcwhcAM6TBG5HRg2oDhkcAQFGM+AhK&#10;gRazBEEELCCARF1GxckS+J6c0eJk3xgeECx8kEDyLLD6Xr3cEHwiIhphBMoS1HgjIn0GgY1MOCDY&#10;RZnIVmh6Dh6IrcxcJiRseJknPDRcuh2BYQDGggWX6zQ+lq91x8EJginOYJlT0eDkJrzlwCBY2EAy&#10;KJFh/ZBaYSEjwGLMSPDxYtEpRJh4BiYPJMSNDfyIHCQsJAYiixoe8WROCDwRPCkEAyVLRaNRWuYq&#10;tjJ+E6r4RJBDQwgEQoDOI8JmC/WCRLO6+EPwiHAwQXA7CuELORwjWYQUxo4RpMIMY4hnYRkVCEDK&#10;cwimMSQ9YRoVCDj0kgQTGoOOEYTCGEMawjRMIPH+EAwgOLmwgj9iY3/ME63BE2ELCBzCdJgjeEDB&#10;ngOERwMBDGIkYhKzojBEMEBCCGCiHAicIJhB8DsEE2CCd0NlM4Yv7qdUwjcuRA4eEHgiwiae0qeB&#10;A6WEI3/o4RvIhCCAcsXJ+E60XN+81NHCN5FIQQAxY2CD4RBDLCCk560eHIvcYQw8HBA4e5hBM89H&#10;rWkXa3CDQRBjuCC6u2Fymf7RlNqLi0/UMZBJrcptNDwwQjCLdV66Ewg1vYlpOCFQRT9Y1LEwgEJF&#10;sZawQWCKITYGVpqNRKKoXmXNbYcTLEtnn+SNfJz9MePHiQ8xY0NEilegeCOK5qQeTJe8fcvs0S/L&#10;l4QCCIVmwgbzYQDEJzlrcINhF3lk9H2CC3vn8pBGpADo/h4QfCIIaYILtnONmi0c+eLEhtzfxIkQ&#10;5PBYQDGyYQJ5cmNvlOPd169e626pBGhAzogRgjSQQAhiBRd4RHhAQghkQiJDhphMwX7oJEQKW2Ea&#10;TCDJ50HG/BBoIEYPB6WgD59yig4QwROkEPIQQIqSJmUoIoSCHkIICIojArF18gPxBKBMn/KeSlIQ&#10;HJPI4cs/Hjr8ETYQsIGX0BRII3jhgzhbjwAMUGEqgVQM4pBEMEMCCAAlLCN4wQQAJVgBxqKnCDwR&#10;deVk6CD4n7Q2/H7+n0Tf39U7KwgsEKh1WEHZl0SEokuTCBQQjAX9BBXiSX0k356qq39/Ev6tvYQU&#10;gjHm6BB6aNSG4gXqNX0mHCC4RHDtQQLrXxsSI+wgi8GTJE9ePufNEic5ODwgmPk/hA3jH9pS5MIT&#10;hFnztPaBA4JDwtJXSh2zCK824uEHgZGw9jJgnuwRXGCYI1gZjgATCgKgBRfwiKCGBhAQaQ4ZUNnC&#10;J2gg1ABElx8uwQHCFwmPBA5M+cyGETYQEPhwpDS4RYcCHDHDCMACDG4RacCHDHDAEZSfFUTuQ/tG&#10;1YxYDlrgiTCFhAwRwiII3jhgwk4ZWCgYY4SOCEh0hwmgiOCABBDARxIwjiCBBFDhqrVDXLTEBDS5&#10;E6H3InofDCdfBGuMEDVABQov4RHhAQghpEFIol4QMy6GglXAcIswgsfH/ifjWc777RWbFEIIJIII&#10;PCmEAigukEvTYcGkEJggchYYME90ODJADJIIMQ8MIFCXzZjsLfOck342HK3hG2EEGjBLCNiMIHAL&#10;CNiMIFCTr4HBEwYQwEoCjYRBCwQp3ghOVFtK356wjoggUJDThHRBAYcI6IIDG4RpAuxI+cyyPMm3&#10;RUsIsgOwOHgcaYAiLt/3COoIEGkKYR1BAgcI6ggQOEOhNwhc4QmO5UcXjdrcIkhqghUNBB+cIztv&#10;MEIsI6ggQSAqEw5/QgMA0HTogEy7u5UvCwl85W8nvrhHcEBbY0JCuEdwQIEERAkwjqCBgEIsI6gg&#10;YBMIIGhYRyEEBwgxF0IVRKEIVEexIqtwJfAgdAwIDDGBkXMZH//wAAABUd+AAAQAAAIAAAgAAQAB&#10;AAgCBEqqqqqqqqqqqqqqqqqqqqqqqqqqqqqqqqqqqqqqqqqqqqpBTwtBThLNRhIDQSabmKWE0xhE&#10;ywiuUAq+8RUip7IlVZtMmUDUAG3aKla1hIEmhE/1xmp4UIAVTC90feyB8BAgixegiP3EQRSVqFES&#10;NfdgLDKwtoQnAQICUggIkEfAoZiZ8yCCNXLVZ/FdYUlTyICXQVwDJvUQFys/324EHCtTL0ebZJIb&#10;UsoFFTfS5CgAgBQSCl+lAIJ8zXijynR4UqdOSFYVuQEDSQPQgQc0GLmWGtQED+gAAAFSAAAAAAAA&#10;AAAAAAAAAAAAAAAAAAAAAAAAAAAAAAAAAAAAAAAAAAAAAAAAAAAAAAAAAAAAAAAAAAAAAAAAAAAA&#10;AAAAAAAAAAAAAAAJgojeIJEDoJMI4xThQ8GEBEAGEhhgRQhRBG4ziRoiDYy+sgAAAAmCSggmcGEs&#10;xBARhLYYQgQSaGCEEhRAxBAxhFYwfmiSglukEIIIQP8AEK4vAJb3oKcJ3BhNSMIuEEvBhJwQQoQS&#10;FEESjCIRARhBBBAhj9tlhGMxjAa3fZkwTJDCACCORhBhCjCLxjjCCiMJEEJGiCC85lJfFEEWiYJH&#10;CCAaNPQqPABICbDFGUbBGMZpE5dqaatHYRHgR8fEQeGihemwMTO1QlDCw2QPU8A4AAAAAAAAABx6&#10;KNm+6gN38CvcpyCqTUxAYADBgAKAAAgAAQ182AAAAFAAAAAAAAAAAAAAAAAAAAAAAgQQlmEDMAwE&#10;AsNBOLfQhEAwIFCOjXmPInGB/eM5ThDTAGFioAABEAAeKABAGYAE4QaiUIPQhdHozoKkuZ6tLuBz&#10;ZvGBCKWhAzouJENTa92WAWzRXOu6Mkqur0EzPKhmMiOU5ynzDRuu2cCk8oZwZCSE56kpxhcUMz0V&#10;7KTErBZbBnRvW+svAey21rF55VFMRennQLbDKe/NjKwbWq4pdq9+RnVF49X4r2jkwQAEAAAAAAAA&#10;AAAAAAAAAAAAAAAgeQRVBG0EHwivCOsIghIIughUEGxsIRjcX0YKDkgmeIAR7O/MS7n3taEBxjEw&#10;kBBJHCC4SBgk1BDlhImCKMIL0ETQvZmEfwSSgibAYRzBDMIBiQQXLk3LwsWPYSCKsWCH1hA8BBAe&#10;32Q3sGExyTbBExi9EMPjrzxFEiUkM6NhEl/+9FyTE31VvJZrimEKQZ2VxLExw70cLdwUFOW/sSZ4&#10;5eMorxJreRB2+Ek+grJRAQQAwAAAAABgAAAAAAAAAAAAAAAAAAAAAAAAAMQxMIZhJHCDQSBgieCH&#10;YDCHYRRhBYHA4XxYkcJOzCRZDCLgABDdVN6g5ivAYARMJIOCQGypwidsGQ2EeYQDCFwQzHiQ2Lgo&#10;eF7ta+TzCOoCYQvAUJQgsYkRfEd3O3DfMGQQTC0IA5HbSlYipC7fGad2cIGmJtCfYNu6B4jRZLBd&#10;S47DbvAAAAAAAAiZt6h02gafJjYZ8g5NcAGAsQIAgYABgADYdQokRbVJnFKRafCzlExzECAAAAAA&#10;ABZhAcIXgcBCR8S/rXFxWJxFgCdNDgWYxiKIAwoBwgCgAJMRe3VNJgtpl8N7ZwU3EsWXIUj+hQAA&#10;GGGAAAAA4YAAAAMAAAAAEtgLZL2kmhPFX1lM286gBTxCTLpD2aWGcT5QqoioabE0a2qSQQTQLU8Z&#10;hpgHCrALeDjk0R0FHU3JBAhRyilULqBtXFbWhMEECsgIHxl1ti2IC8PtzGdUls4BDxJWxOmqAofd&#10;C//EHfd8HuMZZOzxBp5V8drsJwEsawOX04hqHFGAAAwAACAAAAAAAAAAAAAAAAEIQAAAAAAAB/72&#10;5P6dqaresXaZ3XUnO5E6poDFGQoa1vYHhxc0ykPUDDGMAAAAAAAADGMAAAAAAMhAAAAAATFz5/Y+&#10;L8/uPus8m6ejAAAAAAACYQiAGEDwIFARjkI1W/NFsKOEe6EYLaENE8YizEiJhCcEYQTQglCAGOQz&#10;zi4BXAAAAAAAAEwk7BK/CReEMgkdBH+EXexOgiFagAAAIeEc5pjgh4RxlGEAAAFTRyf/////////&#10;//////////////EEEgugjLDCEMASQqQpBI2/uysNppMNppMJppAQmnEBKojEGURxkHDwiweHQtQw&#10;gWYIwihhA8wZBFzgRaEjR1Ewr/iiCMrDCEsI10WZEGtuiz6DCkBWEEY0whJAMQymRQIQRhmEJMB2&#10;gb6ICCEEYZhCEBSBKAkoIsEZSjCEUi1hxgRiDIIGJHxDDMPwXnoM+SHCJ5hDehCAU+SsIpmEOIIQ&#10;B16FDRo6QUKGjRsiACERhBDjhiDAQRBcQo4ZKscQRpBgx+Dw0xJDVsLDh4ZBIkXFxw4cJ5cEFEEY&#10;iRQkVBmGEHG0aIaGCIBBCxFFCCDCRQyDIMFR8b9ExBcULiPBYXEcWESASAg7kEaxARIkxpkn8dxn&#10;ohxaiCBUcZdkkMmWQCfihQ0eo8JFC42joBAggcggjSCBjoM0EURLL68xUYQgTRtEKZkDxjCExjCA&#10;0QQQaM4kqGDCGZBA0Ix/fyuAEELEEDgwQhvM09DmFwYgjEYokRBo0fEEAGOKLbXwsOHC4kaLDwkd&#10;BNPxlFCIIWj4xR0KiK8UZx8ZhjjR8YoyjR+jJrABEBiCIPjwzChIuIo8PCRscKIIvGEFgzC8GjKI&#10;USNaS0bJJfeCDCCLx6DJBYZxhBRFFxGvP8ETEEQRIhhYWGEBMFGcRBvGiLbe2214UQ4hhQgQjQWE&#10;OIpNOZVkl01dHIEs2EDMGhFC5xSIfggYlHcfCIaEPoGgIEFNiOIWFhcI1TCCLBuEaphBFkB4cKWE&#10;ZzCDoearJ5RDMsI1mEGhjGjWzK0BOb6PCKqYQ6EIAlCNjCDR2J4OgaQxowgIyDAGaPmTqcsGCMaa&#10;1LAgNCA0igsjot3MILAhsBQBBSN2WDfm90rRl5pWEIoQKiTSmSJKKiGjbMonRw0dIa6BTrDE4QSh&#10;AZ4MoEEtRb7HRfv7CN77jF0RxGsFy/pwiqBA74LNQc1PD2pYNK+DhgkbM91+oMgcYAXGwfFUVPTA&#10;0ITQgFqehAK1p3JzcyUEJkEAgO4QGQCEsBmosJKkjdNWJsTt3LBgDEo5sHSihsrMAvEhKZ3wyrCz&#10;NBwjCAKECVYdRolATIkwiaA4ECd1BSmrBaas80QixYRJANBwS0A3wZXwll2iFKYEwjKIDRGFCBFR&#10;xgP6cEYRDGEDGjBjEGQSIlk7h1kETUHKhAIECqeiPKI90sWBE7hoLTeMeQ7qG4Qe0GhoSeKygkjB&#10;lHx4TPnJE9f/+Xi0aEgjgGko1NOiJr+hGtxDRIhhEElpk/MEAoQ2sCAKhA74aczSvFSCL3Qa4JKl&#10;GECwQYoPOG0T4UDFAFEUOeEa5hBHmCCDY0EC9DGD0lAXUqWojYowRPIIfgQEIiADHHIwRRIIfEEC&#10;H0HZG4tZOnVM0PNSNGU8tIsZC6Azr8UghGBBHQEHMS3YbhBYIuWbY7ggOYiaLP7dUxybTQBQtJkv&#10;6n6CSIBhEcEQWn+PaAYPGmr+TOjG56DCKYIHgU4FMTLHWNPesIhgJBBNNQUZSpWROEFe+1immUEO&#10;wcEBcTCAvv5WX6WCCYhhEGiTOsH0xcMIZiHYBg/mJLq4QaQQCMV3Vd3IIINiQQNQDANYj8wRGykw&#10;RrikJp7nWAGRYtBEePhBYVw7fW1B5GO4tNpAHf50EEHggOBISYQBotxu+EEV4+EEFg9aSDw5ja2x&#10;NPLT0LKRj6vDBEdsIbOECWND9gbK32LO6q2uepKh1uMoIueaCCkfE9IB9XCB4EQ1gQOg7XTQ6MnT&#10;AoSZny1NuOERzBEnoyggGEBtFFpeLFJNVSi3WOEPwUED9BBHN5jHsL64RTBAoFxj5UsqWAGW1VL9&#10;PWU82EKnqmoT1TUJ0pyJOqciT2moXU1C0nIlpORJbMIFggxVBzkeJ8KBhIaFKjAZXBAcIXHwEECW&#10;Y/LGETYM1yAGTCRwAkSMWEWSCHRjm0AZkMywiuQQ+MCGZNkhD9bUTf1Os2IkG/tbV35tW7qDFnDY&#10;QfCAmLgLYLGdCcHBGY8MpXQIFTWlD/+/f0+i7f/qqfQ0yhMI3ykLjGJgJm3UjwGCITCCadKtodio&#10;kER4QSJOdbGnIwViZSJz4Lf9uxF161AwDCJsIEZMGUbU8Ihco0ggOEUkCugpT0sHpqxnGrkMEXYQ&#10;XJyxNzwQHnbsNBFkT7whHoS3KS/cFZMIyyTeCBYQOKs9TS8pBDIIPgMeEj+rkkyCCYQGG1EoSkq1&#10;cdy58v5QuABcVap6CYs4bCA4HO4EodxAbwRcTgQengkJSTUIDWb7+eEzX/D7iRYn6qgpuu6DPBO0&#10;GoAYZYOCBYQCGx/Z0eoaRQS3UaTCKEIl1cYIJoQAQ3HRoIySCD4QJEP8EbJlt6E3NEt6Zpx0arwi&#10;94Qx444Twi5mENjAHhFzMIbGAOGHifCgYIUCpbAMbCLY2ECxNje9Z7HdQ+6BfkggeDZC9DxMPHRq&#10;1HIICYKIQF3BoMEZJBBMIBDC+CPlvm6Eee9zonuDVbwjbCCtjhLCNSMILGlhGpGEFhOTmCA4wIvo&#10;AxN5gMJB90tS9Uy20QKVBBoHBAoyIbcq+RtD5IIlwgexcB15vXXzf/fQ4RPjuCCqCAzkiYkKryme&#10;Omw+GCCQGJhAJMIJo6rcqTqYIxMFMDhYBdqBLExcmS3RsrtbkBVepZDLjcTBhCYIBAsywgMclP4S&#10;iNiroGMZFBEUEKywLMtHlVjYDly4QE9hdI/bt884ybT0WLiQK8EEtvLcqQS1SHHyxr4v48xP+2Ys&#10;EJwIeoEHhqS1XRjN/2ixosSFqFVotIBGkPkOERwHCBsggOVZqLRFCWl1KsqMBgkHrRDPQvg1hGLi&#10;QtSQQHcZ/kof+XQ4KNgtggUJicY+MZu38fJgNwWJmyYz+ZLhAcXCAfwgebGebjcepOqIG4IZOEBM&#10;HhYZl7/jBAMCK5QeBALRoqpTAbVR4B72LjRavHfvwt7vbxq3SLrmwheAggfoILsYWsK4X7meOkeW&#10;LJAobARcIBYwGdUifMwRnmwPicCA1uiYkiTAMXPFh8TXW3QB67W2MTYMIkggEEA9g9VVnhWRFB86&#10;9YSGlwjpEECMwByDHhHQoggYaEhyJEcI6iCBBJBo4R1EECcIBnoQYwgmgaWgHCXiwRuFnLbonXEG&#10;EdwQGQSHMI7ggQSKEggmEdQQMJHCQQbCOoIGAGhpDmEdMIIDhBXFwhWEIeK8VkWUyDGo6S9tIOET&#10;YQXPAIAKoz3osYRrCQsJxj0mRNzhEUELwUbPYdVJiU6ljQ+JX7FbpVqyHx4RbKaTYPuNgD/v7rH3&#10;SriHmU9NMJDThB4ILgc0LlFtFxk4RnAY2exDWqIxuER4QLNgsEdrKaFhA5FnhDMIFiQCBkeoqaQM&#10;I2UPCPACxNj+ESwQrGhDEqLhLCf//AAAAVnfgAAEAAACAAAIAAEAAQAIAgRKqqqqqqqqqqqqqqqq&#10;qqqqqqqqqqqqqqqqqqqqqqqqqqqqwqQOElGE4ZhCBCJVVVhRvYSy4SAolVVVIKeF4UAiCVIsshEq&#10;qqQVA5YUTeEZaCWGUIlVVWFHugmXpBM2LCJBCJVVVhRhYUfmEoyJVVVWE6bCM0qqqqgAAAFaAAAA&#10;AAAAAAAAAAAAAAAAAAAAAAAAAAAAAAAAAAAAAAAAAAAAAAAAAAAAAAAAAAAAAAAAAAAAAAAAAAAA&#10;AAAAAAAAAAAAAAAAAAAJgoRCFEUQTKiEGOLiCLxIzmDjFrMEOoRjQgdCR8PAjdUJQ0tEgRuq9bOE&#10;rqEaQI6oRnQhtCBQIggQajUtoc/1seSwgyA+IAAAAAAAAAAAAAThPlhFGEEwmzwhtYHCUeSJA7QD&#10;hYWcI8gkhBDYJH4HCTlQSegECwki/eS04RBhF+EW5cImzmESRhBjJGECE7TzSAAAAAAAAACYJpsI&#10;jwkxBL2Hwj/AQSKyYQDCGZzHJgmbwkjmwlPGgk5hBcJb4uaCBxIIs74GYIbhDIInwg2EDwhsEKgG&#10;LhAYDDRvLaSCAAAAAAAAABMJ14JgIJB4TLRoITCYSQggMEKdoIN5cswmYgm6wmV2CL8fAwQrCEYQ&#10;+CGQRjXhC8eQQbCaXoWA1hCagiPFtFf/O4eo4yfJngAAAAAAAAAAAACQUIMJCfgmPwEJngijNAId&#10;QP3ZBI2CQUEsoJFQRRBIKCIYIimCIYIqhIv8mEhcJgcIxgWEGghsEJxIDBA80EPMbBsfOAAAAAAA&#10;AAEwoAQ18JyYIFMXCXSJkyYS+wkBhJnCUsTCREfCPskTCJcle6AAAACH6mQgoAAAAAABW0cn////&#10;///////////////////yAg4I2EUSQ8zRjiaZInXiiwsIGbGkEHT0DZHEAuR4dRQkSOtFqNgECCBg&#10;jO6sCAynV7sWhdzJMIJI8xNHteDo0GMIGiCDmxYfOHCJLTQIG7UxOiUqXzksAolAwaVGhpo0nthY&#10;IzoGslAgNJdVVh84eiwDRL6NCQl0I4gyjfSXXwVCKKBrQgiqoVmWI2E//hiCAomOshxvRIfcmLOl&#10;qThEeEBwgGEAN3xh4asK+RgiKyCAXOHCCNQNvEQMJEzZZiW1aPFBW9E7vzb1bM+j5KRoQJ3a/Kvu&#10;z5NxRod5BktfztzcigwiqHhTCDa08Z6VTAwjKA5oBgbu2w8nz1fq+2/bl28uEJggkEGx4/ZPXcxX&#10;+8USY+EDggCbggGOboqn6VetttjW4AwjVm8ggCRsfK4HCAYQH31j4DZy5Cp//kIGCC4LCBQLGipc&#10;dV/JBDsWcIPATAbKnNzQwhWJD4ucggKpmguEIqBAmMbUtQ6BBAc2NBAMWHQpksInqUEZYmSCAwp6&#10;3BvEwRbjR8ILEiDzUTx0T8X2Srd1NJMYIfEwENjx6mQzQRkYQK4EGdJtqkKGGi5I+TLaJ71tmaQQ&#10;bCC4QiEM2eFpi2nlxbQHAwQDPiWhc/6PZn/+QgcI2hqxMDGKrEk4Q8JngiTcGT9HmQYIkvmwgka2&#10;pfTBiNZWRCA9a/W3t2UwMImh4bCB7lJ3zKwAJr2EWwQDHgeKrZHASrnEhQqbjhCIIsnJm9BBYufi&#10;Jy8SJaCDf/Fdv4QFQz3E9hHBFeqMIpgeCggW56UArzxMoIqwbUrUNacINhAYeExoSpuKpxB4QrJM&#10;kSk0xUaD//IZwQ7NiQQnxA+pbwbBAcneiYQFNRk1VumJMchwM1qgHEECL5NXTQTtb/Wm3d0rYwQ+&#10;CJYF/BVg87mYj4sSHhIBDw8cnMUUBWOCYcDCC4KCBwHGyv0k4j50NaBCIyFHAwWEHggMt4niB8xP&#10;iblwiHMq39YQjcE3irbHbY1u7av769VvV9OEIwiEwguIPDGMqLxnCIcIVhBs8qIQ0jYszf/5BRca&#10;2SHiYvqrm0w09j1CbK1Nn0vLkhRQBI4HbVu5ihMvVoiBIRYQDLHgeYx/zVUaYRdmvBB4vIeihwi/&#10;A58IBCurQBMW73e3t7t1va/////gAAABYd+AAAQAAAIAAAgAAQABAAgCBEqqqqqqmEAo1hJ7wRfY&#10;QzQHwEKqqqYQAzGErxIRsYRUOEFICFVVVVVVVVVVVVVVVVVVVVVVVVVVVVVVVVVVVVVVVVVVVVVV&#10;VVVVVVVVVVVVVVVVVVVVVVAAAAFiAAAAAAAAAAAAAAAAAAAAAAAAAAAAAAAAAAAAAAAAAAAAAAAA&#10;AAAAAAAAAAAAAAAAAAAAAAAAAAAAAAAAfiiCBDOIEMCMIIIowgIjCAiCCjhgfJFYBvIiDRceGUSM&#10;goWEWj3s+oggAjiCT0MIHEiaYQfV87qURhRBDpnidCb+MIooQQszSCISCbAEHxuheYXEiCCGSQQV&#10;CQAAAANDCBSIChMGSRZDeGEAl0KJZgsAAAAAAAAAAAAAAAAAAAAAAAAAAAAAAAAAAAAAAAFjRyf/&#10;//+c34xU2FDw6ihImUbYdFFTY2bYuERQUYsqWQIiS/JlrN92NhvSqEZ7xt4xEGkwQEWHxgKKEkfe&#10;uGFDT+2wTHiSiEpswETrTSHmxkuLYRMmBUNF5VwlIGHUKJiwfGwFtLb1bQV59US0a7HnqVSSFEZe&#10;8Ze8YkGkwRCIbR+2m9z8IkhC7eVZulzXMPiRI0TBOrhEpkQGIbaJFLEJEwEtN3/XioPcgfhtkkyu&#10;CHAiSP////////////////////////////////////+AAAABad+AAATViWilUnqTAECEx+Cvlnqk&#10;u0BgDRyE7DQKz7tBANTxRpqaNiSgIEacs11cPY3VkKUrB1amXjcMdW0K6SXxL0uC1hJCZIwtBG4N&#10;CEgo0wZkzSWBSwMFWBA0wljSuciH/VvrKqltAAAU2f9QAAgACABAECJVVVVVVVVVVVVVVVVVVVVV&#10;VVVVVVVVVVVVVVVVVVVVVVVVVVVVVVVVVVVVVVVVVVVVVVVVVVAAAAFqAAAAAAAAAAAAAAAAAAAA&#10;AAAAAAAAAAG8CIICIujKIvi8o3m2vfAd2YE4AlSAMwAZ/iISjSXAUW8kN/yepoIstoytGyvBKnqL&#10;IAAAAAAALhWSYVpY0UjhSwUQAAAAAAAAAAliAAAD8IAMIAIIEI4jDOMw00iuuGEnCpEjDOA4wxRD&#10;iILj4/eRPOnsi6Hh4Zh1PRvhQDOwzppaaUUBsPjIMQfGn442dVCBUk/WKQCxAgiEXAAMyDcuiBFl&#10;DOXW06wpAAKAA7KPZaH2D0hU1X+uREARCXk8YaNpqWX/xBAhwjDwvBGEnoqzvJHuAIGtyPwbPN7x&#10;wgIgjYYgggQxxDihBBBYYghRI7viMEAGIMQUNLxf7BsJyTyk18+9iCeR4IOMAMALjhFIsdaJHcyR&#10;ATo0WGQ7CjWpw8IjwLSxG2dxOLADkHxDjAjMNEkcjjnkGrQk/xiRNuqs7JrlcSwKSyOv5ymOIxgY&#10;sNEnRFEUcPaRVL8OslJwqBt7DnUjn4gzchAU2d++4PgnwwI+IQRRiCADRFECEMJHsYeZXdVg77wb&#10;a4rqArIORBDBgAHILUTRNNyLmAbPNUOxputyvzlzmVkKpvOQc05ASBAIMgyDJR4eJjWd1JedRKQh&#10;CpRtRAAoYo4oQQQAyVQAAAHUgMhDSyIBsAWUgpiJyxEJMAAAQhAGyoAAAGQgExCBTSAAA54WSLxg&#10;kN8XYdoGedI5DvwBhCIEAhp4QjyvErzPV45BI8EAwAAAAAKAAZjMhmoADhA4NVssNhon+vlVM72B&#10;hHECH33XT1tVuoXCCQXUBW8jRIhMyFYbhHcCGzTSIqSQrvIP6iCIiIAAAs16Qyu1cGCAAAAD2JgA&#10;AAGULhKUQIkHuoy43CQZAhELhKKBEzIET/MEEiFllAubOWhwkCQITIEKswBEI4SjIETITU8C43CQ&#10;JAhND12rsT5hGQHCcyBIx9QLjcJBkCEmBwnKgSL6+giDcJBCBCXCcogSOfBcbhIMQIRR4hOsBS//&#10;8AAAAAAAAAAAAAAAAAAAAAAAAAAAAAAAAAAAAAAAAWtHIEZ65tjFguOIIUYsQw0XGwZKR/28YQ4g&#10;A8MwuZpbRIm7zCMMQXEQRRlGihanYcIAIICIEPH/REHDhb/v4ijOLi4jDKOEi48NsOAEMICMw8Iw&#10;8ciaJ90sv8Qp6LUT5sq/C4vR0O52PhQ8JEiTc18giiJTfRNtj4UPCRIobZK/xYXHUTeFixjbCcIK&#10;ICMCITRNEmaIl7qXE4rnFx8rmHSZAW35gxk5JRtomS0UaKgkcNtEyWjpZfCBGELyCAiOOO+O8rwh&#10;gwgPwRhARw3aMnyVJTGz9l7NfKYpChe83XiGUhcVeRqQxFGMInMMIYIogBMWG0dDNxs/dGYP4AYQ&#10;QYESMQ7RpEip3LGzIxAl4GTIxgmJJg1BLwxiUXE2+dLxHIX8Zx/TzSe43yPIWyEfQwjEQaQbeN7h&#10;A5BgshF5BQo4R3L8LCoai3ThmW5y4eShCm/P2uFWZMiHLJ1SB9EyXGxHKhBGUQkbwy99hEaYKFYq&#10;ICjJkgwu8o4TrxYNGQVJ8rhRUUjY8yWzVU2smqyboETGiDaMn5XCIzArevR5Ml1Ro00CwQMwSAQU&#10;QUnjh8E0NQpOMZEGBM7QmRgGGXhABkEEHPxmGAFSDhnG07RNEiaNlkXFhAYx4IQZhY3R6TwdEEEo&#10;gQ0ZfEWjw/y4IEYKATBATBQCdEyjRMGwSNGia/jBCCBiEEMZohBQijaJt4shlRSvKNEfxw/mhp7N&#10;d6RZ+LDRPXZJGi9OSdC4xkg2KZIJZtkq6Mgjihc6LCtukQhijCk1mFDh6MIgEjwuLDAXRYyrco2Q&#10;TRtscECGjCCQQEXHh4QlGjwr2WMss5+tChw8JHhQuLDRw4byzmjaVyJ90jXjHskPmBY37Fi0ZheS&#10;0r+MwaOg2CZayCBNi7DFCTINeMIoggI4aMGIIGLiFGn4t/j4gwQyiCFDSYzbRIr/7hBhkEMIwkZh&#10;CC5CpieIcCIDRnEBGL5439vIQQeKEOJNmp7jhhBBKMYYwhRtNRC3imCGj1gzweFFPuCEDIMIAIWC&#10;MMlEcaf22YqwQgQ4xhiiRJ0fojW/tkEWCIBgR8UJImkzK64IGMEOFCEGiRvKLe4VFmlYvwkRPHxE&#10;ElNlEHxoj3RuMrzDRYmNEwqcn5eOFzzwfELgvPppNiNHh8V9LHLD9PbFjjRkLRPijXmFFx49njRV&#10;YuHHxshOw68UZKJFVDuMcYDAlgBvCCDKPjYI4sJEQQgte4QZRHGMKEURB8cdJ64AIIHBHGBGMOlH&#10;wFsIHM0XECEILiOIYTTfc4iDFECHCACCAiMOHDMOGJ92w4WGQSLC44cNgmeuCGDCBiw4hWyXXBEY&#10;oRhIyDFNRovhij4iDMKEQWHDh01wQEUIIEQCOHQZho2X22EEURBHFhGFCRJYIgi9QhQqhZWUHOOH&#10;eKEwSLLYcKH4JEja8QjxYZTzRwGzTokRBYSKLb34SPiJREEUVadDZokbBIm39cIMsoNgELRo92gd&#10;DRI6CRNrxoIxEjRsHcGwoULCRUkQsDDH4MBmY3EohDIiR8lg0WUpGic+YsEYiokWN+NbJGCE0SIg&#10;nkbrbHjkccTbRYgI9Bo8PFEWryCRkIsaPFmfy+o49Gjht+vCDFGYzaNHieeTBADMrYaLD8FCh1+P&#10;YSLkSJFizROccSI5GISPX6lWSZVYhSlvRFPokezqbSmicViQRiIQo39bJGPLBfBdbY45HHEa68Qp&#10;2jRxJA/wZC+jimfHtGnRo0bfrxRmGUyRo0dveTDmRA5oo6JEjbde0Fy+CSnVjQRSIUG/ammoMy9l&#10;UWKYK/L6DhX1O5uvYZBo6ysmtEUuwX8T78JHhc2OJfkT7BImyjfWMMQeHxwkaaKAmOBrCRmHjL33&#10;R85o3el0ZZCYnr7Ro2+8Y8axjxrGPGBxTxgSJEUUUUhX4zH0aPE+l+MYVKKFdOHw0eHzY4b9eGMp&#10;gcMZTA4YykCwxlQTNr28MqvaPBVJRiSQNNpgToKsmgaahwgJqLiZioxJIHTY3LBqyTArCR4GosSR&#10;JWPcMx5kVkalFqqkwSEUOEBYuoCYl4pqqTQVCgGWCoRgYu4F4yx5lVTe6CGUIDDZ6DCE0esFgrJ0&#10;k+lAIHkgQpz2vrKe2yamH3CJYhimBQF5MNSyA4lzmm7UlA8QmLNxXgRDRgYuFAlpDITXYRLIQ9Q5&#10;cChEChyze4beYFYqwQCe6iUemtW6KnjjCQDACyFUDCJpCHQJdyxIu6+zb3RtCC/uBQidY28beZCp&#10;+YIRAgRDUuQMS/w9WsZSaYcl9m/DhEsRDhS7nrCQos+G3aWgdr7C4FC6xt42IyKbTSlNJRWg6w1W&#10;EIGESyEPULMUloFYTcChE6k2wyKpxysOETSEOCCl1wKF0hDIq7lYcIlmEOXXAziWELMiqaKrCiBh&#10;EsHFg0JJwMRf2gMYKpgVRJtpoCO0Sa/GGESyEOFIhC1Dn3AoX1oLMiqYK5W0DCJYQQwJQow5cDEX&#10;6lBgVOLhEs4hg4SHQO9cDEXPMFUwLsIlmEOOANBVD+uCiLkeZCpkV2ESyEOFqHPXAoX08wRTxMIm&#10;mEOFBVDnocDgYi/////////////////////////////////////+AAABbCQclcCd2U8hhc4yWuLA&#10;AABkQCXF6v6jp0+AAA3JzHRZcAABLQEbVgAAAAMGwbAYAAAAAAAAAAAAAAAAAAAAAAAAAAAAAAAA&#10;AAAAAAAAAAAAAAAAAAC2H71N7xgl+ql6rbNAoIE0NMTSMkaIQotgQ32AAAAAAAAAAAAAAAAAAAAA&#10;AAAAA2XfP2AAAAAHgAAAHgAAAAAAAAAAAAAGAAAAegAAAAAB12gPFQDEAYACjuMAABgAQAAAAAAA&#10;AAKAAQAAAAAAC3AALuB+ABLAAVgBcACAAAACgAIAAAAAAAAACAAAAAAAAAABcdzgEFcAAACBQASH&#10;Azo8EGKq8EDdQVGunuiZRih8AaYtagAAIAAQAEAIBAuNsJHMoEjuaMou6StCxGEKSx8iOU6uxesS&#10;zDMg6DdieEuk4BThqIAAL4fmEFc6EFiAAQAQCCVUwkCoRCQQMKhVVVVVVVVVVVVVVVVVVVVVVVVV&#10;VVVVVVVVVVVVVVVVVVVVVVVVVVVVVVVVVVVVVVVVVVVVUAAAAXK1JpJKoBDAAAAAAGIYAAAAAAAA&#10;g9kAAAAAAAAAAAAAAAAAAAAAAAAAAAAAAAAAH07w5KikZGAAAAAHG0wQAG/USVNmqZ5GmTxkAB6w&#10;n7Lgub9YVoX4SAABYAC7CV/cAfwhAgisZRcZRHHhBARcZoRffL8K08W0Mmzze8cIiEEdDEEUYghh&#10;kEEJEQYgkQl42J+CBDFGUcKKYMgkWG9xkirT6rgXYqno9ghQwIxBwsW2DKKFxvEG60+rR46WRRbd&#10;XoRoc5saHUDZyb2sYiJjH4xhmGiOJI0QsHtI41m4g4fESDh1E8lgdxLmUtOSZRV0RkTEM4AfGYRh&#10;I+OGijWYrpYFR1CTZDAAAAAAAAAAqAAAAKy5YAAAHgAAAAAAAAAAAAAAeAAAAAAAAAAAAAAAP44g&#10;gAgiQQQsYRMMIaIIiGDEELEEBGEViMIId4DBnbJ/6/hEEOIQYAYghhkEIIgwIoQv/J9hOTpBIxVd&#10;G2Eg0QQj37wIrKChnUK9xKEEabfLWKVcJuroElbrXQ99zlKvJXjuEfQIW26xq2kxwlIQRLIIrmMY&#10;eMRG506DhIEghEgh0zmNcJLQIvoChAKAhYeCQtqa0qvNfeyS8PCOIEOp6NTzzws9b7Rq4QSBEzr5&#10;ACaeSCQkaPmHhDIEaOpsggRDXHgRe6myCBrAWkA2GTIY3hAIEf1sekELjWK7OR5Bm6xDGIkIcI7q&#10;zGWIjEoC1ZjBwdrFAfcSx1icahAb6whhBIiNUILTRh6ZmXJZaGenqVDXXoN6EOos0Ho7ojSrH29K&#10;eIG34AAAAACwAOmQhE4AHgAAAAAAAGdIikHAQGBgMkEMdIhCGTwEAAAHgAD/AAAAAAAAAAAAAAAA&#10;AAAAAAAAAAAAAAAAAAAAAAAAAXMFyMtr6CGphASAYWhkykBIIPZbV9BDUwgKAwtDTKQEWDR4y972&#10;oIdMIDhGv7kCkkKSXhjKgl6jxnPbbBCDCBQDdg2iRI0bZNeMQkPFwgzAy7dr+FBTxt42/CDMLjSY&#10;3K8JfhI0aTNJdFPYcJutUstjWMEwa1jaY2DY2iCFCEGjGFCi8yfiG5RD40oggIwFEMPix+KnkOC8&#10;QQMQKjOOgiUcK8m9E0SOFCR0FDRo3l4QUbRBBBDjLRFEiEG9b4UNFDwsJHQSOtiUiGUoXeRCi1H5&#10;NNt+Rp+LWG4/6RZeO8nRsezRsnx81EYvG0TChKyWyfrERhCWYlpQlC671MJ+sYcMIAQKMCKkHoJF&#10;tcUUM5hDYhBDjBjBwvGfi+oFGEFGCgjiqZpElt5BlFxCjh8RB4fgovoMu+JxAnWQsEJgwgYxRNEK&#10;M4zDaJHdv9k/xJvaEZrVGUvP5PgGmNM0SPCw9NvLRIzH5WG9XYOFqN39A4QzzkWHhv/NGDMCaYI8&#10;BKKEINGBFDYKhmPDOPDEGQUIojiJLRF79YQtGQQ0GClyMbbcbBawgUd0Q+1BAoiCCCDwij1GDGmS&#10;J6hbrwQMcOHhjDRw4bRo21wIggEYASZ4sLCdHvZxB8fEUUNGQUNuiiyS8NocLD4qDIJxHjHFCOLC&#10;KNFhpqVcEAEKMUYwuNF4KE/fj8Q4gIhx4XFxEstHfdxqY8YmzAcIGMIIJEKNEiIIozjRttuQIgkv&#10;PCRVYsLTeTsmwWoyCfgUe0eHQUKJSceLLSo/iHZsmi+2lrRIoRqK8fp3UVxraPW3rokRD86JmLka&#10;NEyjZ1dJXmUbvN7C0EibOViDwsPSyYsYkRBEomTmvIfTqs8ZxawSKHc2Q8LCRitoSIIaIsEKNGU6&#10;Z+OaDCHD9GKJF5AF/FDIQkjR8UOFxMPho+fjw0eGjTV4GDCGDho0XEOJpO/lbftv1urJTAexDyYt&#10;R3hfGPNj0JQSjheFmygejRtN0ba+QY3aJF8GpX843ua3MpuLQgg1EiCAir5DL5IJHoOkkiEQhMEb&#10;bQfshuo9hEa1wiVLRDhkJYFJi5UiewSDEmESkkIcygMoS543A6L6AlhI0ofCJSohwknAoXMUAMEj&#10;iKEND4RNEQBEEu564FC4gDVYSDkWoQcxT/mFEDCJZCHDhS7lAOBQuI2g2hhEOS85b/MN55qnTTDG&#10;hJn4c9PTQsPGGjFzMGESyEOGhwtQ5ZiBmKfhaiJfXWjKKWgcDEX8UBjIkEmNsKhwiWYQ4aTBUOXA&#10;oXFBjVDCQVUekot0HlJqEdfmCHRda1rWrbbhE0RDhw0EZJdW5zJeTCwybbbYXAoXEZRBtDBIZ5YI&#10;hotWsQ0txT5A9fC2jFpHIdcWmg4RKhDAg56XcsPd3EEOt5AW0msXQ5cChfIyCkJlkG0ggVBQRoPp&#10;q2nPJNeKwigyzWaa8H5zhIA1IgcIliGDVCZExphldcaxNQXC6xLzE/rgRffE1njL3mWQ3SJNO6tJ&#10;6GPCQ9rVjFphhFCP0tbDFpTSxNuGETQUIoemSLWFtKZtpMDdFEgM25YguBFlAIy94znjMYNtgiOl&#10;gnrU+wm+iG46302Fp7IsngplgtNaMXZZDhEsEGihBqzkFwhQeTALFhAUqeQAjt+jXYS9pMLgZgqw&#10;gjeGVAbFgUNR7TVa16itr0DCJ4YZcIeQDa49G+kqS+N81ytWMCYkr3HwOCkNceETrVhVK1VVVTYP&#10;/////////////////////////////////////gAAAXnRYFnHFwErEoRl9L4zkjcVMTVA3EliYunk&#10;LdNxjPJoCVCtkd6kTsd5IKciwklSFdIYjKTMF5oAECCnosfhdOmNseJc4GorkraIU4PsSQ0oRGEY&#10;SQgwK/TOjhARmw0FIADLhYBKAfkm5pmMIeImcvOlIWZQBvEYo8aAABRR4yYS8gwxKQmoW2QQAEgA&#10;AgAEAEAglVVVVVVVVVVVVVVVVVVVVVVVVVVVVVVVVVVVVVVVVVVVVVVVVVVVVVVVVVVVVVVVVVVU&#10;AAABeq+IxaPiOUjcGpK4w+gjD4hAlIDARSAMYgAaLaKQAcVEHVikPwZciKOHx6wySVK0j/z9SrVy&#10;IGQiSCAgDGAAAzt6F5yQ1047ElJAVNG4p4EJ/2Z+XBBD6GwoUzU4VwARGBTHieifFRiYGXM1MEtO&#10;nIaGJehzG39OjOPnCk0GQBGAABGj9PVqimKDJVaHfQSJ0kyaWKUAuONGqjGC0qqcG5qQAVC+goUT&#10;Fck9U66jAS86fdvpuxP1WRqW8RaNCbPLQCSQkBgADcbRo43JGk2gMhiWq0ZI7sE1vfNmo5L4sDfR&#10;mpcgYBQahUACmP3RIqhZL9hrzXLvqDfOpxUsARtCt8Hg6aUgJSIQpgwBkd48SxMtM2k0ZtUtvGWd&#10;aeXqPXbBIGbly4MHbKFABEDF2YhE8nSX73FceVAXXOjvYht7Fuh09h4dSAZBrJEABoYG/MaP1k5d&#10;m9ap8h0N4JslJosYxR1aVFIfphTts1/gSiDJihEHhcUPiLS7SnNGa20tg0bfiqJ6RbJ20R45Z3Yt&#10;yFzcoqLg4WGUZB8eooWK2uvlEz6DrsmiWCOxMZMokjXRLqyU6x8cENaGINLRQsL0RTzzuyuqoh4J&#10;bc6omva58tEhggAFBiuJkSAQGGHhI+PiR4eg3VAfdoN9DeYJoGPaTZC6xiXkmBxLRDL2UYkmGhmF&#10;7BUEQcItEhbqbeGWofNIL/+v+QzkjAFrfu8yVcgAk3uJHH5k2mT/M76TQadGbnNVE4itsFv0mTwe&#10;KyaQFaK0HxpQlcIusr4wwp1YfaKdfdV5rBTRYsl9FCyBY01OIADDTyupbq2jGKDa0gmVHxlBtKDK&#10;DsPVTNEmqGPgIhAmoWpJMUy0LGjUobTdcpXXFSVlPf50TynHmlH77s9G7NU9gRNOrFnsR6VNn3Ge&#10;fNyuJGojLf2T0fHPnlCn43rqxiEW2qNNoSNnRp3dGZyldXUGb+UVQ3d/0yJYyiSX9LibEOGqiwBo&#10;AWe01nY+KQ+ho6Oo0jY5OXA7VS+pTsudfNTg08hGFwNqDeEos8aSCOVxFV9lJWGEVZHsnbpcYZcX&#10;1F0o02JGRIoxAW3CrLdkS30WoQo2qxKmRjoKgLEcxYd6YI3h5ACUKRgxMx6SEISjCKdEhAUaWJo1&#10;WOAwg/4XvaWdEkKMxYsaKmCIMwl8JF1r55ZVif32pbVq20DV4SEqNg9GsInnkmiiJW6B9RL6W610&#10;p4+BkqRW21n5DxbrzNmhDoFTVulB20ZyF7UQ8UzwomJgtKKpHo9k7IRGc8mpmLD1WDgk3OUBg2SQ&#10;qvGOCgDB+BCGwqIbpGK9r4ArzaXxnOwnbK0CvUBcEEBgo0VNIGAOeGTpWeiwljT4SYHL42UoMIvV&#10;/FocCE7rvBpIQmbqSTOKzLRoVKG2nXK82bVbRYogtxhwhxRA8ggwAIAAYAZwitMTTaABBmKhMADA&#10;AMAAEAAgAGAAYCpmEQxAECAwPAAAAAAAAAAAAAAA8AAAAAAAeAAAAB4AAAAAAAAAAAAAAAAAAAAA&#10;AAAAAAAAAAAAAAAAAAAAAAF7GQ0thM4OpOIDUmkqXdQ7xKnyVPkk3wORPgeYyIctEJ4hLRFtYQqk&#10;MgN8OGEKEjhghIkZBMkh+eQwYQxTBoSMqIo0aJIxBEykyvGrmWSyCCyl0F0aMWwyYNXTbDGUyLDY&#10;5WGYymR9jiMIdBj71I9t2PRtBBCmYQBIy0Jget+N5MIIQzCAIDnnpOBQghLMIAgOjuJ+NQyoqVLD&#10;Gx9RYQmZEEkS3vsITMiCHdJaghcyoJDeWcY3DymbWkbnqJMDHVgN8AKHpXenVhwQGhA3ZwCprQtr&#10;nzP9bmdfNEyx4mJtWLWkZa8PIxIij0FaNfAQITdPWiWpJ7VhDd3oQREBjIM1yTMEAgQa06gCtJdS&#10;Kkla/oQZECi5lfO4kvJFJ5Nvqi4uOoTEHF4odTV4xn+RImibxbNv6HRuqqbW8PRPrkENRNH6OE2i&#10;e5M8ixx7gMQQlJi9G02Nx0xJFiTz/jsbdiLPx8mUvcgcnLT7+JZeiJHj0mJ33RDRO2nk2Cw0Ni4W&#10;a9F93F0zVYUghUQwikxw+PGbzTiqpuUTbxaLWmh1fWFYrKJklBUw4sGmmMeOFh+CY+JQgygCCO7R&#10;4yQbiQIYqaEbtDRMoY5hD2wUKMYh+JTKEpldaFR17X1tOq2mrFBesksmCcerRCxcohtOtr9sj0ei&#10;x02VSSTGvheD5SJDfGaLF5rfXxDxI22i0DbGAKSHyF0Og4mNoqPI2ijdomo5hmVyJvsjrTkCEEGp&#10;hAYBj9sYQQXMIAgFf6wggmYNALe2Q2JvVKhRTeSo6ZYNK6MmWDUZMkFJsTJlNtYmzzhCIECdoI4w&#10;tEhj2y41OIDC62CYKXYylfaN001q15eEAgK1LAP0ULjaL/bggVCAJUB48LjOKJz3Egk8LR6qkhom&#10;57MPqpKgeeCX00HcaSFrHa1JMCjRrlCcQi6K8UPCf8muHUskG/ZHyiJRxEKCfE1xhmkPtEjZj8LQ&#10;UP+NKuFwk14WGji+DRNTFQTHKz/3KvzVYQtMIDCfBB4EEnmpIxotGlW0/trCGJhAYT2EMTCAwnwk&#10;YKokaJEzVghFGgsqaarhaQibSKXhQkVP1YsyobHEaQbIPD0txY0zIdY0zIdvC+AsIPi8HCfFDQIt&#10;IZ+7DpqZ2PRIqeFCAZioC6ipFokWgmFRDNFzY+Jn8LFsnLPX08YQ/Fh+CaG4QmC2g8FLRHg4cJHc&#10;24Q2kpKZLxEIsSJ1fuV/CxnMkWGUUTPDkIIbECPxJb5FOEoQCtEgqukytvTz01JaiHRwy05OaBEK&#10;p5naGrpmw+ntdCON81oycBAS+1yy0J03MWF88goyZ3UG4nxqarpMSbEml8UWF6LaVtlhxxw40xJO&#10;ZL6KEw7Bs19EOXm4SQWwyj1LRu4nw6jh76dfhADujRXTp0SNoqwaJsRzDTpJroFheHMkqBJaHcC3&#10;MosFA0tDWCS8DK5WJKxG226AYTDDPEqAJMNx7RaS4x0ASYax0tAiWM4L10bZA9JiTYk3r5YPJVah&#10;KmyfOsbUPTSe9PdWZG6TtN4S1b0okgp27Hxoqlidy0JwTkmuPVUrO5RZKuFUqbZIT5XRQmGxI2a+&#10;QQoqWwXGmycWNqHppPYZh4aKhrtoTsLjqPSTAp8G5fFJjKJO5edEick1xhoywadygBnPY2sxfHIb&#10;TIjhxaS3UIp5lKWViTH4+SlrwNH96bAtybBM1cSis3aLiwmS3f6l4o5NpWKKmC8YhNPo0aVx0LQW&#10;FoKE7FuKPR4lKvDw9vfApNEzZFzjONG2i1FhMlu/jS0Scm0LAcNYJubiQvHvgp9Kjio3FKdm0blB&#10;phfJBlOfipTpbX6atZ3ZSaBtSu4vFDXjUskZSo2QacaELT/Ro0rnD2MsSSyG25kiyGIKhePfAXSo&#10;0mNxSnonaNyj5DQv8hYsOomU2C8KGjRajYJsWh+ji0SNeKMomGQxslOKLlp7JRpNYUaZIkl1zwEA&#10;Y+jbJb5KgUyq8jYnpNUCmVV0pC0CmVV0lCg0UGtfTfJUPMim16GxPdVDzIq6UjVQ8yKtkrONYOgV&#10;nEBQtHfALESYiXJAcYAp3fDJv9eEAgQC6xAnxccOFbB7PIXNM6QqPCb6C+eQWiFjOOgiCpaFwQig&#10;IS1Fq75rpzfu8IPPAKvMm2lqwQaA4S0HqqS6+kT5rhCb4AUx9E0/AySi5JxbbCfqbRC8RYudFGie&#10;URbSIYm2IbmrQ9HaNQTmqQWO+JWFGSiR7xomx8UmIo049WEESiS6No01hxTYiiTmU2hb9oxrW2rJ&#10;0C31N9STliKWNSSFIck+QbempT0UHV09BQ+iUkliGeJDs0nkcONwLSm02tYpW/ZbMMkNEdh0h4hH&#10;CGpg4yOENmDjJAPQCxCTqDhDXg19tDQiCCVpeC2LoNxjIvjGSF2nrMT6+NSM36OYJBnPghRhAohT&#10;cEEKwgQQvINghWEChWk20hXp3xePCiqDCUoohYSlFlQcJSzNa1TsTCufdGbWQ8g9MRZkoKJHa1i9&#10;97g2CF8sGr7khqPZvazxOzXhH/LVIHCAHtB3UEm55Sl2Nnar0+tW7vLhAc+wDSAs8zc329oIQIIM&#10;RNBqi2pJ6UiXewZGwaeg6qa+Sn9C0qpgFh1Qbk0PEVCwGPCsyomjhafKelZxmdbIHKzLpkITJBUm&#10;qppMPLadsiIkT4muEkZEeo0SNJHlkWiTIwboldtsJGGhoWYnxP3rcqqJvMCJEvUkbKFiWggiDoQ6&#10;1YxpaXctsjvG7J+pdPbL2ltbLArZTOqTDGi1eNC+kj5g4Q7sW091481w0NFEzWKZ2Ca8xikVgmLA&#10;Kzf9PYvRs5TO1lqV5ykefWIWiRYUKurgHdE2LXRLfMjCIymwgmSBzgcQ3NNInCdghqrAbL1JJ4Qd&#10;SCAIznhCFIICjPVKUc2OjcIb+ERWiKUbzhF4wejQWa6FrprjR438RRUPUELmy3hGZZMVZen1unZ0&#10;A9a6GLKsrZWIQHPWFVqRpoCMho/LLUGMyMQYcZIpBoy4q+AnNyQfkGhdqZl4/RIl/ymVT0pe1jok&#10;tHakskqt632zJFYJNWQH7LbonVNgYIJMHEKP4YIGYNEIoOEKxYQ3DWJ0kiQP798hggZg5C9Cr1lE&#10;ONYVAoBFASrzKsYyQQuMZIIXiXy8VPGp1eLSOW1qzUlCvrOcy1hlUCZj+GunvrK0Y0gMXALA2k/V&#10;r11Pz0dD5MaYB++QdG+dwgEQgGgSZOV80fiqUy9JphjXy1iWvlfUgfno6CBfMHgCtU7QtzxRcutL&#10;5pNNXoSGLPWljYqiRtnrFleZO/Bvw7172vnVakn48sYQycyDSa1W0bXJWJ1dNXjVpSJ5UUzR3ibG&#10;2KVj6y2MahwBnR7AmdHkbJt5DMWBtFfpPTgTMjbd1iZxEwt9An5E1ZrIQCAKoDimZDuMZkOj8tWZ&#10;4MnvnmPGMs0uvVaopNVWmLHC0N9Ejw4/s29tMDlSp1yOa0ID5O4sUvsOXmTUoExQ2Xz+U1a5DgLX&#10;5DntShYFnjatbJNZzxWLeEle7yE5QAZ2ibJ8gPKzIQ9q6idnXIHF0QyMis2NHb/wkSIgqBIxVUYw&#10;o/suQtMYG6dKMfESLHpsTitXq5XlRV5fHmmqmj0aCw5eJHUaOkszzOE0erT7uNtCkNiTe9QZKfIN&#10;2ykTG26uczT6JJisK/famEjAUHvYHLI8ZvWshYHLI9gNiUbi34GBy6OcFIsE3NiTYlAJKGXeugEl&#10;DcWs8TYm9WAOSRy+My6iyzBkbxpDtcQkyhPLT5Dy/TPWjkOXEUS42p2qx1vW2bYW2FXEiEH6eIKt&#10;yqdsG6+SnU0z0ab8Vurf2tjFQztcxtZDfA2eTnfBF98vJnIMk3O3ImwoPVJG14M8Pr1xPCtvkhDF&#10;kRsVLemvrxbJmoTcAoqBUGAM5N5e9ri0mcr+M5s6StGq7Pj5oI23NbbbyYpni/jSZPjNysVE01bG&#10;3sBTgyx6k4/VZBaK/n5Ul9h5ymyvomEMRFjTFE7Vuri/sX/tToFFrv5CEKPJo+Q5T2p02ahyYiiF&#10;yZ03j/3f19zYIpSiyyW2pMT9mVqd3HRMWFjSGyfSb6wYsJGExjba8W+YrYJo02lKjd8lbedyg/w9&#10;0Kp0adNmr/M8XLMps2fXVuq61bCo2sMVBMgbno/9CwKZkSwKZkS9KRrApmRL0pGm0INBttEB11/+&#10;uh5kQNDTIgbpSFoeZcFPzKwM9bMnXrO+ByH6nyeQJqbQr32CF4LSqpIPVHZ6Z80SEibly7aZBwgG&#10;C/gTWqnlKbo9a2S3fvNu3TAw2eAd2kWk5e6jcjr2gQQPAxsdI7WkLTzhBIDHwAs30sIy2oOv3oD9&#10;TiGipqElQgbSicAjw1K8jRezyT1ozRdrNIHNS1pOYmSHoxtF1ikw8k9p35PMqxMePSSPtlGk3zzy&#10;PuwaTQbeTUwkY2s/2pqJanIlqciZoUWqagapqBqnIH//////////////////////////////////&#10;///AAAABfAAAAAAAAAAAAAAAAAAAAAAAAAAAAAAAAB5tngAAQJgAAAAAAAAADrjAIACV4BEgAAAA&#10;AAAAAAAIgE7j8BEAAQQAF3ZgUAA5UgAAAAA78tdltwwAFaR2AA7wfZFjhSoArmMZgwAAAAAAAAAA&#10;AAAAD5fILYgAADC/AADDGoV0wr/aajsHjAw5dykgEm4ObXAAAAAAkBhBYPf/4FIqmAAAABmKpUVh&#10;uJkYp4AAAAAAAAABddoDAAKviKoAAAAAAECIAAAiIagAIiAzACIgAAAIgAAAACzDqRc4AOm6J84A&#10;APfgAAAOI8Maq2AAAABmioIIgLdNZAgEuHVSYZfkTPAFpAUGA0/BABiFfG/ZhFsAAAAAAAAAAAAA&#10;CICIIBEATQ8AAAAAAAAABdzI2WEPAAeAANABSUgIADcV4CEFvgwAAAAAAAAAAAAAAAAAAAAAAAAA&#10;AAXsZAABEa82YwAAHeMbosAAAAAAAAAAMNJDbLAAA+UAAAAAAKNwXlJ3EwMQHD91e6cKUEGSoQZV&#10;Sj4AUUaZYCAAAAACZAAAAAAAAEAAAAEQAgIAAAAAAAAAAERHYRAQAGAAAAAAAAAAAAAABEAAABAB&#10;HbgAAAAAAAAAABAAAAAAAAAAAYHUEFGHLcK4RvZZnySFMqFC0VWYrGlkSuJBzoefQ/0k1SmTUE7K&#10;HAYxJkpbioNhPpGKgAAHwmInw8BIAlKgUIFOFojxFikfnfNZVXTRKwK0EJ3+JFCuYJaZVliAACe2&#10;m6AAJ9edDZSTDgKyV4vCrw+S3S9g7Dul0j4iuC2LCEr1eFwWKXkQABAAIAIBBKqqqqqqqqqqqqqq&#10;qqqqqqqqqqqqqqqqqqqqqqqqqqqqqqqqqqqqqqqqqqqqqqqqqqqqqgAAAYKoMooRKJFhEGjdDE7X&#10;zkrke49gDnQUYAcRCAADuEsE8tyHj6ZGckKFKocRBpTmAAAAAAAAAAAxgAAAAAAAA0iCvQwAAAAA&#10;AALmTiuugFmdWt12v9jUETqJQgoIiAGhcaJEmppf8DiNfs5mVCtobVpkshHCBzJdC780NQwIAAAZ&#10;FjdPAxlxORCoS3K92mwLU/SXyk0cguCs5BARkDZQAAPaNHQU6qiGYEteiW2WKEl2rqnYeP2kFzTk&#10;RWtwYBKaAAXREniSxC/LSupY1RTubXR+Bt2GKBkeTUQ2kRJvTMoCGAQA2HhkFG4HLZ1Nm7fLHq1m&#10;j8KXJG4KdNpkQLqg5SXLKASggAOjhEFDSZdcNRtww3ZSqWsvOJNz8HuIwBDRIzyAtQymCBgEYyPD&#10;4rx/O0k0C9iuiIp4nSzlkA+Ay2Jgy4wyqmB9JQgAIwAeKkIjkK67yQB9uyln404opsLV6N1SQZ1m&#10;wlkKDIGwUwALY2jjxSIJ42dyVrKKG8G3Ws6CyfIDBqUXIoYZIxmEMwRgB3B1kca9lQfN8hKhbyvy&#10;5M9ELw1OqjrQKACmdoiAA0MyQRDjviRufnEUXJj2pVNIk6B7EzLlUzlAjJBqnsbsDcwQMAePdK5o&#10;Imll2aFAl65QxtVAAAAAAAAAABoAAAAAADSh4wAAAAAAAAAAAAAAAAAAAAAAAAAAH/c9LTWhDKJo&#10;0c6fdq11A2YgXHbY5qwtFot0NSqat1owyoAAAAAAAAAAAAAAAfkp5owtnCXXljLluEC55HlTNN6L&#10;aynhAcIVDxIIHm9BAcfA3nG4TL8s3jMcZjiMqB0XWqy1VypjpkbuhJWzOEEhO7A5cD+ARNjir/of&#10;FiTPDIxkgDaC13K8jIwWQD1AcUhNAiHwqGilGsURFVRD0xJuAUVoK+gmojPeYOXQeoeFCSBCNKgg&#10;FH+FBnKI7qWSZJ3EQzB9DR0fQHGEIItY1hpgFqioiy55J8chySHjGNIHeK384LaBFNKWzxVhAdx3&#10;BBnhA8+iw2L1T++N4hSuhNavLpIoMGUlAGmM9xsWmy4IQtQ5wkoHfVI0whyAJYAc+AQmmB3jHpQh&#10;aAhxcpACYIRLi4wJXx7FSxLN+KfAycSKZHi1AAtuaODsQhJjbUEMXJifF5g8RDjK83cyoZmJCmzg&#10;KsYQeoXEUQ1mggmJhBcmZbXfA+LwZF7wFDv/mTgS4H+aSBGHXnAEQVMhBMAKFPo9meBa8Yvwqu6O&#10;OWVDSmFUUPSRz6KWR9LMG9iAfITotFgqgl2YxWbiDKn4AAAAAAAAAAAAAAAAAAAAAA8AAAAAAAAA&#10;AAAAAAEDKQgBcAIAcAAAH4pwATgi4pBDABAPAAAAAAAAMzMIYAQQIAAAMAxlgBp41MIpMIIZ4AAA&#10;AHgAAAAAAAAAAAAAAAAAAAAAAAAAAAAAAAAAAAAAAAAAAYMZCbwzgG5S8lS8lDiVPEBi9EmCiM0M&#10;rA4zOrlGQYISMcegkZkBTDCAMwBBPZplQ9bb99kiCJcqnlCJNqD1OIL4ZB0HzUOKYZcyGHXpyFix&#10;7jP3xzjI8CJuqW1hBDcwZgJT6qeVgZhB48IwkRBnpFjpbBBDcwgBgKEEMzCAGAu10ZXq6esnVarT&#10;OETi7mkzgoEGc1EtSESMo0VZxaosspPUUwhsyGhMUxI0qJHqT+yENmQwIw0ymByNkN2idY7K6N2r&#10;lEITHvGiTpJAMuAMRD+VJsDgMCFGSMwmD4zkSIm47uXhaApbQdVtCZG8uPBKW6iqU0KzvMPQgEMq&#10;OnGN5W5sCgQKdQBo2jKPW/TiQs8oZSnhZTbHgqEAkiARIoUMo9Z1Jons/lVktU28KIhs7Bo8JJHk&#10;Fx1L7RObHYUNp7ITfMIhaPyyDc44wikyI+N66EiYVkExcoyaX7BpvATHK37bLtnVYQyYMASY0Nff&#10;RISUJG1VUsIXMGAJbCGTBmEuCEQaDKHcVSX0xuztI6ekyoUa6K0siVFCCWLMiF0KGjw2CRMvuxpl&#10;QtjTKhcKLixXR0GhUl+LMmzEhMr2f6y+yWjjyKJLw0CDqCQSNb40mjN9I4QbBRnZcgezKR0aNE7q&#10;GakUg4PZzpqF5oEAVEITBFH/s9OBo8JAJaejRw0aLdt5q1olAOt5/bIcIXSUBe7itEl4EIlWodzT&#10;qso+BwQKhALXylD0WNauW7NXFqu2J9klMpCKkJ3sW5CRYWlGw2dQxOHE12G7UHUogpyfhFg8WwaS&#10;DyjIJESchtsLtHh/xoXijRk/JsCAaFRImzFYwy0bBR7vxS3WUyZWLbzEJEUbyFUbNVlGylVOPv+a&#10;6dzebW1ZjZslfBoyPNoxOUjRcbyJ/RRMHQSN+P8WHC9FU1W1FG/JXwMPNxMTVYNh2DLnkot3UE3E&#10;gm4ljGxxFRpZZuJeotMrI9Go3ErHmcg8PU8QXEoBysk7iZwEEEVE05diCblNcrpFji6LGrpkkucc&#10;MkHQcbUSSA2JMpBwe4chdxjUSOko7TQVlsxHeWAFF28X0beTNVVV0TPXAQlxadgkScGBVm8UaQLg&#10;Ywn8wJYgonIQ0mN8W38dDYOg3YuMIg4tOYJODARonxJxAeAgifzAiZdDWD3e1dA5E6Ga5QTcgQm5&#10;A0DkQg3BOaPiblUDkQgvPDSM0TBuwmh6nkKHqchQggMAeEEBgCSbm4ubhRZZLV0AliDNUE0lQTSV&#10;UAlkNxxotRO3aqASyF5hcmMkEmsAh7OIKHs4goQCAOoAAODZbM/+Zo0Po8hggHISe8d42PFpzYjQ&#10;aS0KEEAkEgQQCQSRYootiRG0eioAYcp0b9j5BfxeXNC0A9DqAmHIy24FQ2jVYCR0NYCR0NFxcXxo&#10;RW4lYsioaxZFQxxlzMoTpvSV4IJAgsY0TRnGIREV17eFjCwinjPFSBjyh4zEWKEwlOEMotaWaLhp&#10;TOTvYILQENKnmrCOlLxN3+FjCmaLiwzEx7C8KBMkk28ljkIj2jh4lk3IqCisgnVvC2FYuOP0cJlF&#10;QnjhRkFQdKKo0D8LQUeiYO1jXGTbZ5CPGU2L3LXbmNDTGwD9CqFPxeD8oXhB4O4NBo1cNa0S4h6P&#10;aNuVj0IHWiw0TyWjhVeUgiCIUeo6iL4irmgQ1UBCOVZoqlG8Wnpa0U9GU2Nkgqbi0m0BPaosuCQW&#10;zkCnN9FoKHUmcviESLi+RVsQbmr2Gej5U12rxDxb/JQXiFj5PZoX8eHUf8b/pc5jzGkvAcuEAmAR&#10;nIjzhAZgUYiHSUbhAzBqGKWpqE01hL5jIQcBfMZSDh2N2+uUzIcdcWLnNxs7bMIAQQxEXCAEEMRF&#10;vkFv8H4n56K/26hSx+PYQCCFuMk2xQWyd6kHGsJZYuGMkDhjJA+Jhc1qmVGiavE3haRlcv0a11jv&#10;g3DCI2kNExZtjPJQ2P05Ymbrwjy5KoRgWTALoCvKz637sF4wW6gVVzxlN2nJiZ37FeXzO4CZNgSW&#10;L4UBtTK8wnzNhnlxyicSV6R+NnY/Rs4zO1UDEqZI0iRs2yvJUyRpk2iZBMPXXNno4bWgSUJp2xYo&#10;hk6+Z34Q0wgEZcIcYOMl/cVLTkSRNanKDBBYbGrEUt/IlbsIaYOMg/tt9DCZMSYb+TYjSVRBC0Bx&#10;jJC8YyQqNrWia/k8JNejonxpK8YyQpT2rcpqmwI6GJxzbBhCMFbLTaaNQ/LocIDaBrAoeVJMn1uT&#10;crjZ5vkaCpcrXKlsctp/fNGsxs2QQT0EBqJOI8XpVdyHnCALGI+yP5VzESCA6mJmehEQLIx89EVL&#10;NolmVkTiSifzgHGi7mypBSrXuy9TBVkA1grhX4RCHNkMiV4tIrYDK80SLMhQbses6KHQSapGnuqI&#10;02Jly8dw0dPR7sN1Tn5TTekxCecqI+THoNUO7F1UhUTRxqp3sY3fLRTHcMRplVjfxo1opEkS2UuE&#10;Q4ntKlyF/V6/TkfqpPXFzZsT+mbVnQIDI0DhAtCC0d2ImeGUt1GokQjqSiTJJcBdV6SQHsaxar8X&#10;1rXVdusSyxnH7RJMrinUMsMZoZXThmRRWELMIEjEQlE4QnCAROz5Om0tuIsE8zULwHYIVmnP2aoq&#10;iO6glZCavoJ8pqNPlORo/ehf6IXwzpDLQo+U1CaRhEEKkENVxTMhzVcWlJjw27OgSptYjgh0bYOJ&#10;kl3E6t1cx4mVHHIF1YbBYwkGRvgiCPEr7WXUZXLCGwD0jSkeqbVMza1TM8mENy42RTse0xW7uBkw&#10;h2sXCEBt0irY/tthUIgkcB4DKKNnfNTjwn/iColFInIuNa85FSwobJMbYJLn9XJYbCTfGOgiIgCP&#10;YOJgYGTMkvqf8kEREBR2EQQtdflRNfQ8IlUlEKeERqUiFOOpli5xVMkWYIikBngABoar2A+kbCew&#10;BPphPZVCeyqGbaubEababm6AS8Ly0kYTRJvxqoBLwvHU0W9wIYGUBwwEoDBaQ4CFSGrAHPYBb1kI&#10;hPt9ixlY26z/CAYDIlgbfQswlbo9jJtIEERoqYqFgiOWjFwgrIHp2Euo1eQQRG5WMmhoEH/IBRYs&#10;Xkvro/LNAhObk6qAEHUA6HWeRYc/14B8PExM9cNv5ucIXIIDGXCE1Au/6as2GnC5nREOFzOiJ0aT&#10;JmmrZRiEQPAe/Qn2ahPs1Gnv0OEIZBAtFbAfZyNU2bbQYuLi7GkWF4ihHVpZYWzkCFs5ArJHYJvo&#10;yn0+32XxGR59T/W+wGAIb3Mtp3dVPqWpkbCHLHV2vqcwEaCGwznJ399mqujND6YmCQkTLYq3HYzI&#10;7rBCmEKwZURxpHfDEqchbGycRtsjP57MtYkk9tJI34m2etGPHyWDdDag07O02Nsh4vHFRMNUj/Lx&#10;DFiw7RI3wMMNLLQ6NJ/lCyBmKVg2MtohhEGDWRbS/ChvktfKvfjU/aQQ2EnNF8sn7fqeuwhkAiV7&#10;Zx7fsL+9hAdgczit6KBIrsThLRNoOTKokR/7KrJq4BYreVMUO69Nt1YcIHhAjZgGeEholZxIohUs&#10;gklMrJgIt+mwObKJ20VHhplYmNGjZPONPJNO9eTrzOEWj1Y20lEv1lItG0dAIfz0Mv3k+al8+yE8&#10;cDSf////////////////////////////////////wAAAAYQAAAADc8AAAAAAAAAAAhgF9WTj0GJF&#10;YZQAAAAAAACAA4AC4ABxAEAAAAAAAgAWj/IiIHStURECIC1TAVMAAAAAAAAAAG4kgAAAAAAAAAAA&#10;A1/DFCJ3iUKMAAAAAAAAAAC64AEABL+ADABYAAAATABAABABi5/ERDA6KABwAPAAYAAAAAAAquYA&#10;AAAAtcAAAAp+iIuV4AAKJ4gAAAABAAAABABYAAAAAnyAAAAAAAAAAAAAICAAAIiAAAAAAAAAAAAA&#10;AAAAAAAAAAAAAAAAAAAAAAAAAAAAAAAAAAAAAAAAAAABid+AAAQAAAIAAAgAAQABAAgCBEqqqqqq&#10;qqqqqqqqqqqqqqqqqqqqqqqqqqqqqqqqqqqqqqqqqqqqqqqqqqqqqqqqqqqqqqqqqqqqqqqqqqqq&#10;AAABigAAAAAAAAAAAAAAAAAAAAAAAAAAAAAAAAAAAAAAAAAAAAAAAAAAAAAAAAAAAAAAAAAAAAAA&#10;AAAAAAAAAAAAAAAAAAAAAAAAAAAAAAAAAAAAAAAAAAAAAAAAAAABi0cn////////////////////&#10;//////////////////////AAAAGR34AABAAAAgAACAABAAEACAIESqqqqqqqqqqqqqqqqqqqqqqq&#10;qqqqqqqqqqqqqqqqqqqqqqqqqqqqqqqqqqqqqqqqqqqqqqqqqqqqqqqqqqoAAAGSAAAAAAAAAAAA&#10;AAAAAAAAAAAAAAAAAAAAAAAAAAAAAAAAAAAAAAAAAAAAAAAAAAAAAAAAAAAAAAAAAAAAAAAAAAAA&#10;AAAAAAAAAAAAAAAAAAAAAAAAAAAAAAAAAAGTRyf/////////////////////////////////////&#10;////8AAAAZnfgAAEAAACAAAIAAEAAQAIAgRKqqqqqqqqqqqqqqqqqqqqqqqqqqqqqqqqqqqqqqqq&#10;qqqqqqqqqqqqqqqqqqqqqqqqqqqqqqqqqqqqqqqqqgAAAZoAAAAAAAAAAAAAAAAAAAAAAAAAAAAA&#10;AAAAAAAAAAAAAAAAAAAAAAAAAAAAAAAAAAAAAAAAAAAAAAAAAAAAAAAAAAAAAAAAAAAAAAAAAAAA&#10;AAAAAAAAAAAAAAAAAZtHJ//////////////////////////////////////////wAAABod+AAAQA&#10;AAIAAAgAAQABAAgCBEqqqqqqqqqqqqqqqqqqqqqqqqqqqqqqqqqqqqqqqqqqqqqqqqqqqqqqqqqq&#10;qqqqqqqqqqqqqqqqqqqqqqqqAAABogAAAAAAAAAAAAAAAAAAAAAAAAAAAAAAAAAAAAAAAAAAAAAA&#10;AAAAAAAAAAAAAAAAAAAAAAAAAAAAAAAAAAAAAAAAAAAAAAAAAAAAAAAAAAAAAAAAAAAAAAAAAAAB&#10;o0cn//////////////////////////////////////////AAAAGp34AABAAAAgAACAABAAEACAIE&#10;Sqqqqqqqqqqqqqqqqqqqqqqqqqqqqqqqqqqqqqqqqqqqqqqqqqqqqqqqqqqqqqqqqqqqqqqqqqqq&#10;qqqqqqoAAAGqAAAAAAAAAAAAAAAAAAAAAAAAAAAAAAAAAAAAAAAAAAAAAAAAAAAAAAAAAAAAAAAA&#10;AAAAAAAAAAAAAAAAAAAAAAAAAAAAAAAAAAAAAAAAAAAAAAAAAAAAAAAAAAGrRyf/////////////&#10;////////////////////////////8AAAAbHfgAAEAAACAAAIAAEAAQAIAgRKqqqqqqqqqqqqqqqq&#10;qqqqqqqqqqqqqqqqqqqqqqqqqqqqqqqqqqqqqqqqqqqqqqqqqqqqqqqqqqqqqqqqqgAAAbIAAAAA&#10;AAAAAAAAAAAAAAAAAAAAAAAAAAAAAAAAAAAAAAAAAAAAAAAAAAAAAAAAAAAAAAAAAAAAAAAAAAAA&#10;AAAAAAAAAAAAAAAAAAAAAAAAAAAAAAAAAAAAAAAAAbNHJ///////////////////////////////&#10;///////////wAAABud+AAAQAAAIAAAgAAQABAAgCBEqqqqqqqqqqqqqqqqqqqqqqqqqqqqqqqqqq&#10;qqqqqqqqqqqqqqqqqqqqqqqqqqqqqqqqqqqqqqqqqqqqqqqqAAABugAAAAAAAAAAAAAAAAAAAAAA&#10;AAAAAAAAAAAAAAAAAAAAAAAAAAAAAAAAAAAAAAAAAAAAAAAAAAAAAAAAAAAAAAAAAAAAAAAAAAAA&#10;AAAAAAAAAAAAAAAAAAAAAAABu0cn//////////////////////////////////////////BQSwME&#10;FAAGAAgAAAAhAIRBVaHgAAAACwEAAA8AAABkcnMvZG93bnJldi54bWxMj8FKw0AQhu+C77CM4M1u&#10;NsU0xGxKKeqpCLaCeNsm0yQ0Oxuy2yR9e6cnvc3wf/zzTb6ebSdGHHzrSINaRCCQSle1VGv4Orw9&#10;pSB8MFSZzhFquKKHdXF/l5uschN94rgPteAS8pnR0ITQZ1L6skFr/ML1SJyd3GBN4HWoZTWYictt&#10;J+MoSqQ1LfGFxvS4bbA87y9Ww/tkps1SvY6782l7/Tk8f3zvFGr9+DBvXkAEnMMfDDd9VoeCnY7u&#10;QpUXnYZVkipGOVglIG6ASuMliCNPcaxAFrn8/0PxCwAA//8DAFBLAwQUAAYACAAAACEAdtKeUuEA&#10;AACcAQAAGQAAAGRycy9fcmVscy9lMm9Eb2MueG1sLnJlbHN0kEFLAzEQhe+C/yHM3cxuDyrSbC9S&#10;6FXqDwjJbDa4yYQkVfvvjRXBLetx3jDfe2+2u88wi3fKxXNU0MsOBEXD1ken4PW4v3sEUaqOVs8c&#10;ScGZCuyG25vtC826tqMy+VREo8SiYKo1PSEWM1HQRXKi2DYj56BrG7PDpM2bdoSbrrvH/JcBw4Ip&#10;DlZBPtgNiOM5NecrdvAmc+GxSsMBeRy9uVAfllScbJq4cqPo7KgqCGS9/pV7+WET4Lp1/4/1Sq0f&#10;/2c2p0CxrrRDH1rt6xQXsZcpuu8MuPjp8AUAAP//AwBQSwECLQAUAAYACAAAACEAduBJXxgBAABO&#10;AgAAEwAAAAAAAAAAAAAAAAAAAAAAW0NvbnRlbnRfVHlwZXNdLnhtbFBLAQItABQABgAIAAAAIQA4&#10;/SH/1gAAAJQBAAALAAAAAAAAAAAAAAAAAEkBAABfcmVscy8ucmVsc1BLAQItABQABgAIAAAAIQC0&#10;9TqhbAYAALsWAAAOAAAAAAAAAAAAAAAAAEgCAABkcnMvZTJvRG9jLnhtbFBLAQItAAoAAAAAAAAA&#10;IQDqtSWFNB4CADQeAgAUAAAAAAAAAAAAAAAAAOAIAABkcnMvbWVkaWEvaW1hZ2UxLnBuZ1BLAQIt&#10;AAoAAAAAAAAAIQA6CJE4X+kAAF/pAAAWAAAAAAAAAAAAAAAAAEYnAgBkcnMvbWVkaWEvaGRwaG90&#10;bzEud2RwUEsBAi0AFAAGAAgAAAAhAIRBVaHgAAAACwEAAA8AAAAAAAAAAAAAAAAA2RADAGRycy9k&#10;b3ducmV2LnhtbFBLAQItABQABgAIAAAAIQB20p5S4QAAAJwBAAAZAAAAAAAAAAAAAAAAAOYRAwBk&#10;cnMvX3JlbHMvZTJvRG9jLnhtbC5yZWxzUEsFBgAAAAAHAAcAwAEAAP4SAwAAAA==&#10;">
                      <v:shape id="Rectangle 4" o:spid="_x0000_s1027" style="position:absolute;left:2070;width:20361;height:4819;visibility:visible;mso-wrap-style:square;v-text-anchor:middle" coordsize="10000,10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lPyyAAAAOIAAAAPAAAAZHJzL2Rvd25yZXYueG1sRI9Ba8JA&#10;FITvBf/D8gRvdWNKE01dpRQKUnpRC/X4yD43oXlvQ3bV9N93C4Ueh5n5hllvR+7UlYbQejGwmGeg&#10;SGpvW3EGPo6v90tQIaJY7LyQgW8KsN1M7tZYWX+TPV0P0akEkVChgSbGvtI61A0xhrnvSZJ39gNj&#10;THJw2g54S3DudJ5lhWZsJS002NNLQ/XX4cIG9q37RCkd57wIp3d2b/4ihTGz6fj8BCrSGP/Df+2d&#10;NbAqi+Uqf3gs4fdSugN68wMAAP//AwBQSwECLQAUAAYACAAAACEA2+H2y+4AAACFAQAAEwAAAAAA&#10;AAAAAAAAAAAAAAAAW0NvbnRlbnRfVHlwZXNdLnhtbFBLAQItABQABgAIAAAAIQBa9CxbvwAAABUB&#10;AAALAAAAAAAAAAAAAAAAAB8BAABfcmVscy8ucmVsc1BLAQItABQABgAIAAAAIQChJlPyyAAAAOIA&#10;AAAPAAAAAAAAAAAAAAAAAAcCAABkcnMvZG93bnJldi54bWxQSwUGAAAAAAMAAwC3AAAA/AIAAAAA&#10;" path="m,6552l3061,r6939,182l10000,10182,,10182,,6552xe" fillcolor="white [3201]" strokecolor="#9d936f [3209]" strokeweight="1pt">
                        <v:stroke joinstyle="miter"/>
                        <v:path arrowok="t" o:connecttype="custom" o:connectlocs="0,310139;623263,0;2036141,8615;2036141,481965;0,481965;0,310139" o:connectangles="0,0,0,0,0,0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" o:spid="_x0000_s1028" type="#_x0000_t75" style="position:absolute;top:517;width:10807;height:5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sQrxwAAAOMAAAAPAAAAZHJzL2Rvd25yZXYueG1sRE9fS8Mw&#10;EH8X9h3CDXwRl6bFqXXZKAPBN7GO+no0Z1tsLrVJu+7bG0Hw8X7/b3dYbC9mGn3nWIPaJCCIa2c6&#10;bjSc3p9vH0D4gGywd0waLuThsF9d7TA37sxvNJehETGEfY4a2hCGXEpft2TRb9xAHLlPN1oM8Rwb&#10;aUY8x3DbyzRJttJix7GhxYGOLdVf5WQ1fEwVH7/vKjXfZK9TWV3SolCp1tfrpXgCEWgJ/+I/94uJ&#10;8zP1qO7TJFPw+1MEQO5/AAAA//8DAFBLAQItABQABgAIAAAAIQDb4fbL7gAAAIUBAAATAAAAAAAA&#10;AAAAAAAAAAAAAABbQ29udGVudF9UeXBlc10ueG1sUEsBAi0AFAAGAAgAAAAhAFr0LFu/AAAAFQEA&#10;AAsAAAAAAAAAAAAAAAAAHwEAAF9yZWxzLy5yZWxzUEsBAi0AFAAGAAgAAAAhAHJOxCvHAAAA4wAA&#10;AA8AAAAAAAAAAAAAAAAABwIAAGRycy9kb3ducmV2LnhtbFBLBQYAAAAAAwADALcAAAD7AgAAAAA=&#10;">
                        <v:imagedata r:id="rId12" o:title="" croptop="20536f" cropbottom="27886f" cropleft="9391f" cropright="34648f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9" type="#_x0000_t202" style="position:absolute;left:8195;top:431;width:18110;height:5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gKoyQAAAOIAAAAPAAAAZHJzL2Rvd25yZXYueG1sRI9Ba8JA&#10;FITvhf6H5RV6q7tRIza6ilgKniymVejtkX0mwezbkN2a+O/dQqHHYWa+YZbrwTbiSp2vHWtIRgoE&#10;ceFMzaWGr8/3lzkIH5ANNo5Jw408rFePD0vMjOv5QNc8lCJC2GeooQqhzaT0RUUW/ci1xNE7u85i&#10;iLIrpemwj3DbyLFSM2mx5rhQYUvbiopL/mM1HPfn79NUfZRvNm17NyjJ9lVq/fw0bBYgAg3hP/zX&#10;3hkNaTKZpMl8PIXfS/EOyNUdAAD//wMAUEsBAi0AFAAGAAgAAAAhANvh9svuAAAAhQEAABMAAAAA&#10;AAAAAAAAAAAAAAAAAFtDb250ZW50X1R5cGVzXS54bWxQSwECLQAUAAYACAAAACEAWvQsW78AAAAV&#10;AQAACwAAAAAAAAAAAAAAAAAfAQAAX3JlbHMvLnJlbHNQSwECLQAUAAYACAAAACEAqToCqMkAAADi&#10;AAAADwAAAAAAAAAAAAAAAAAHAgAAZHJzL2Rvd25yZXYueG1sUEsFBgAAAAADAAMAtwAAAP0CAAAA&#10;AA==&#10;" filled="f" stroked="f">
                        <v:textbox>
                          <w:txbxContent>
                            <w:p w14:paraId="236591B8" w14:textId="52FD39E8" w:rsidR="00C16EE0" w:rsidRPr="00C16EE0" w:rsidRDefault="00C16EE0">
                              <w:pPr>
                                <w:rPr>
                                  <w:rFonts w:ascii="Copperplate Gothic Bold" w:hAnsi="Copperplate Gothic Bold"/>
                                  <w:b/>
                                  <w:sz w:val="36"/>
                                  <w:szCs w:val="36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57150" w14:contourW="0" w14:prstMaterial="matte">
                                    <w14:bevelT w14:w="63500" w14:h="12700" w14:prst="angle"/>
                                    <w14:contourClr>
                                      <w14:schemeClr w14:val="bg1">
                                        <w14:lumMod w14:val="65000"/>
                                      </w14:schemeClr>
                                    </w14:contourClr>
                                  </w14:props3d>
                                </w:rPr>
                              </w:pPr>
                              <w:r w:rsidRPr="00C16EE0">
                                <w:rPr>
                                  <w:rFonts w:ascii="Copperplate Gothic Bold" w:hAnsi="Copperplate Gothic Bold" w:cs="Times New Roman"/>
                                  <w:b/>
                                  <w:sz w:val="36"/>
                                  <w:szCs w:val="36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57150" w14:contourW="0" w14:prstMaterial="matte">
                                    <w14:bevelT w14:w="63500" w14:h="12700" w14:prst="angle"/>
                                    <w14:contourClr>
                                      <w14:schemeClr w14:val="bg1">
                                        <w14:lumMod w14:val="65000"/>
                                      </w14:schemeClr>
                                    </w14:contourClr>
                                  </w14:props3d>
                                </w:rPr>
                                <w:t>TIMELESS</w:t>
                              </w:r>
                            </w:p>
                          </w:txbxContent>
                        </v:textbox>
                      </v:shape>
                      <v:shape id="Text Box 3" o:spid="_x0000_s1030" type="#_x0000_t202" style="position:absolute;left:9230;top:2415;width:14319;height:4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6I6yQAAAOMAAAAPAAAAZHJzL2Rvd25yZXYueG1sRE/NasJA&#10;EL4XfIdlBG91ozU2pK4iAWkRPWi99DbNjklodjbNrhp9+m5B8Djf/8wWnanFmVpXWVYwGkYgiHOr&#10;Ky4UHD5XzwkI55E11pZJwZUcLOa9pxmm2l54R+e9L0QIYZeigtL7JpXS5SUZdEPbEAfuaFuDPpxt&#10;IXWLlxBuajmOoqk0WHFoKLGhrKT8Z38yCtbZaou777FJbnX2vjkum9/DV6zUoN8t30B46vxDfHd/&#10;6DA/enkdxXEST+D/pwCAnP8BAAD//wMAUEsBAi0AFAAGAAgAAAAhANvh9svuAAAAhQEAABMAAAAA&#10;AAAAAAAAAAAAAAAAAFtDb250ZW50X1R5cGVzXS54bWxQSwECLQAUAAYACAAAACEAWvQsW78AAAAV&#10;AQAACwAAAAAAAAAAAAAAAAAfAQAAX3JlbHMvLnJlbHNQSwECLQAUAAYACAAAACEAyCeiOskAAADj&#10;AAAADwAAAAAAAAAAAAAAAAAHAgAAZHJzL2Rvd25yZXYueG1sUEsFBgAAAAADAAMAtwAAAP0CAAAA&#10;AA==&#10;" filled="f" stroked="f" strokeweight=".5pt">
                        <v:textbox>
                          <w:txbxContent>
                            <w:p w14:paraId="3433BB1C" w14:textId="015F6B47" w:rsidR="00C16EE0" w:rsidRPr="00984756" w:rsidRDefault="00C16EE0">
                              <w:pPr>
                                <w:rPr>
                                  <w:rFonts w:ascii="Century Gothic" w:hAnsi="Century Gothic"/>
                                  <w:color w:val="A47617" w:themeColor="background2" w:themeShade="BF"/>
                                  <w:sz w:val="18"/>
                                  <w:szCs w:val="18"/>
                                </w:rPr>
                              </w:pPr>
                              <w:r w:rsidRPr="00984756">
                                <w:rPr>
                                  <w:rFonts w:ascii="Century Gothic" w:hAnsi="Century Gothic"/>
                                  <w:color w:val="A47617" w:themeColor="background2" w:themeShade="BF"/>
                                  <w:sz w:val="18"/>
                                  <w:szCs w:val="18"/>
                                </w:rPr>
                                <w:t>TRANSPORT MODELS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AC4883">
              <w:rPr>
                <w:color w:val="E2C27C" w:themeColor="accent5" w:themeTint="99"/>
              </w:rPr>
              <w:t>North Seattle College</w:t>
            </w:r>
          </w:p>
          <w:p w14:paraId="2FF0E9D1" w14:textId="5D97E73A" w:rsidR="00356BB9" w:rsidRPr="00AC4883" w:rsidRDefault="00984756" w:rsidP="00356BB9">
            <w:pPr>
              <w:pStyle w:val="ContactInfo"/>
              <w:rPr>
                <w:color w:val="E2C27C" w:themeColor="accent5" w:themeTint="99"/>
              </w:rPr>
            </w:pPr>
            <w:r w:rsidRPr="00AC4883">
              <w:rPr>
                <w:color w:val="E2C27C" w:themeColor="accent5" w:themeTint="99"/>
              </w:rPr>
              <w:t>CSB304 H10 31429</w:t>
            </w:r>
          </w:p>
          <w:p w14:paraId="4846CF0B" w14:textId="44155FD0" w:rsidR="00356BB9" w:rsidRPr="00AC4883" w:rsidRDefault="00984756" w:rsidP="00642E79">
            <w:pPr>
              <w:pStyle w:val="ContactInfo"/>
              <w:rPr>
                <w:color w:val="E2C27C" w:themeColor="accent5" w:themeTint="99"/>
              </w:rPr>
            </w:pPr>
            <w:r w:rsidRPr="00AC4883">
              <w:rPr>
                <w:color w:val="E2C27C" w:themeColor="accent5" w:themeTint="99"/>
              </w:rPr>
              <w:t>Professor</w:t>
            </w:r>
            <w:r w:rsidR="00642E79" w:rsidRPr="00AC4883">
              <w:rPr>
                <w:color w:val="E2C27C" w:themeColor="accent5" w:themeTint="99"/>
              </w:rPr>
              <w:t xml:space="preserve"> </w:t>
            </w:r>
            <w:r w:rsidR="1E135F58" w:rsidRPr="00AC4883">
              <w:rPr>
                <w:color w:val="E2C27C" w:themeColor="accent5" w:themeTint="99"/>
              </w:rPr>
              <w:t xml:space="preserve">| </w:t>
            </w:r>
            <w:r w:rsidRPr="00AC4883">
              <w:rPr>
                <w:color w:val="E2C27C" w:themeColor="accent5" w:themeTint="99"/>
              </w:rPr>
              <w:t>Eric Lloyd</w:t>
            </w:r>
          </w:p>
        </w:tc>
        <w:tc>
          <w:tcPr>
            <w:tcW w:w="3330" w:type="dxa"/>
            <w:tcBorders>
              <w:left w:val="single" w:sz="36" w:space="0" w:color="FFFFFF" w:themeColor="background1"/>
            </w:tcBorders>
            <w:shd w:val="clear" w:color="auto" w:fill="006666" w:themeFill="accent3"/>
            <w:vAlign w:val="center"/>
          </w:tcPr>
          <w:p w14:paraId="5F81A3D9" w14:textId="65A88092" w:rsidR="00356BB9" w:rsidRPr="00356BB9" w:rsidRDefault="00356BB9" w:rsidP="00356BB9">
            <w:pPr>
              <w:pStyle w:val="Graphic"/>
            </w:pPr>
          </w:p>
        </w:tc>
        <w:tc>
          <w:tcPr>
            <w:tcW w:w="180" w:type="dxa"/>
            <w:shd w:val="clear" w:color="auto" w:fill="006666" w:themeFill="accent3"/>
          </w:tcPr>
          <w:p w14:paraId="0B77A748" w14:textId="183F435D" w:rsidR="00356BB9" w:rsidRPr="00B90FED" w:rsidRDefault="00356BB9" w:rsidP="001A58E9">
            <w:pPr>
              <w:pStyle w:val="Graphic"/>
              <w:rPr>
                <w:color w:val="006666" w:themeColor="accent3"/>
              </w:rPr>
            </w:pPr>
          </w:p>
        </w:tc>
      </w:tr>
      <w:tr w:rsidR="001A58E9" w14:paraId="7043279B" w14:textId="77777777" w:rsidTr="00F75F5C">
        <w:trPr>
          <w:trHeight w:val="1167"/>
        </w:trPr>
        <w:tc>
          <w:tcPr>
            <w:tcW w:w="11536" w:type="dxa"/>
            <w:gridSpan w:val="6"/>
            <w:vAlign w:val="bottom"/>
          </w:tcPr>
          <w:p w14:paraId="6230413A" w14:textId="0173D75F" w:rsidR="001A58E9" w:rsidRDefault="00984756" w:rsidP="00A87814">
            <w:pPr>
              <w:pStyle w:val="Title"/>
            </w:pPr>
            <w:r>
              <w:t>Data Project Template</w:t>
            </w:r>
          </w:p>
        </w:tc>
      </w:tr>
      <w:tr w:rsidR="001A58E9" w14:paraId="29C34067" w14:textId="77777777" w:rsidTr="00F75F5C">
        <w:trPr>
          <w:trHeight w:val="864"/>
        </w:trPr>
        <w:tc>
          <w:tcPr>
            <w:tcW w:w="11536" w:type="dxa"/>
            <w:gridSpan w:val="6"/>
            <w:tcBorders>
              <w:bottom w:val="single" w:sz="18" w:space="0" w:color="FEDE00" w:themeColor="accent2"/>
            </w:tcBorders>
            <w:vAlign w:val="bottom"/>
          </w:tcPr>
          <w:p w14:paraId="5B5367D5" w14:textId="77777777" w:rsidR="001A58E9" w:rsidRPr="00825C42" w:rsidRDefault="00000000" w:rsidP="001960E4">
            <w:pPr>
              <w:pStyle w:val="Heading1"/>
            </w:pPr>
            <w:sdt>
              <w:sdtPr>
                <w:id w:val="-325209752"/>
                <w:placeholder>
                  <w:docPart w:val="09CE00186BBF4B939BD9EE414FD1CB5E"/>
                </w:placeholder>
                <w:temporary/>
                <w:showingPlcHdr/>
                <w15:appearance w15:val="hidden"/>
              </w:sdtPr>
              <w:sdtContent>
                <w:r w:rsidR="00825C42" w:rsidRPr="00825C42">
                  <w:t>Project Summary</w:t>
                </w:r>
              </w:sdtContent>
            </w:sdt>
          </w:p>
        </w:tc>
      </w:tr>
      <w:tr w:rsidR="001A58E9" w14:paraId="57E0193A" w14:textId="77777777" w:rsidTr="00F75F5C">
        <w:trPr>
          <w:trHeight w:hRule="exact" w:val="216"/>
        </w:trPr>
        <w:tc>
          <w:tcPr>
            <w:tcW w:w="11536" w:type="dxa"/>
            <w:gridSpan w:val="6"/>
            <w:tcBorders>
              <w:top w:val="single" w:sz="18" w:space="0" w:color="FEDE00" w:themeColor="accent2"/>
            </w:tcBorders>
          </w:tcPr>
          <w:p w14:paraId="428A8A15" w14:textId="77777777" w:rsidR="001A58E9" w:rsidRPr="00E219DC" w:rsidRDefault="001A58E9" w:rsidP="001A58E9"/>
        </w:tc>
      </w:tr>
      <w:tr w:rsidR="007D367E" w:rsidRPr="001A58E9" w14:paraId="5DAA5F13" w14:textId="77777777" w:rsidTr="00D9475A">
        <w:tblPrEx>
          <w:tblCellMar>
            <w:left w:w="108" w:type="dxa"/>
            <w:right w:w="108" w:type="dxa"/>
          </w:tblCellMar>
        </w:tblPrEx>
        <w:trPr>
          <w:trHeight w:val="331"/>
        </w:trPr>
        <w:tc>
          <w:tcPr>
            <w:tcW w:w="3142" w:type="dxa"/>
            <w:gridSpan w:val="2"/>
            <w:tcBorders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006666" w:themeFill="accent3"/>
            <w:vAlign w:val="center"/>
          </w:tcPr>
          <w:p w14:paraId="4B34987E" w14:textId="77777777" w:rsidR="00E219DC" w:rsidRPr="001A58E9" w:rsidRDefault="00000000" w:rsidP="00F75F5C">
            <w:pPr>
              <w:pStyle w:val="Heading2"/>
            </w:pPr>
            <w:sdt>
              <w:sdtPr>
                <w:id w:val="-1450397053"/>
                <w:placeholder>
                  <w:docPart w:val="29271ED8B60C4F888B311D2E93485A85"/>
                </w:placeholder>
                <w:temporary/>
                <w:showingPlcHdr/>
                <w15:appearance w15:val="hidden"/>
              </w:sdtPr>
              <w:sdtContent>
                <w:r w:rsidR="004257E0" w:rsidRPr="001A58E9">
                  <w:t>Report Date</w:t>
                </w:r>
              </w:sdtContent>
            </w:sdt>
          </w:p>
        </w:tc>
        <w:tc>
          <w:tcPr>
            <w:tcW w:w="4181" w:type="dxa"/>
            <w:tcBorders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006666" w:themeFill="accent3"/>
            <w:vAlign w:val="center"/>
          </w:tcPr>
          <w:p w14:paraId="3BCAEC1F" w14:textId="77777777" w:rsidR="00E219DC" w:rsidRPr="001A58E9" w:rsidRDefault="00000000" w:rsidP="00F75F5C">
            <w:pPr>
              <w:pStyle w:val="Heading2"/>
            </w:pPr>
            <w:sdt>
              <w:sdtPr>
                <w:id w:val="-1238469382"/>
                <w:placeholder>
                  <w:docPart w:val="C83F6719E02841058F64FC46B19A0308"/>
                </w:placeholder>
                <w:temporary/>
                <w:showingPlcHdr/>
                <w15:appearance w15:val="hidden"/>
              </w:sdtPr>
              <w:sdtContent>
                <w:r w:rsidR="004257E0" w:rsidRPr="001A58E9">
                  <w:t>Project Name</w:t>
                </w:r>
              </w:sdtContent>
            </w:sdt>
          </w:p>
        </w:tc>
        <w:tc>
          <w:tcPr>
            <w:tcW w:w="4197" w:type="dxa"/>
            <w:gridSpan w:val="3"/>
            <w:tcBorders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006666" w:themeFill="accent3"/>
            <w:vAlign w:val="center"/>
          </w:tcPr>
          <w:p w14:paraId="72D12CA3" w14:textId="16CEBE95" w:rsidR="00E219DC" w:rsidRPr="001A58E9" w:rsidRDefault="00984756" w:rsidP="00F75F5C">
            <w:pPr>
              <w:pStyle w:val="Heading2"/>
            </w:pPr>
            <w:r>
              <w:t>Project Contributors</w:t>
            </w:r>
          </w:p>
        </w:tc>
      </w:tr>
      <w:tr w:rsidR="007D367E" w14:paraId="0456A36A" w14:textId="77777777" w:rsidTr="00AC4883">
        <w:tblPrEx>
          <w:tblCellMar>
            <w:left w:w="108" w:type="dxa"/>
            <w:right w:w="108" w:type="dxa"/>
          </w:tblCellMar>
        </w:tblPrEx>
        <w:trPr>
          <w:trHeight w:val="330"/>
        </w:trPr>
        <w:tc>
          <w:tcPr>
            <w:tcW w:w="3142" w:type="dxa"/>
            <w:gridSpan w:val="2"/>
            <w:tcBorders>
              <w:top w:val="single" w:sz="12" w:space="0" w:color="FFFFFF" w:themeColor="background1"/>
              <w:right w:val="single" w:sz="12" w:space="0" w:color="FFFFFF" w:themeColor="background1"/>
            </w:tcBorders>
            <w:shd w:val="clear" w:color="auto" w:fill="E5EAEE" w:themeFill="accent1" w:themeFillTint="33"/>
          </w:tcPr>
          <w:p w14:paraId="6C0E5176" w14:textId="391C0C8B" w:rsidR="00E219DC" w:rsidRPr="004257E0" w:rsidRDefault="00984756" w:rsidP="004257E0">
            <w:r>
              <w:t>01/15/2026</w:t>
            </w:r>
          </w:p>
        </w:tc>
        <w:tc>
          <w:tcPr>
            <w:tcW w:w="4181" w:type="dxa"/>
            <w:tcBorders>
              <w:top w:val="single" w:sz="12" w:space="0" w:color="FFFFFF" w:themeColor="background1"/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E5EAEE" w:themeFill="accent1" w:themeFillTint="33"/>
          </w:tcPr>
          <w:p w14:paraId="7C581BD7" w14:textId="5AD01627" w:rsidR="00E219DC" w:rsidRPr="004257E0" w:rsidRDefault="00984756" w:rsidP="006B7FF7">
            <w:r>
              <w:t>Sales Tracking Dashboard</w:t>
            </w:r>
          </w:p>
        </w:tc>
        <w:tc>
          <w:tcPr>
            <w:tcW w:w="4197" w:type="dxa"/>
            <w:gridSpan w:val="3"/>
            <w:tcBorders>
              <w:top w:val="single" w:sz="12" w:space="0" w:color="FFFFFF" w:themeColor="background1"/>
              <w:left w:val="single" w:sz="12" w:space="0" w:color="FFFFFF" w:themeColor="background1"/>
            </w:tcBorders>
            <w:shd w:val="clear" w:color="auto" w:fill="E5EAEE" w:themeFill="accent1" w:themeFillTint="33"/>
          </w:tcPr>
          <w:p w14:paraId="5B311099" w14:textId="19806A35" w:rsidR="00E219DC" w:rsidRPr="00AC4883" w:rsidRDefault="00984756" w:rsidP="00AC4883">
            <w:pPr>
              <w:pStyle w:val="NoSpacing"/>
              <w:spacing w:line="480" w:lineRule="auto"/>
              <w:contextualSpacing/>
              <w:jc w:val="center"/>
              <w:rPr>
                <w:kern w:val="20"/>
                <w:sz w:val="20"/>
                <w:szCs w:val="20"/>
              </w:rPr>
            </w:pPr>
            <w:r w:rsidRPr="00984756">
              <w:rPr>
                <w:kern w:val="20"/>
                <w:sz w:val="20"/>
                <w:szCs w:val="20"/>
              </w:rPr>
              <w:t xml:space="preserve">Kainen Osborne, Elton Nichols, and Bea Sauve </w:t>
            </w:r>
          </w:p>
        </w:tc>
      </w:tr>
      <w:tr w:rsidR="00F75F5C" w14:paraId="2D325B2E" w14:textId="77777777" w:rsidTr="00F75F5C">
        <w:trPr>
          <w:trHeight w:val="720"/>
        </w:trPr>
        <w:tc>
          <w:tcPr>
            <w:tcW w:w="11536" w:type="dxa"/>
            <w:gridSpan w:val="6"/>
            <w:tcBorders>
              <w:bottom w:val="single" w:sz="18" w:space="0" w:color="FEDE00" w:themeColor="accent2"/>
            </w:tcBorders>
            <w:vAlign w:val="bottom"/>
          </w:tcPr>
          <w:p w14:paraId="0AC7C738" w14:textId="7ED44F70" w:rsidR="00F75F5C" w:rsidRPr="00825C42" w:rsidRDefault="00E75CF8" w:rsidP="007D43AC">
            <w:pPr>
              <w:pStyle w:val="Heading1"/>
            </w:pPr>
            <w:r>
              <w:t>Business Onjective</w:t>
            </w:r>
            <w:r w:rsidR="00AC4883">
              <w:t>:</w:t>
            </w:r>
          </w:p>
        </w:tc>
      </w:tr>
      <w:tr w:rsidR="00F75F5C" w14:paraId="69F8FCE8" w14:textId="77777777" w:rsidTr="00F75F5C">
        <w:trPr>
          <w:trHeight w:hRule="exact" w:val="216"/>
        </w:trPr>
        <w:tc>
          <w:tcPr>
            <w:tcW w:w="11536" w:type="dxa"/>
            <w:gridSpan w:val="6"/>
            <w:tcBorders>
              <w:top w:val="single" w:sz="18" w:space="0" w:color="FEDE00" w:themeColor="accent2"/>
            </w:tcBorders>
          </w:tcPr>
          <w:p w14:paraId="7FE0B126" w14:textId="77777777" w:rsidR="00F75F5C" w:rsidRPr="00E219DC" w:rsidRDefault="00F75F5C" w:rsidP="007D43AC"/>
        </w:tc>
      </w:tr>
    </w:tbl>
    <w:p w14:paraId="100B4519" w14:textId="6DA8C510" w:rsidR="00F75F5C" w:rsidRDefault="00E75CF8" w:rsidP="00F0767F">
      <w:r w:rsidRPr="00E75CF8">
        <w:t>Describe the real-world problem your dashboard addresses. Identify what decision-making gap exists in the Sales department and how this dashboard will help fill it</w:t>
      </w:r>
    </w:p>
    <w:tbl>
      <w:tblPr>
        <w:tblW w:w="5007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Header layout table"/>
      </w:tblPr>
      <w:tblGrid>
        <w:gridCol w:w="2970"/>
        <w:gridCol w:w="2340"/>
        <w:gridCol w:w="4140"/>
        <w:gridCol w:w="2070"/>
        <w:gridCol w:w="16"/>
      </w:tblGrid>
      <w:tr w:rsidR="00D9475A" w14:paraId="47D76ADA" w14:textId="77777777" w:rsidTr="00D9475A">
        <w:trPr>
          <w:trHeight w:val="720"/>
        </w:trPr>
        <w:tc>
          <w:tcPr>
            <w:tcW w:w="11536" w:type="dxa"/>
            <w:gridSpan w:val="5"/>
            <w:tcBorders>
              <w:bottom w:val="single" w:sz="18" w:space="0" w:color="FEDE00" w:themeColor="accent2"/>
            </w:tcBorders>
            <w:vAlign w:val="bottom"/>
          </w:tcPr>
          <w:p w14:paraId="1B668A61" w14:textId="3DBC60A4" w:rsidR="00D9475A" w:rsidRPr="00825C42" w:rsidRDefault="00E75CF8" w:rsidP="007D43AC">
            <w:pPr>
              <w:pStyle w:val="Heading1"/>
            </w:pPr>
            <w:r>
              <w:t>Expected Use</w:t>
            </w:r>
            <w:r w:rsidR="00AC4883">
              <w:t>s:</w:t>
            </w:r>
          </w:p>
        </w:tc>
      </w:tr>
      <w:tr w:rsidR="00D9475A" w14:paraId="44F307D8" w14:textId="77777777" w:rsidTr="00D9475A">
        <w:trPr>
          <w:trHeight w:hRule="exact" w:val="216"/>
        </w:trPr>
        <w:tc>
          <w:tcPr>
            <w:tcW w:w="11536" w:type="dxa"/>
            <w:gridSpan w:val="5"/>
            <w:tcBorders>
              <w:top w:val="single" w:sz="18" w:space="0" w:color="FEDE00" w:themeColor="accent2"/>
            </w:tcBorders>
          </w:tcPr>
          <w:p w14:paraId="2E2B0F34" w14:textId="77777777" w:rsidR="00D9475A" w:rsidRPr="00E219DC" w:rsidRDefault="00D9475A" w:rsidP="007D43AC"/>
        </w:tc>
      </w:tr>
      <w:tr w:rsidR="00D9475A" w14:paraId="6E69BB90" w14:textId="77777777" w:rsidTr="00D9475A">
        <w:trPr>
          <w:trHeight w:val="720"/>
        </w:trPr>
        <w:tc>
          <w:tcPr>
            <w:tcW w:w="11536" w:type="dxa"/>
            <w:gridSpan w:val="5"/>
            <w:tcBorders>
              <w:bottom w:val="single" w:sz="18" w:space="0" w:color="FEDE00" w:themeColor="accent2"/>
            </w:tcBorders>
            <w:vAlign w:val="bottom"/>
          </w:tcPr>
          <w:p w14:paraId="522B40A6" w14:textId="4A245555" w:rsidR="00E75CF8" w:rsidRPr="00E75CF8" w:rsidRDefault="00E75CF8" w:rsidP="007D43AC">
            <w:pPr>
              <w:pStyle w:val="Heading1"/>
              <w:rPr>
                <w:rFonts w:asciiTheme="minorHAnsi" w:eastAsiaTheme="minorHAnsi" w:hAnsiTheme="minorHAnsi" w:cstheme="minorBidi"/>
                <w:b w:val="0"/>
                <w:caps w:val="0"/>
                <w:color w:val="auto"/>
                <w:sz w:val="20"/>
                <w:szCs w:val="20"/>
              </w:rPr>
            </w:pPr>
            <w:r w:rsidRPr="00E75CF8">
              <w:rPr>
                <w:rFonts w:asciiTheme="minorHAnsi" w:eastAsiaTheme="minorHAnsi" w:hAnsiTheme="minorHAnsi" w:cstheme="minorBidi"/>
                <w:b w:val="0"/>
                <w:caps w:val="0"/>
                <w:color w:val="auto"/>
                <w:sz w:val="20"/>
                <w:szCs w:val="20"/>
              </w:rPr>
              <w:t>Explain how the Sales team should use this dashboard. Examples include weekly revenue check-ins, monthly forecasting reviews, customer performance evaluations, etc.</w:t>
            </w:r>
          </w:p>
          <w:p w14:paraId="474FA44E" w14:textId="77777777" w:rsidR="00E75CF8" w:rsidRDefault="00E75CF8" w:rsidP="007D43AC">
            <w:pPr>
              <w:pStyle w:val="Heading1"/>
            </w:pPr>
          </w:p>
          <w:p w14:paraId="65B51168" w14:textId="3EA51A58" w:rsidR="00D9475A" w:rsidRPr="00825C42" w:rsidRDefault="00E75CF8" w:rsidP="007D43AC">
            <w:pPr>
              <w:pStyle w:val="Heading1"/>
            </w:pPr>
            <w:r w:rsidRPr="00E75CF8">
              <w:rPr>
                <w:bCs/>
              </w:rPr>
              <w:t>Reporting Requirements</w:t>
            </w:r>
            <w:r w:rsidRPr="0004059F">
              <w:rPr>
                <w:rFonts w:asciiTheme="minorHAnsi" w:eastAsiaTheme="minorHAnsi" w:hAnsiTheme="minorHAnsi" w:cstheme="minorBidi"/>
                <w:b w:val="0"/>
                <w:caps w:val="0"/>
                <w:color w:val="auto"/>
                <w:sz w:val="20"/>
                <w:szCs w:val="20"/>
              </w:rPr>
              <w:t>:</w:t>
            </w:r>
            <w:r w:rsidR="0004059F" w:rsidRPr="0004059F">
              <w:rPr>
                <w:rFonts w:asciiTheme="minorHAnsi" w:eastAsiaTheme="minorHAnsi" w:hAnsiTheme="minorHAnsi" w:cstheme="minorBidi"/>
                <w:b w:val="0"/>
                <w:caps w:val="0"/>
                <w:color w:val="auto"/>
                <w:sz w:val="20"/>
                <w:szCs w:val="20"/>
              </w:rPr>
              <w:t xml:space="preserve"> </w:t>
            </w:r>
            <w:r w:rsidR="0004059F" w:rsidRPr="0004059F">
              <w:rPr>
                <w:rFonts w:asciiTheme="minorHAnsi" w:eastAsiaTheme="minorHAnsi" w:hAnsiTheme="minorHAnsi" w:cstheme="minorBidi"/>
                <w:b w:val="0"/>
                <w:caps w:val="0"/>
                <w:color w:val="auto"/>
                <w:sz w:val="20"/>
                <w:szCs w:val="20"/>
              </w:rPr>
              <w:t>List the core questions and metrics that your dashboard must answer or display. These should map directly to the dashboard requirements listed later in this assignment.</w:t>
            </w:r>
          </w:p>
        </w:tc>
      </w:tr>
      <w:tr w:rsidR="00D9475A" w14:paraId="5C9BBDA2" w14:textId="77777777" w:rsidTr="00D9475A">
        <w:trPr>
          <w:trHeight w:hRule="exact" w:val="216"/>
        </w:trPr>
        <w:tc>
          <w:tcPr>
            <w:tcW w:w="11536" w:type="dxa"/>
            <w:gridSpan w:val="5"/>
            <w:tcBorders>
              <w:top w:val="single" w:sz="18" w:space="0" w:color="FEDE00" w:themeColor="accent2"/>
            </w:tcBorders>
          </w:tcPr>
          <w:p w14:paraId="694D7C05" w14:textId="77777777" w:rsidR="00D9475A" w:rsidRPr="00E219DC" w:rsidRDefault="00D9475A" w:rsidP="007D43AC"/>
        </w:tc>
      </w:tr>
      <w:tr w:rsidR="0004059F" w:rsidRPr="001A58E9" w14:paraId="77D6E73A" w14:textId="77777777" w:rsidTr="0004059F">
        <w:tblPrEx>
          <w:tblBorders>
            <w:insideH w:val="single" w:sz="12" w:space="0" w:color="FFFFFF" w:themeColor="background1"/>
            <w:insideV w:val="single" w:sz="12" w:space="0" w:color="FFFFFF" w:themeColor="background1"/>
          </w:tblBorders>
          <w:tblCellMar>
            <w:left w:w="108" w:type="dxa"/>
            <w:right w:w="108" w:type="dxa"/>
          </w:tblCellMar>
        </w:tblPrEx>
        <w:trPr>
          <w:gridAfter w:val="1"/>
          <w:wAfter w:w="16" w:type="dxa"/>
          <w:trHeight w:val="331"/>
        </w:trPr>
        <w:tc>
          <w:tcPr>
            <w:tcW w:w="5310" w:type="dxa"/>
            <w:gridSpan w:val="2"/>
            <w:shd w:val="clear" w:color="auto" w:fill="006666" w:themeFill="accent3"/>
          </w:tcPr>
          <w:p w14:paraId="5DC6C651" w14:textId="42002F88" w:rsidR="0004059F" w:rsidRPr="001A58E9" w:rsidRDefault="0004059F" w:rsidP="007D43AC">
            <w:pPr>
              <w:pStyle w:val="Heading2"/>
            </w:pPr>
            <w:r>
              <w:t>Core Questions and metrics</w:t>
            </w:r>
          </w:p>
        </w:tc>
        <w:tc>
          <w:tcPr>
            <w:tcW w:w="6210" w:type="dxa"/>
            <w:gridSpan w:val="2"/>
            <w:shd w:val="clear" w:color="auto" w:fill="006666" w:themeFill="accent3"/>
          </w:tcPr>
          <w:p w14:paraId="2DB302CB" w14:textId="4706BFDC" w:rsidR="0004059F" w:rsidRPr="001A58E9" w:rsidRDefault="0004059F" w:rsidP="007D43AC">
            <w:pPr>
              <w:pStyle w:val="Heading2"/>
            </w:pPr>
            <w:r>
              <w:t>Solutions</w:t>
            </w:r>
          </w:p>
        </w:tc>
      </w:tr>
      <w:tr w:rsidR="0004059F" w14:paraId="552090A6" w14:textId="77777777" w:rsidTr="0004059F">
        <w:tblPrEx>
          <w:tblBorders>
            <w:insideH w:val="single" w:sz="12" w:space="0" w:color="FFFFFF" w:themeColor="background1"/>
            <w:insideV w:val="single" w:sz="12" w:space="0" w:color="FFFFFF" w:themeColor="background1"/>
          </w:tblBorders>
          <w:tblCellMar>
            <w:left w:w="108" w:type="dxa"/>
            <w:right w:w="108" w:type="dxa"/>
          </w:tblCellMar>
        </w:tblPrEx>
        <w:trPr>
          <w:gridAfter w:val="1"/>
          <w:wAfter w:w="16" w:type="dxa"/>
          <w:trHeight w:val="331"/>
        </w:trPr>
        <w:tc>
          <w:tcPr>
            <w:tcW w:w="5310" w:type="dxa"/>
            <w:gridSpan w:val="2"/>
            <w:shd w:val="clear" w:color="auto" w:fill="E5EAEE" w:themeFill="accent1" w:themeFillTint="33"/>
          </w:tcPr>
          <w:p w14:paraId="0A718353" w14:textId="77777777" w:rsidR="0004059F" w:rsidRPr="006B7FF7" w:rsidRDefault="0004059F" w:rsidP="007D43AC">
            <w:pPr>
              <w:rPr>
                <w:b/>
              </w:rPr>
            </w:pPr>
          </w:p>
        </w:tc>
        <w:tc>
          <w:tcPr>
            <w:tcW w:w="6210" w:type="dxa"/>
            <w:gridSpan w:val="2"/>
            <w:shd w:val="clear" w:color="auto" w:fill="E5EAEE" w:themeFill="accent1" w:themeFillTint="33"/>
          </w:tcPr>
          <w:p w14:paraId="3FC7C651" w14:textId="77777777" w:rsidR="0004059F" w:rsidRPr="006B7FF7" w:rsidRDefault="0004059F" w:rsidP="007D43AC">
            <w:pPr>
              <w:rPr>
                <w:b/>
              </w:rPr>
            </w:pPr>
          </w:p>
        </w:tc>
      </w:tr>
      <w:tr w:rsidR="0004059F" w14:paraId="62157136" w14:textId="77777777" w:rsidTr="0004059F">
        <w:tblPrEx>
          <w:tblBorders>
            <w:insideH w:val="single" w:sz="12" w:space="0" w:color="FFFFFF" w:themeColor="background1"/>
            <w:insideV w:val="single" w:sz="12" w:space="0" w:color="FFFFFF" w:themeColor="background1"/>
          </w:tblBorders>
          <w:tblCellMar>
            <w:left w:w="108" w:type="dxa"/>
            <w:right w:w="108" w:type="dxa"/>
          </w:tblCellMar>
        </w:tblPrEx>
        <w:trPr>
          <w:gridAfter w:val="1"/>
          <w:wAfter w:w="16" w:type="dxa"/>
          <w:trHeight w:val="331"/>
        </w:trPr>
        <w:tc>
          <w:tcPr>
            <w:tcW w:w="5310" w:type="dxa"/>
            <w:gridSpan w:val="2"/>
            <w:shd w:val="clear" w:color="auto" w:fill="E5EAEE" w:themeFill="accent1" w:themeFillTint="33"/>
          </w:tcPr>
          <w:p w14:paraId="5D5A0739" w14:textId="77777777" w:rsidR="0004059F" w:rsidRPr="006B7FF7" w:rsidRDefault="0004059F" w:rsidP="007D43AC">
            <w:pPr>
              <w:rPr>
                <w:b/>
              </w:rPr>
            </w:pPr>
          </w:p>
        </w:tc>
        <w:tc>
          <w:tcPr>
            <w:tcW w:w="6210" w:type="dxa"/>
            <w:gridSpan w:val="2"/>
            <w:shd w:val="clear" w:color="auto" w:fill="E5EAEE" w:themeFill="accent1" w:themeFillTint="33"/>
          </w:tcPr>
          <w:p w14:paraId="61D3F1CB" w14:textId="77777777" w:rsidR="0004059F" w:rsidRPr="006B7FF7" w:rsidRDefault="0004059F" w:rsidP="007D43AC">
            <w:pPr>
              <w:rPr>
                <w:b/>
              </w:rPr>
            </w:pPr>
          </w:p>
        </w:tc>
      </w:tr>
      <w:tr w:rsidR="0004059F" w14:paraId="098CADF5" w14:textId="77777777" w:rsidTr="0004059F">
        <w:tblPrEx>
          <w:tblBorders>
            <w:insideH w:val="single" w:sz="12" w:space="0" w:color="FFFFFF" w:themeColor="background1"/>
            <w:insideV w:val="single" w:sz="12" w:space="0" w:color="FFFFFF" w:themeColor="background1"/>
          </w:tblBorders>
          <w:tblCellMar>
            <w:left w:w="108" w:type="dxa"/>
            <w:right w:w="108" w:type="dxa"/>
          </w:tblCellMar>
        </w:tblPrEx>
        <w:trPr>
          <w:gridAfter w:val="1"/>
          <w:wAfter w:w="16" w:type="dxa"/>
          <w:trHeight w:val="331"/>
        </w:trPr>
        <w:tc>
          <w:tcPr>
            <w:tcW w:w="5310" w:type="dxa"/>
            <w:gridSpan w:val="2"/>
            <w:shd w:val="clear" w:color="auto" w:fill="E5EAEE" w:themeFill="accent1" w:themeFillTint="33"/>
          </w:tcPr>
          <w:p w14:paraId="6BA5208C" w14:textId="77777777" w:rsidR="0004059F" w:rsidRPr="006B7FF7" w:rsidRDefault="0004059F" w:rsidP="007D43AC">
            <w:pPr>
              <w:rPr>
                <w:b/>
              </w:rPr>
            </w:pPr>
          </w:p>
        </w:tc>
        <w:tc>
          <w:tcPr>
            <w:tcW w:w="6210" w:type="dxa"/>
            <w:gridSpan w:val="2"/>
            <w:shd w:val="clear" w:color="auto" w:fill="E5EAEE" w:themeFill="accent1" w:themeFillTint="33"/>
          </w:tcPr>
          <w:p w14:paraId="38DE8555" w14:textId="77777777" w:rsidR="0004059F" w:rsidRPr="006B7FF7" w:rsidRDefault="0004059F" w:rsidP="007D43AC">
            <w:pPr>
              <w:rPr>
                <w:b/>
              </w:rPr>
            </w:pPr>
          </w:p>
        </w:tc>
      </w:tr>
      <w:tr w:rsidR="00D9475A" w14:paraId="41C1C2EC" w14:textId="77777777" w:rsidTr="00D9475A">
        <w:trPr>
          <w:trHeight w:val="720"/>
        </w:trPr>
        <w:tc>
          <w:tcPr>
            <w:tcW w:w="11536" w:type="dxa"/>
            <w:gridSpan w:val="5"/>
            <w:tcBorders>
              <w:bottom w:val="single" w:sz="18" w:space="0" w:color="FEDE00" w:themeColor="accent2"/>
            </w:tcBorders>
            <w:vAlign w:val="bottom"/>
          </w:tcPr>
          <w:p w14:paraId="74FA4F51" w14:textId="64E1A5FC" w:rsidR="00D9475A" w:rsidRPr="00825C42" w:rsidRDefault="0004059F" w:rsidP="007D43AC">
            <w:pPr>
              <w:pStyle w:val="Heading1"/>
            </w:pPr>
            <w:r w:rsidRPr="0004059F">
              <w:rPr>
                <w:bCs/>
              </w:rPr>
              <w:t>Data Requirements</w:t>
            </w:r>
            <w:r w:rsidRPr="0004059F">
              <w:t>:</w:t>
            </w:r>
            <w:r>
              <w:t xml:space="preserve"> </w:t>
            </w:r>
            <w:r w:rsidRPr="0004059F">
              <w:rPr>
                <w:rFonts w:asciiTheme="minorHAnsi" w:eastAsiaTheme="minorHAnsi" w:hAnsiTheme="minorHAnsi" w:cstheme="minorBidi"/>
                <w:b w:val="0"/>
                <w:caps w:val="0"/>
                <w:color w:val="auto"/>
                <w:sz w:val="20"/>
                <w:szCs w:val="20"/>
              </w:rPr>
              <w:t>Provide an outline of which columns/data points are needed to answer the questions above. Identify any transformations required</w:t>
            </w:r>
            <w:r w:rsidRPr="0004059F">
              <w:rPr>
                <w:rFonts w:asciiTheme="minorHAnsi" w:eastAsiaTheme="minorHAnsi" w:hAnsiTheme="minorHAnsi" w:cstheme="minorBidi"/>
                <w:b w:val="0"/>
                <w:caps w:val="0"/>
                <w:color w:val="auto"/>
                <w:sz w:val="20"/>
                <w:szCs w:val="20"/>
              </w:rPr>
              <w:t xml:space="preserve"> </w:t>
            </w:r>
            <w:r w:rsidRPr="0004059F">
              <w:rPr>
                <w:rFonts w:asciiTheme="minorHAnsi" w:eastAsiaTheme="minorHAnsi" w:hAnsiTheme="minorHAnsi" w:cstheme="minorBidi"/>
                <w:b w:val="0"/>
                <w:caps w:val="0"/>
                <w:color w:val="auto"/>
                <w:sz w:val="20"/>
                <w:szCs w:val="20"/>
              </w:rPr>
              <w:t>It is here you will discuss the cleaning done to the data.</w:t>
            </w:r>
          </w:p>
        </w:tc>
      </w:tr>
      <w:tr w:rsidR="00D9475A" w14:paraId="0F43250B" w14:textId="77777777" w:rsidTr="00D9475A">
        <w:trPr>
          <w:trHeight w:hRule="exact" w:val="216"/>
        </w:trPr>
        <w:tc>
          <w:tcPr>
            <w:tcW w:w="11536" w:type="dxa"/>
            <w:gridSpan w:val="5"/>
            <w:tcBorders>
              <w:top w:val="single" w:sz="18" w:space="0" w:color="FEDE00" w:themeColor="accent2"/>
            </w:tcBorders>
          </w:tcPr>
          <w:p w14:paraId="415FB22C" w14:textId="77777777" w:rsidR="00D9475A" w:rsidRPr="00E219DC" w:rsidRDefault="00D9475A" w:rsidP="007D43AC"/>
        </w:tc>
      </w:tr>
      <w:tr w:rsidR="00D9475A" w:rsidRPr="001A58E9" w14:paraId="71776558" w14:textId="77777777" w:rsidTr="0004059F">
        <w:tblPrEx>
          <w:tblBorders>
            <w:insideH w:val="single" w:sz="12" w:space="0" w:color="FFFFFF" w:themeColor="background1"/>
            <w:insideV w:val="single" w:sz="12" w:space="0" w:color="FFFFFF" w:themeColor="background1"/>
          </w:tblBorders>
          <w:tblCellMar>
            <w:left w:w="108" w:type="dxa"/>
            <w:right w:w="108" w:type="dxa"/>
          </w:tblCellMar>
        </w:tblPrEx>
        <w:trPr>
          <w:gridAfter w:val="1"/>
          <w:wAfter w:w="16" w:type="dxa"/>
          <w:trHeight w:val="331"/>
        </w:trPr>
        <w:tc>
          <w:tcPr>
            <w:tcW w:w="2970" w:type="dxa"/>
            <w:shd w:val="clear" w:color="auto" w:fill="006666" w:themeFill="accent3"/>
          </w:tcPr>
          <w:p w14:paraId="1DF0CF6B" w14:textId="0691AAE7" w:rsidR="00D9475A" w:rsidRPr="001A58E9" w:rsidRDefault="0004059F" w:rsidP="007D43AC">
            <w:pPr>
              <w:pStyle w:val="Heading2"/>
            </w:pPr>
            <w:r>
              <w:t>Data Required</w:t>
            </w:r>
          </w:p>
        </w:tc>
        <w:tc>
          <w:tcPr>
            <w:tcW w:w="6480" w:type="dxa"/>
            <w:gridSpan w:val="2"/>
            <w:shd w:val="clear" w:color="auto" w:fill="006666" w:themeFill="accent3"/>
          </w:tcPr>
          <w:p w14:paraId="3A520D18" w14:textId="70EA7753" w:rsidR="00D9475A" w:rsidRPr="001A58E9" w:rsidRDefault="0004059F" w:rsidP="007D43AC">
            <w:pPr>
              <w:pStyle w:val="Heading2"/>
            </w:pPr>
            <w:r>
              <w:t>Use</w:t>
            </w:r>
          </w:p>
        </w:tc>
        <w:tc>
          <w:tcPr>
            <w:tcW w:w="2070" w:type="dxa"/>
            <w:shd w:val="clear" w:color="auto" w:fill="006666" w:themeFill="accent3"/>
          </w:tcPr>
          <w:p w14:paraId="78CD27A9" w14:textId="588074FF" w:rsidR="00D9475A" w:rsidRPr="001A58E9" w:rsidRDefault="0004059F" w:rsidP="007D43AC">
            <w:pPr>
              <w:pStyle w:val="Heading2"/>
            </w:pPr>
            <w:r>
              <w:t>Needs Cleaning?</w:t>
            </w:r>
          </w:p>
        </w:tc>
      </w:tr>
      <w:tr w:rsidR="00D9475A" w14:paraId="0995BFB5" w14:textId="77777777" w:rsidTr="0004059F">
        <w:tblPrEx>
          <w:tblBorders>
            <w:insideH w:val="single" w:sz="12" w:space="0" w:color="FFFFFF" w:themeColor="background1"/>
            <w:insideV w:val="single" w:sz="12" w:space="0" w:color="FFFFFF" w:themeColor="background1"/>
          </w:tblBorders>
          <w:tblCellMar>
            <w:left w:w="108" w:type="dxa"/>
            <w:right w:w="108" w:type="dxa"/>
          </w:tblCellMar>
        </w:tblPrEx>
        <w:trPr>
          <w:gridAfter w:val="1"/>
          <w:wAfter w:w="16" w:type="dxa"/>
          <w:trHeight w:val="331"/>
        </w:trPr>
        <w:tc>
          <w:tcPr>
            <w:tcW w:w="2970" w:type="dxa"/>
            <w:shd w:val="clear" w:color="auto" w:fill="E5EAEE" w:themeFill="accent1" w:themeFillTint="33"/>
          </w:tcPr>
          <w:p w14:paraId="0C77D0FD" w14:textId="77777777" w:rsidR="00D9475A" w:rsidRPr="006B7FF7" w:rsidRDefault="00D9475A" w:rsidP="007D43AC">
            <w:pPr>
              <w:rPr>
                <w:b/>
              </w:rPr>
            </w:pPr>
          </w:p>
        </w:tc>
        <w:tc>
          <w:tcPr>
            <w:tcW w:w="6480" w:type="dxa"/>
            <w:gridSpan w:val="2"/>
            <w:shd w:val="clear" w:color="auto" w:fill="E5EAEE" w:themeFill="accent1" w:themeFillTint="33"/>
          </w:tcPr>
          <w:p w14:paraId="6B9942AA" w14:textId="77777777" w:rsidR="00D9475A" w:rsidRPr="006B7FF7" w:rsidRDefault="00D9475A" w:rsidP="007D43AC">
            <w:pPr>
              <w:rPr>
                <w:b/>
              </w:rPr>
            </w:pPr>
          </w:p>
        </w:tc>
        <w:tc>
          <w:tcPr>
            <w:tcW w:w="2070" w:type="dxa"/>
            <w:shd w:val="clear" w:color="auto" w:fill="E5EAEE" w:themeFill="accent1" w:themeFillTint="33"/>
          </w:tcPr>
          <w:p w14:paraId="719F5BE8" w14:textId="77777777" w:rsidR="00D9475A" w:rsidRPr="006B7FF7" w:rsidRDefault="00D9475A" w:rsidP="007D43AC">
            <w:pPr>
              <w:rPr>
                <w:b/>
              </w:rPr>
            </w:pPr>
          </w:p>
        </w:tc>
      </w:tr>
      <w:tr w:rsidR="00D9475A" w14:paraId="36AB11CC" w14:textId="77777777" w:rsidTr="0004059F">
        <w:tblPrEx>
          <w:tblBorders>
            <w:insideH w:val="single" w:sz="12" w:space="0" w:color="FFFFFF" w:themeColor="background1"/>
            <w:insideV w:val="single" w:sz="12" w:space="0" w:color="FFFFFF" w:themeColor="background1"/>
          </w:tblBorders>
          <w:tblCellMar>
            <w:left w:w="108" w:type="dxa"/>
            <w:right w:w="108" w:type="dxa"/>
          </w:tblCellMar>
        </w:tblPrEx>
        <w:trPr>
          <w:gridAfter w:val="1"/>
          <w:wAfter w:w="16" w:type="dxa"/>
          <w:trHeight w:val="331"/>
        </w:trPr>
        <w:tc>
          <w:tcPr>
            <w:tcW w:w="2970" w:type="dxa"/>
            <w:shd w:val="clear" w:color="auto" w:fill="E5EAEE" w:themeFill="accent1" w:themeFillTint="33"/>
          </w:tcPr>
          <w:p w14:paraId="50E82FEF" w14:textId="77777777" w:rsidR="00D9475A" w:rsidRPr="006B7FF7" w:rsidRDefault="00D9475A" w:rsidP="007D43AC">
            <w:pPr>
              <w:rPr>
                <w:b/>
              </w:rPr>
            </w:pPr>
          </w:p>
        </w:tc>
        <w:tc>
          <w:tcPr>
            <w:tcW w:w="6480" w:type="dxa"/>
            <w:gridSpan w:val="2"/>
            <w:shd w:val="clear" w:color="auto" w:fill="E5EAEE" w:themeFill="accent1" w:themeFillTint="33"/>
          </w:tcPr>
          <w:p w14:paraId="7683D1F7" w14:textId="77777777" w:rsidR="00D9475A" w:rsidRPr="006B7FF7" w:rsidRDefault="00D9475A" w:rsidP="007D43AC">
            <w:pPr>
              <w:rPr>
                <w:b/>
              </w:rPr>
            </w:pPr>
          </w:p>
        </w:tc>
        <w:tc>
          <w:tcPr>
            <w:tcW w:w="2070" w:type="dxa"/>
            <w:shd w:val="clear" w:color="auto" w:fill="E5EAEE" w:themeFill="accent1" w:themeFillTint="33"/>
          </w:tcPr>
          <w:p w14:paraId="3A1AF162" w14:textId="77777777" w:rsidR="00D9475A" w:rsidRPr="006B7FF7" w:rsidRDefault="00D9475A" w:rsidP="007D43AC">
            <w:pPr>
              <w:rPr>
                <w:b/>
              </w:rPr>
            </w:pPr>
          </w:p>
        </w:tc>
      </w:tr>
      <w:tr w:rsidR="00D9475A" w14:paraId="1BB4EF14" w14:textId="77777777" w:rsidTr="0004059F">
        <w:tblPrEx>
          <w:tblBorders>
            <w:insideH w:val="single" w:sz="12" w:space="0" w:color="FFFFFF" w:themeColor="background1"/>
            <w:insideV w:val="single" w:sz="12" w:space="0" w:color="FFFFFF" w:themeColor="background1"/>
          </w:tblBorders>
          <w:tblCellMar>
            <w:left w:w="108" w:type="dxa"/>
            <w:right w:w="108" w:type="dxa"/>
          </w:tblCellMar>
        </w:tblPrEx>
        <w:trPr>
          <w:gridAfter w:val="1"/>
          <w:wAfter w:w="16" w:type="dxa"/>
          <w:trHeight w:val="331"/>
        </w:trPr>
        <w:tc>
          <w:tcPr>
            <w:tcW w:w="2970" w:type="dxa"/>
            <w:shd w:val="clear" w:color="auto" w:fill="E5EAEE" w:themeFill="accent1" w:themeFillTint="33"/>
          </w:tcPr>
          <w:p w14:paraId="5BD686BD" w14:textId="77777777" w:rsidR="00D9475A" w:rsidRPr="006B7FF7" w:rsidRDefault="00D9475A" w:rsidP="007D43AC">
            <w:pPr>
              <w:rPr>
                <w:b/>
              </w:rPr>
            </w:pPr>
          </w:p>
        </w:tc>
        <w:tc>
          <w:tcPr>
            <w:tcW w:w="6480" w:type="dxa"/>
            <w:gridSpan w:val="2"/>
            <w:shd w:val="clear" w:color="auto" w:fill="E5EAEE" w:themeFill="accent1" w:themeFillTint="33"/>
          </w:tcPr>
          <w:p w14:paraId="4FFBF360" w14:textId="77777777" w:rsidR="00D9475A" w:rsidRPr="006B7FF7" w:rsidRDefault="00D9475A" w:rsidP="007D43AC">
            <w:pPr>
              <w:rPr>
                <w:b/>
              </w:rPr>
            </w:pPr>
          </w:p>
        </w:tc>
        <w:tc>
          <w:tcPr>
            <w:tcW w:w="2070" w:type="dxa"/>
            <w:shd w:val="clear" w:color="auto" w:fill="E5EAEE" w:themeFill="accent1" w:themeFillTint="33"/>
          </w:tcPr>
          <w:p w14:paraId="0FB4873D" w14:textId="77777777" w:rsidR="00D9475A" w:rsidRPr="006B7FF7" w:rsidRDefault="00D9475A" w:rsidP="007D43AC">
            <w:pPr>
              <w:rPr>
                <w:b/>
              </w:rPr>
            </w:pPr>
          </w:p>
        </w:tc>
      </w:tr>
    </w:tbl>
    <w:p w14:paraId="12D79A71" w14:textId="77777777" w:rsidR="0004059F" w:rsidRDefault="0004059F">
      <w:r>
        <w:rPr>
          <w:b/>
          <w:caps/>
        </w:rPr>
        <w:br w:type="page"/>
      </w:r>
    </w:p>
    <w:tbl>
      <w:tblPr>
        <w:tblW w:w="5007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Header layout table"/>
      </w:tblPr>
      <w:tblGrid>
        <w:gridCol w:w="11536"/>
      </w:tblGrid>
      <w:tr w:rsidR="00D9475A" w14:paraId="6A727FB4" w14:textId="77777777" w:rsidTr="007D43AC">
        <w:trPr>
          <w:trHeight w:val="720"/>
        </w:trPr>
        <w:tc>
          <w:tcPr>
            <w:tcW w:w="11536" w:type="dxa"/>
            <w:tcBorders>
              <w:bottom w:val="single" w:sz="18" w:space="0" w:color="FEDE00" w:themeColor="accent2"/>
            </w:tcBorders>
            <w:vAlign w:val="bottom"/>
          </w:tcPr>
          <w:p w14:paraId="0744836C" w14:textId="372EA0B2" w:rsidR="00D9475A" w:rsidRPr="00825C42" w:rsidRDefault="0004059F" w:rsidP="007D43AC">
            <w:pPr>
              <w:pStyle w:val="Heading1"/>
            </w:pPr>
            <w:r w:rsidRPr="0004059F">
              <w:rPr>
                <w:bCs/>
              </w:rPr>
              <w:lastRenderedPageBreak/>
              <w:t>Data Dictionary and Definitions</w:t>
            </w:r>
            <w:r w:rsidRPr="0004059F">
              <w:t>:</w:t>
            </w:r>
          </w:p>
        </w:tc>
      </w:tr>
      <w:tr w:rsidR="00D9475A" w14:paraId="405C9207" w14:textId="77777777" w:rsidTr="007D43AC">
        <w:trPr>
          <w:trHeight w:hRule="exact" w:val="216"/>
        </w:trPr>
        <w:tc>
          <w:tcPr>
            <w:tcW w:w="11536" w:type="dxa"/>
            <w:tcBorders>
              <w:top w:val="single" w:sz="18" w:space="0" w:color="FEDE00" w:themeColor="accent2"/>
            </w:tcBorders>
          </w:tcPr>
          <w:p w14:paraId="459A0271" w14:textId="77777777" w:rsidR="00D9475A" w:rsidRPr="00E219DC" w:rsidRDefault="00D9475A" w:rsidP="007D43AC"/>
        </w:tc>
      </w:tr>
    </w:tbl>
    <w:p w14:paraId="3A5ADC60" w14:textId="6FC8FE3B" w:rsidR="008E3A9C" w:rsidRDefault="0004059F" w:rsidP="0004059F">
      <w:r w:rsidRPr="0004059F">
        <w:t>Create a living document listing each field used in your dashboard with an explanation of what it represents. More instruction on data dictionary formats will be provided in class.</w:t>
      </w:r>
    </w:p>
    <w:tbl>
      <w:tblPr>
        <w:tblW w:w="5007" w:type="pct"/>
        <w:tblBorders>
          <w:insideH w:val="single" w:sz="12" w:space="0" w:color="FFFFFF" w:themeColor="background1"/>
          <w:insideV w:val="single" w:sz="12" w:space="0" w:color="FFFFFF" w:themeColor="background1"/>
        </w:tblBorders>
        <w:tblLook w:val="0600" w:firstRow="0" w:lastRow="0" w:firstColumn="0" w:lastColumn="0" w:noHBand="1" w:noVBand="1"/>
      </w:tblPr>
      <w:tblGrid>
        <w:gridCol w:w="5317"/>
        <w:gridCol w:w="6219"/>
      </w:tblGrid>
      <w:tr w:rsidR="0004059F" w:rsidRPr="001A58E9" w14:paraId="5DAECB52" w14:textId="77777777" w:rsidTr="000C014A">
        <w:trPr>
          <w:trHeight w:val="331"/>
        </w:trPr>
        <w:tc>
          <w:tcPr>
            <w:tcW w:w="5310" w:type="dxa"/>
            <w:shd w:val="clear" w:color="auto" w:fill="006666" w:themeFill="accent3"/>
          </w:tcPr>
          <w:p w14:paraId="0520B8B6" w14:textId="3BBF7161" w:rsidR="0004059F" w:rsidRPr="001A58E9" w:rsidRDefault="0004059F" w:rsidP="000C014A">
            <w:pPr>
              <w:pStyle w:val="Heading2"/>
            </w:pPr>
            <w:r>
              <w:t>Variable</w:t>
            </w:r>
          </w:p>
        </w:tc>
        <w:tc>
          <w:tcPr>
            <w:tcW w:w="6210" w:type="dxa"/>
            <w:shd w:val="clear" w:color="auto" w:fill="006666" w:themeFill="accent3"/>
          </w:tcPr>
          <w:p w14:paraId="535ACE72" w14:textId="5CE266CF" w:rsidR="0004059F" w:rsidRPr="001A58E9" w:rsidRDefault="0004059F" w:rsidP="000C014A">
            <w:pPr>
              <w:pStyle w:val="Heading2"/>
            </w:pPr>
            <w:r>
              <w:t>Definition</w:t>
            </w:r>
          </w:p>
        </w:tc>
      </w:tr>
      <w:tr w:rsidR="0004059F" w:rsidRPr="006B7FF7" w14:paraId="606A3E4B" w14:textId="77777777" w:rsidTr="000C014A">
        <w:trPr>
          <w:trHeight w:val="331"/>
        </w:trPr>
        <w:tc>
          <w:tcPr>
            <w:tcW w:w="5310" w:type="dxa"/>
            <w:shd w:val="clear" w:color="auto" w:fill="E5EAEE" w:themeFill="accent1" w:themeFillTint="33"/>
          </w:tcPr>
          <w:p w14:paraId="15BAF5D0" w14:textId="77777777" w:rsidR="0004059F" w:rsidRPr="006B7FF7" w:rsidRDefault="0004059F" w:rsidP="000C014A">
            <w:pPr>
              <w:rPr>
                <w:b/>
              </w:rPr>
            </w:pPr>
          </w:p>
        </w:tc>
        <w:tc>
          <w:tcPr>
            <w:tcW w:w="6210" w:type="dxa"/>
            <w:shd w:val="clear" w:color="auto" w:fill="E5EAEE" w:themeFill="accent1" w:themeFillTint="33"/>
          </w:tcPr>
          <w:p w14:paraId="4074EB0E" w14:textId="77777777" w:rsidR="0004059F" w:rsidRPr="006B7FF7" w:rsidRDefault="0004059F" w:rsidP="000C014A">
            <w:pPr>
              <w:rPr>
                <w:b/>
              </w:rPr>
            </w:pPr>
          </w:p>
        </w:tc>
      </w:tr>
      <w:tr w:rsidR="0004059F" w:rsidRPr="006B7FF7" w14:paraId="0A7EE81C" w14:textId="77777777" w:rsidTr="000C014A">
        <w:trPr>
          <w:trHeight w:val="331"/>
        </w:trPr>
        <w:tc>
          <w:tcPr>
            <w:tcW w:w="5310" w:type="dxa"/>
            <w:shd w:val="clear" w:color="auto" w:fill="E5EAEE" w:themeFill="accent1" w:themeFillTint="33"/>
          </w:tcPr>
          <w:p w14:paraId="66E4A4A7" w14:textId="77777777" w:rsidR="0004059F" w:rsidRPr="006B7FF7" w:rsidRDefault="0004059F" w:rsidP="000C014A">
            <w:pPr>
              <w:rPr>
                <w:b/>
              </w:rPr>
            </w:pPr>
          </w:p>
        </w:tc>
        <w:tc>
          <w:tcPr>
            <w:tcW w:w="6210" w:type="dxa"/>
            <w:shd w:val="clear" w:color="auto" w:fill="E5EAEE" w:themeFill="accent1" w:themeFillTint="33"/>
          </w:tcPr>
          <w:p w14:paraId="6C8D799A" w14:textId="77777777" w:rsidR="0004059F" w:rsidRPr="006B7FF7" w:rsidRDefault="0004059F" w:rsidP="000C014A">
            <w:pPr>
              <w:rPr>
                <w:b/>
              </w:rPr>
            </w:pPr>
          </w:p>
        </w:tc>
      </w:tr>
      <w:tr w:rsidR="0004059F" w:rsidRPr="006B7FF7" w14:paraId="4A36C3B4" w14:textId="77777777" w:rsidTr="000C014A">
        <w:trPr>
          <w:trHeight w:val="331"/>
        </w:trPr>
        <w:tc>
          <w:tcPr>
            <w:tcW w:w="5310" w:type="dxa"/>
            <w:shd w:val="clear" w:color="auto" w:fill="E5EAEE" w:themeFill="accent1" w:themeFillTint="33"/>
          </w:tcPr>
          <w:p w14:paraId="419B21A9" w14:textId="77777777" w:rsidR="0004059F" w:rsidRPr="006B7FF7" w:rsidRDefault="0004059F" w:rsidP="000C014A">
            <w:pPr>
              <w:rPr>
                <w:b/>
              </w:rPr>
            </w:pPr>
          </w:p>
        </w:tc>
        <w:tc>
          <w:tcPr>
            <w:tcW w:w="6210" w:type="dxa"/>
            <w:shd w:val="clear" w:color="auto" w:fill="E5EAEE" w:themeFill="accent1" w:themeFillTint="33"/>
          </w:tcPr>
          <w:p w14:paraId="77671FAA" w14:textId="77777777" w:rsidR="0004059F" w:rsidRPr="006B7FF7" w:rsidRDefault="0004059F" w:rsidP="000C014A">
            <w:pPr>
              <w:rPr>
                <w:b/>
              </w:rPr>
            </w:pPr>
          </w:p>
        </w:tc>
      </w:tr>
    </w:tbl>
    <w:p w14:paraId="3B81FF02" w14:textId="77777777" w:rsidR="0004059F" w:rsidRDefault="0004059F" w:rsidP="0004059F"/>
    <w:p w14:paraId="6B93CE1A" w14:textId="77777777" w:rsidR="0004059F" w:rsidRDefault="0004059F" w:rsidP="0004059F"/>
    <w:tbl>
      <w:tblPr>
        <w:tblW w:w="5007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Header layout table"/>
      </w:tblPr>
      <w:tblGrid>
        <w:gridCol w:w="11536"/>
      </w:tblGrid>
      <w:tr w:rsidR="0004059F" w14:paraId="0B0A17F5" w14:textId="77777777" w:rsidTr="000C014A">
        <w:trPr>
          <w:trHeight w:val="720"/>
        </w:trPr>
        <w:tc>
          <w:tcPr>
            <w:tcW w:w="11536" w:type="dxa"/>
            <w:tcBorders>
              <w:bottom w:val="single" w:sz="18" w:space="0" w:color="FEDE00" w:themeColor="accent2"/>
            </w:tcBorders>
            <w:vAlign w:val="bottom"/>
          </w:tcPr>
          <w:p w14:paraId="03F5E2CA" w14:textId="7DB8BC3E" w:rsidR="0004059F" w:rsidRPr="00825C42" w:rsidRDefault="0004059F" w:rsidP="000C014A">
            <w:pPr>
              <w:pStyle w:val="Heading1"/>
            </w:pPr>
            <w:r w:rsidRPr="0004059F">
              <w:rPr>
                <w:bCs/>
              </w:rPr>
              <w:t>Out of Scope: </w:t>
            </w:r>
          </w:p>
        </w:tc>
      </w:tr>
      <w:tr w:rsidR="0004059F" w14:paraId="1981E82D" w14:textId="77777777" w:rsidTr="000C014A">
        <w:trPr>
          <w:trHeight w:hRule="exact" w:val="216"/>
        </w:trPr>
        <w:tc>
          <w:tcPr>
            <w:tcW w:w="11536" w:type="dxa"/>
            <w:tcBorders>
              <w:top w:val="single" w:sz="18" w:space="0" w:color="FEDE00" w:themeColor="accent2"/>
            </w:tcBorders>
          </w:tcPr>
          <w:p w14:paraId="1D45CACD" w14:textId="77777777" w:rsidR="0004059F" w:rsidRPr="00E219DC" w:rsidRDefault="0004059F" w:rsidP="000C014A"/>
        </w:tc>
      </w:tr>
    </w:tbl>
    <w:p w14:paraId="36700ED5" w14:textId="4E1E4417" w:rsidR="0004059F" w:rsidRDefault="0004059F" w:rsidP="0004059F">
      <w:r w:rsidRPr="0004059F">
        <w:t>Clearly state what your project will not attempt to address. For example: profitability analysis, cost modeling, team-level performance, or predictive models beyond the 12-month forecast.</w:t>
      </w:r>
    </w:p>
    <w:sectPr w:rsidR="0004059F" w:rsidSect="00D73C14">
      <w:pgSz w:w="12240" w:h="15840" w:code="1"/>
      <w:pgMar w:top="360" w:right="360" w:bottom="0" w:left="36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9A549" w14:textId="77777777" w:rsidR="0093161A" w:rsidRDefault="0093161A" w:rsidP="00E02929">
      <w:pPr>
        <w:spacing w:after="0"/>
      </w:pPr>
      <w:r>
        <w:separator/>
      </w:r>
    </w:p>
    <w:p w14:paraId="0AB6C999" w14:textId="77777777" w:rsidR="0093161A" w:rsidRDefault="0093161A"/>
  </w:endnote>
  <w:endnote w:type="continuationSeparator" w:id="0">
    <w:p w14:paraId="15872B56" w14:textId="77777777" w:rsidR="0093161A" w:rsidRDefault="0093161A" w:rsidP="00E02929">
      <w:pPr>
        <w:spacing w:after="0"/>
      </w:pPr>
      <w:r>
        <w:continuationSeparator/>
      </w:r>
    </w:p>
    <w:p w14:paraId="7D964AEB" w14:textId="77777777" w:rsidR="0093161A" w:rsidRDefault="009316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altName w:val="HG創英角ｺﾞｼｯｸUB"/>
    <w:charset w:val="80"/>
    <w:family w:val="modern"/>
    <w:pitch w:val="fixed"/>
    <w:sig w:usb0="E00002FF" w:usb1="2AC7EDFE" w:usb2="00000012" w:usb3="00000000" w:csb0="00020001" w:csb1="00000000"/>
  </w:font>
  <w:font w:name="HGGothicE">
    <w:altName w:val="HGｺﾞｼｯｸE"/>
    <w:charset w:val="80"/>
    <w:family w:val="modern"/>
    <w:pitch w:val="fixed"/>
    <w:sig w:usb0="E00002FF" w:usb1="2AC7EDFE" w:usb2="00000012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9ADC7" w14:textId="77777777" w:rsidR="0093161A" w:rsidRDefault="0093161A" w:rsidP="00E02929">
      <w:pPr>
        <w:spacing w:after="0"/>
      </w:pPr>
      <w:r>
        <w:separator/>
      </w:r>
    </w:p>
    <w:p w14:paraId="672C7612" w14:textId="77777777" w:rsidR="0093161A" w:rsidRDefault="0093161A"/>
  </w:footnote>
  <w:footnote w:type="continuationSeparator" w:id="0">
    <w:p w14:paraId="1F280A8C" w14:textId="77777777" w:rsidR="0093161A" w:rsidRDefault="0093161A" w:rsidP="00E02929">
      <w:pPr>
        <w:spacing w:after="0"/>
      </w:pPr>
      <w:r>
        <w:continuationSeparator/>
      </w:r>
    </w:p>
    <w:p w14:paraId="5E296C82" w14:textId="77777777" w:rsidR="0093161A" w:rsidRDefault="0093161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459639290">
    <w:abstractNumId w:val="4"/>
  </w:num>
  <w:num w:numId="2" w16cid:durableId="1585721135">
    <w:abstractNumId w:val="3"/>
  </w:num>
  <w:num w:numId="3" w16cid:durableId="1576281999">
    <w:abstractNumId w:val="2"/>
  </w:num>
  <w:num w:numId="4" w16cid:durableId="1997684184">
    <w:abstractNumId w:val="1"/>
  </w:num>
  <w:num w:numId="5" w16cid:durableId="1290356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67E"/>
    <w:rsid w:val="00002E34"/>
    <w:rsid w:val="000260A9"/>
    <w:rsid w:val="0004059F"/>
    <w:rsid w:val="000B7024"/>
    <w:rsid w:val="000C215D"/>
    <w:rsid w:val="000C321B"/>
    <w:rsid w:val="0013652A"/>
    <w:rsid w:val="00145D68"/>
    <w:rsid w:val="00166CFC"/>
    <w:rsid w:val="001960E4"/>
    <w:rsid w:val="001A58E9"/>
    <w:rsid w:val="001B0C6F"/>
    <w:rsid w:val="001F31F6"/>
    <w:rsid w:val="0020390E"/>
    <w:rsid w:val="00240B38"/>
    <w:rsid w:val="00251688"/>
    <w:rsid w:val="002517EA"/>
    <w:rsid w:val="00274D9E"/>
    <w:rsid w:val="00290F0F"/>
    <w:rsid w:val="00292EF3"/>
    <w:rsid w:val="0029418F"/>
    <w:rsid w:val="003120E0"/>
    <w:rsid w:val="00321270"/>
    <w:rsid w:val="00321F35"/>
    <w:rsid w:val="0033460E"/>
    <w:rsid w:val="00356BB9"/>
    <w:rsid w:val="0038652D"/>
    <w:rsid w:val="00386800"/>
    <w:rsid w:val="00392E08"/>
    <w:rsid w:val="00393D6F"/>
    <w:rsid w:val="003C1FC0"/>
    <w:rsid w:val="003C3319"/>
    <w:rsid w:val="003C46A7"/>
    <w:rsid w:val="003C78CB"/>
    <w:rsid w:val="003D6565"/>
    <w:rsid w:val="004257E0"/>
    <w:rsid w:val="0044378E"/>
    <w:rsid w:val="004502DA"/>
    <w:rsid w:val="004537C5"/>
    <w:rsid w:val="00465B79"/>
    <w:rsid w:val="00495301"/>
    <w:rsid w:val="004A234F"/>
    <w:rsid w:val="00504074"/>
    <w:rsid w:val="005235FF"/>
    <w:rsid w:val="0054641A"/>
    <w:rsid w:val="00554FFA"/>
    <w:rsid w:val="005848AD"/>
    <w:rsid w:val="00587DBA"/>
    <w:rsid w:val="005974C3"/>
    <w:rsid w:val="005A2C96"/>
    <w:rsid w:val="005A49E4"/>
    <w:rsid w:val="005C4039"/>
    <w:rsid w:val="005F4C34"/>
    <w:rsid w:val="005F61B2"/>
    <w:rsid w:val="00607D89"/>
    <w:rsid w:val="00610040"/>
    <w:rsid w:val="00631F6B"/>
    <w:rsid w:val="00642E79"/>
    <w:rsid w:val="00667735"/>
    <w:rsid w:val="006B7FF7"/>
    <w:rsid w:val="006C3708"/>
    <w:rsid w:val="006D7E96"/>
    <w:rsid w:val="006E1492"/>
    <w:rsid w:val="00717354"/>
    <w:rsid w:val="00723158"/>
    <w:rsid w:val="007455C5"/>
    <w:rsid w:val="007675C4"/>
    <w:rsid w:val="00781081"/>
    <w:rsid w:val="00785B50"/>
    <w:rsid w:val="00791ED5"/>
    <w:rsid w:val="00794F82"/>
    <w:rsid w:val="007A565D"/>
    <w:rsid w:val="007B57C2"/>
    <w:rsid w:val="007D367E"/>
    <w:rsid w:val="008105F2"/>
    <w:rsid w:val="00813E52"/>
    <w:rsid w:val="0081578A"/>
    <w:rsid w:val="00825C42"/>
    <w:rsid w:val="008411EF"/>
    <w:rsid w:val="00872777"/>
    <w:rsid w:val="008A2200"/>
    <w:rsid w:val="008E3A9C"/>
    <w:rsid w:val="008E448C"/>
    <w:rsid w:val="00913758"/>
    <w:rsid w:val="00923E5C"/>
    <w:rsid w:val="0093161A"/>
    <w:rsid w:val="0093672F"/>
    <w:rsid w:val="00974E1C"/>
    <w:rsid w:val="00984756"/>
    <w:rsid w:val="009C3F23"/>
    <w:rsid w:val="00A01BF8"/>
    <w:rsid w:val="00A14DE6"/>
    <w:rsid w:val="00A1749D"/>
    <w:rsid w:val="00A22F77"/>
    <w:rsid w:val="00A269E5"/>
    <w:rsid w:val="00A36711"/>
    <w:rsid w:val="00A45804"/>
    <w:rsid w:val="00A60984"/>
    <w:rsid w:val="00A653DA"/>
    <w:rsid w:val="00A87814"/>
    <w:rsid w:val="00AA224B"/>
    <w:rsid w:val="00AB2FD7"/>
    <w:rsid w:val="00AB739B"/>
    <w:rsid w:val="00AC4883"/>
    <w:rsid w:val="00AF1675"/>
    <w:rsid w:val="00B41BE0"/>
    <w:rsid w:val="00B42B3B"/>
    <w:rsid w:val="00B83AB0"/>
    <w:rsid w:val="00B90FED"/>
    <w:rsid w:val="00BA0F5B"/>
    <w:rsid w:val="00BB4CB0"/>
    <w:rsid w:val="00BE05B1"/>
    <w:rsid w:val="00BE36A4"/>
    <w:rsid w:val="00C12475"/>
    <w:rsid w:val="00C16EE0"/>
    <w:rsid w:val="00C551F8"/>
    <w:rsid w:val="00C73764"/>
    <w:rsid w:val="00CA3293"/>
    <w:rsid w:val="00CA4D00"/>
    <w:rsid w:val="00CA5660"/>
    <w:rsid w:val="00CB4B76"/>
    <w:rsid w:val="00CC0778"/>
    <w:rsid w:val="00D05E23"/>
    <w:rsid w:val="00D11BC5"/>
    <w:rsid w:val="00D73C14"/>
    <w:rsid w:val="00D9475A"/>
    <w:rsid w:val="00D9659E"/>
    <w:rsid w:val="00DA3872"/>
    <w:rsid w:val="00DB6653"/>
    <w:rsid w:val="00DC0B39"/>
    <w:rsid w:val="00DE1834"/>
    <w:rsid w:val="00DE4102"/>
    <w:rsid w:val="00DF3922"/>
    <w:rsid w:val="00DF625C"/>
    <w:rsid w:val="00E02929"/>
    <w:rsid w:val="00E06FC8"/>
    <w:rsid w:val="00E16F2B"/>
    <w:rsid w:val="00E219DC"/>
    <w:rsid w:val="00E30731"/>
    <w:rsid w:val="00E443B7"/>
    <w:rsid w:val="00E62C63"/>
    <w:rsid w:val="00E64456"/>
    <w:rsid w:val="00E7072B"/>
    <w:rsid w:val="00E75CF8"/>
    <w:rsid w:val="00EA7D5B"/>
    <w:rsid w:val="00EC0CF1"/>
    <w:rsid w:val="00EC1F4E"/>
    <w:rsid w:val="00ED333F"/>
    <w:rsid w:val="00F06320"/>
    <w:rsid w:val="00F0767F"/>
    <w:rsid w:val="00F30471"/>
    <w:rsid w:val="00F75F5C"/>
    <w:rsid w:val="00FD3E75"/>
    <w:rsid w:val="00FE08F3"/>
    <w:rsid w:val="00FF0D00"/>
    <w:rsid w:val="00FF7EBE"/>
    <w:rsid w:val="0FAB5808"/>
    <w:rsid w:val="1E135F58"/>
    <w:rsid w:val="67345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BBAA93"/>
  <w15:chartTrackingRefBased/>
  <w15:docId w15:val="{A9EA2EA0-D83E-4CAE-8ECC-FCEB77E59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251688"/>
    <w:rPr>
      <w:color w:val="auto"/>
      <w:kern w:val="20"/>
    </w:rPr>
  </w:style>
  <w:style w:type="paragraph" w:styleId="Heading1">
    <w:name w:val="heading 1"/>
    <w:basedOn w:val="Normal"/>
    <w:link w:val="Heading1Char"/>
    <w:uiPriority w:val="2"/>
    <w:qFormat/>
    <w:rsid w:val="001960E4"/>
    <w:pPr>
      <w:spacing w:before="0" w:after="60"/>
      <w:contextualSpacing/>
      <w:outlineLvl w:val="0"/>
    </w:pPr>
    <w:rPr>
      <w:rFonts w:asciiTheme="majorHAnsi" w:eastAsiaTheme="majorEastAsia" w:hAnsiTheme="majorHAnsi" w:cstheme="majorBidi"/>
      <w:b/>
      <w:caps/>
      <w:color w:val="006666" w:themeColor="accent3"/>
      <w:sz w:val="24"/>
      <w:szCs w:val="32"/>
    </w:rPr>
  </w:style>
  <w:style w:type="paragraph" w:styleId="Heading2">
    <w:name w:val="heading 2"/>
    <w:basedOn w:val="Normal"/>
    <w:link w:val="Heading2Char"/>
    <w:uiPriority w:val="3"/>
    <w:unhideWhenUsed/>
    <w:qFormat/>
    <w:rsid w:val="00D9475A"/>
    <w:pPr>
      <w:keepNext/>
      <w:keepLines/>
      <w:spacing w:after="0"/>
      <w:outlineLvl w:val="1"/>
    </w:pPr>
    <w:rPr>
      <w:rFonts w:asciiTheme="majorHAnsi" w:eastAsiaTheme="majorEastAsia" w:hAnsiTheme="majorHAnsi" w:cstheme="majorBidi"/>
      <w:caps/>
      <w:color w:val="FFFFFF" w:themeColor="background1"/>
      <w:szCs w:val="26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12475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i/>
      <w:color w:val="654C16" w:themeColor="accent5" w:themeShade="80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C12475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olor w:val="4F4A36" w:themeColor="accent6" w:themeShade="80"/>
      <w:sz w:val="22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C12475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726FCE" w:themeColor="text2" w:themeTint="80"/>
      <w:sz w:val="22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C12475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577188" w:themeColor="accent1" w:themeShade="BF"/>
      <w:sz w:val="22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C12475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C12475"/>
    <w:pPr>
      <w:keepNext/>
      <w:keepLines/>
      <w:spacing w:after="0"/>
      <w:outlineLvl w:val="7"/>
    </w:pPr>
    <w:rPr>
      <w:rFonts w:asciiTheme="majorHAnsi" w:eastAsiaTheme="majorEastAsia" w:hAnsiTheme="majorHAnsi" w:cstheme="majorBidi"/>
      <w:b/>
      <w:i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C12475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0D0D0D" w:themeColor="text1" w:themeTint="F2"/>
      <w:sz w:val="22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B90FED"/>
    <w:pPr>
      <w:spacing w:before="400" w:after="160"/>
      <w:contextualSpacing/>
      <w:jc w:val="center"/>
    </w:pPr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B90FED"/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8E3A9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Header">
    <w:name w:val="header"/>
    <w:basedOn w:val="Normal"/>
    <w:link w:val="HeaderChar"/>
    <w:uiPriority w:val="99"/>
    <w:rsid w:val="00145D68"/>
  </w:style>
  <w:style w:type="character" w:customStyle="1" w:styleId="HeaderChar">
    <w:name w:val="Header Char"/>
    <w:basedOn w:val="DefaultParagraphFont"/>
    <w:link w:val="Header"/>
    <w:uiPriority w:val="99"/>
    <w:rsid w:val="00145D68"/>
    <w:rPr>
      <w:kern w:val="20"/>
    </w:rPr>
  </w:style>
  <w:style w:type="paragraph" w:styleId="Footer">
    <w:name w:val="footer"/>
    <w:basedOn w:val="Normal"/>
    <w:link w:val="FooterChar"/>
    <w:uiPriority w:val="6"/>
    <w:unhideWhenUsed/>
    <w:rsid w:val="008E3A9C"/>
    <w:pPr>
      <w:pBdr>
        <w:top w:val="single" w:sz="4" w:space="6" w:color="B1C0CD" w:themeColor="accent1" w:themeTint="99"/>
      </w:pBdr>
      <w:spacing w:after="0"/>
    </w:pPr>
  </w:style>
  <w:style w:type="character" w:customStyle="1" w:styleId="FooterChar">
    <w:name w:val="Footer Char"/>
    <w:basedOn w:val="DefaultParagraphFont"/>
    <w:link w:val="Footer"/>
    <w:uiPriority w:val="6"/>
    <w:rsid w:val="008E3A9C"/>
    <w:rPr>
      <w:kern w:val="20"/>
    </w:rPr>
  </w:style>
  <w:style w:type="table" w:styleId="TableGrid">
    <w:name w:val="Table Grid"/>
    <w:basedOn w:val="TableNormal"/>
    <w:uiPriority w:val="39"/>
    <w:rsid w:val="00E029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2"/>
    <w:rsid w:val="001960E4"/>
    <w:rPr>
      <w:rFonts w:asciiTheme="majorHAnsi" w:eastAsiaTheme="majorEastAsia" w:hAnsiTheme="majorHAnsi" w:cstheme="majorBidi"/>
      <w:b/>
      <w:caps/>
      <w:color w:val="006666" w:themeColor="accent3"/>
      <w:kern w:val="20"/>
      <w:sz w:val="24"/>
      <w:szCs w:val="32"/>
    </w:rPr>
  </w:style>
  <w:style w:type="table" w:customStyle="1" w:styleId="StatusReportTable">
    <w:name w:val="Status Report Table"/>
    <w:basedOn w:val="TableNormal"/>
    <w:uiPriority w:val="99"/>
    <w:rsid w:val="004257E0"/>
    <w:rPr>
      <w:color w:val="FFFFFF" w:themeColor="background1"/>
    </w:rPr>
    <w:tblPr>
      <w:tblBorders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E5EAEE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 w:themeColor="background1"/>
          <w:insideV w:val="single" w:sz="12" w:space="0" w:color="FFFFFF" w:themeColor="background1"/>
          <w:tl2br w:val="nil"/>
          <w:tr2bl w:val="nil"/>
        </w:tcBorders>
        <w:shd w:val="clear" w:color="auto" w:fill="006666" w:themeFill="accent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4"/>
    <w:qFormat/>
    <w:rsid w:val="00B90FED"/>
    <w:rPr>
      <w:rFonts w:asciiTheme="majorHAnsi" w:hAnsiTheme="majorHAnsi"/>
      <w:b/>
      <w:bCs/>
      <w:color w:val="FEDE00" w:themeColor="accent2"/>
      <w:sz w:val="24"/>
    </w:rPr>
  </w:style>
  <w:style w:type="character" w:customStyle="1" w:styleId="Heading2Char">
    <w:name w:val="Heading 2 Char"/>
    <w:basedOn w:val="DefaultParagraphFont"/>
    <w:link w:val="Heading2"/>
    <w:uiPriority w:val="3"/>
    <w:rsid w:val="00D9475A"/>
    <w:rPr>
      <w:rFonts w:asciiTheme="majorHAnsi" w:eastAsiaTheme="majorEastAsia" w:hAnsiTheme="majorHAnsi" w:cstheme="majorBidi"/>
      <w:caps/>
      <w:color w:val="FFFFFF" w:themeColor="background1"/>
      <w:kern w:val="20"/>
      <w:szCs w:val="26"/>
    </w:rPr>
  </w:style>
  <w:style w:type="paragraph" w:customStyle="1" w:styleId="Graphic">
    <w:name w:val="Graphic"/>
    <w:basedOn w:val="Normal"/>
    <w:uiPriority w:val="5"/>
    <w:qFormat/>
    <w:rsid w:val="00BB4CB0"/>
    <w:pPr>
      <w:spacing w:after="0"/>
      <w:ind w:right="14"/>
      <w:jc w:val="right"/>
    </w:pPr>
    <w:rPr>
      <w:noProof/>
    </w:rPr>
  </w:style>
  <w:style w:type="character" w:styleId="PlaceholderText">
    <w:name w:val="Placeholder Text"/>
    <w:basedOn w:val="DefaultParagraphFont"/>
    <w:uiPriority w:val="99"/>
    <w:semiHidden/>
    <w:rsid w:val="003C1FC0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3764"/>
    <w:pPr>
      <w:pBdr>
        <w:top w:val="single" w:sz="4" w:space="1" w:color="7E97AD" w:themeColor="accent1"/>
        <w:left w:val="single" w:sz="4" w:space="4" w:color="7E97AD" w:themeColor="accent1"/>
        <w:bottom w:val="single" w:sz="4" w:space="1" w:color="7E97AD" w:themeColor="accent1"/>
        <w:right w:val="single" w:sz="4" w:space="4" w:color="7E97AD" w:themeColor="accent1"/>
      </w:pBdr>
    </w:pPr>
  </w:style>
  <w:style w:type="character" w:customStyle="1" w:styleId="Heading3Char">
    <w:name w:val="Heading 3 Char"/>
    <w:basedOn w:val="DefaultParagraphFont"/>
    <w:link w:val="Heading3"/>
    <w:uiPriority w:val="3"/>
    <w:rsid w:val="00C12475"/>
    <w:rPr>
      <w:rFonts w:asciiTheme="majorHAnsi" w:eastAsiaTheme="majorEastAsia" w:hAnsiTheme="majorHAnsi" w:cstheme="majorBidi"/>
      <w:b/>
      <w:i/>
      <w:color w:val="654C16" w:themeColor="accent5" w:themeShade="80"/>
      <w:kern w:val="20"/>
      <w:sz w:val="22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C12475"/>
    <w:rPr>
      <w:rFonts w:asciiTheme="majorHAnsi" w:eastAsiaTheme="majorEastAsia" w:hAnsiTheme="majorHAnsi" w:cstheme="majorBidi"/>
      <w:b/>
      <w:i/>
      <w:iCs/>
      <w:color w:val="4F4A36" w:themeColor="accent6" w:themeShade="80"/>
      <w:kern w:val="20"/>
      <w:sz w:val="22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C12475"/>
    <w:rPr>
      <w:rFonts w:asciiTheme="majorHAnsi" w:eastAsiaTheme="majorEastAsia" w:hAnsiTheme="majorHAnsi" w:cstheme="majorBidi"/>
      <w:b/>
      <w:color w:val="726FCE" w:themeColor="text2" w:themeTint="80"/>
      <w:kern w:val="20"/>
      <w:sz w:val="22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C12475"/>
    <w:rPr>
      <w:rFonts w:asciiTheme="majorHAnsi" w:eastAsiaTheme="majorEastAsia" w:hAnsiTheme="majorHAnsi" w:cstheme="majorBidi"/>
      <w:color w:val="577188" w:themeColor="accent1" w:themeShade="BF"/>
      <w:kern w:val="20"/>
      <w:sz w:val="22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C12475"/>
    <w:rPr>
      <w:rFonts w:asciiTheme="majorHAnsi" w:eastAsiaTheme="majorEastAsia" w:hAnsiTheme="majorHAnsi" w:cstheme="majorBidi"/>
      <w:iCs/>
      <w:color w:val="404040" w:themeColor="text1" w:themeTint="BF"/>
      <w:kern w:val="20"/>
      <w:sz w:val="22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C12475"/>
    <w:rPr>
      <w:rFonts w:asciiTheme="majorHAnsi" w:eastAsiaTheme="majorEastAsia" w:hAnsiTheme="majorHAnsi" w:cstheme="majorBidi"/>
      <w:b/>
      <w:i/>
      <w:color w:val="272727" w:themeColor="text1" w:themeTint="D8"/>
      <w:kern w:val="20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C12475"/>
    <w:rPr>
      <w:rFonts w:asciiTheme="majorHAnsi" w:eastAsiaTheme="majorEastAsia" w:hAnsiTheme="majorHAnsi" w:cstheme="majorBidi"/>
      <w:i/>
      <w:iCs/>
      <w:color w:val="0D0D0D" w:themeColor="text1" w:themeTint="F2"/>
      <w:kern w:val="20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E3A9C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E3A9C"/>
    <w:rPr>
      <w:i/>
      <w:iCs/>
      <w:color w:val="7E97AD" w:themeColor="accent1"/>
      <w:kern w:val="20"/>
    </w:rPr>
  </w:style>
  <w:style w:type="character" w:styleId="BookTitle">
    <w:name w:val="Book Title"/>
    <w:basedOn w:val="DefaultParagraphFont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  <w:style w:type="table" w:styleId="PlainTable3">
    <w:name w:val="Plain Table 3"/>
    <w:basedOn w:val="TableNormal"/>
    <w:uiPriority w:val="43"/>
    <w:rsid w:val="00A1749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3">
    <w:name w:val="Grid Table 1 Light Accent 3"/>
    <w:basedOn w:val="TableNormal"/>
    <w:uiPriority w:val="46"/>
    <w:rsid w:val="006B7FF7"/>
    <w:pPr>
      <w:spacing w:after="0"/>
    </w:pPr>
    <w:tblPr>
      <w:tblStyleRowBandSize w:val="1"/>
      <w:tblStyleColBandSize w:val="1"/>
      <w:tblBorders>
        <w:top w:val="single" w:sz="4" w:space="0" w:color="5BFFFF" w:themeColor="accent3" w:themeTint="66"/>
        <w:left w:val="single" w:sz="4" w:space="0" w:color="5BFFFF" w:themeColor="accent3" w:themeTint="66"/>
        <w:bottom w:val="single" w:sz="4" w:space="0" w:color="5BFFFF" w:themeColor="accent3" w:themeTint="66"/>
        <w:right w:val="single" w:sz="4" w:space="0" w:color="5BFFFF" w:themeColor="accent3" w:themeTint="66"/>
        <w:insideH w:val="single" w:sz="4" w:space="0" w:color="5BFFFF" w:themeColor="accent3" w:themeTint="66"/>
        <w:insideV w:val="single" w:sz="4" w:space="0" w:color="5BF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ContactInfo">
    <w:name w:val="Contact Info"/>
    <w:basedOn w:val="Normal"/>
    <w:uiPriority w:val="1"/>
    <w:qFormat/>
    <w:rsid w:val="00356BB9"/>
    <w:pPr>
      <w:spacing w:after="0"/>
    </w:pPr>
    <w:rPr>
      <w:b/>
      <w:color w:val="FEDE00" w:themeColor="accent2"/>
      <w:sz w:val="24"/>
    </w:rPr>
  </w:style>
  <w:style w:type="paragraph" w:styleId="NoSpacing">
    <w:name w:val="No Spacing"/>
    <w:uiPriority w:val="1"/>
    <w:qFormat/>
    <w:rsid w:val="00984756"/>
    <w:pPr>
      <w:spacing w:before="0" w:after="0"/>
    </w:pPr>
    <w:rPr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07/relationships/hdphoto" Target="media/hdphoto1.wdp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itt\AppData\Roaming\Microsoft\Templates\Project%20status%20report%20(Timeless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9CE00186BBF4B939BD9EE414FD1CB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F4A6C0-18E7-4201-A302-4A224A6E5082}"/>
      </w:docPartPr>
      <w:docPartBody>
        <w:p w:rsidR="00000000" w:rsidRDefault="00000000">
          <w:pPr>
            <w:pStyle w:val="09CE00186BBF4B939BD9EE414FD1CB5E"/>
          </w:pPr>
          <w:r w:rsidRPr="00825C42">
            <w:t>Project Summary</w:t>
          </w:r>
        </w:p>
      </w:docPartBody>
    </w:docPart>
    <w:docPart>
      <w:docPartPr>
        <w:name w:val="29271ED8B60C4F888B311D2E93485A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A15192-79EC-4E31-9B30-492ED1B55605}"/>
      </w:docPartPr>
      <w:docPartBody>
        <w:p w:rsidR="00000000" w:rsidRDefault="00000000">
          <w:pPr>
            <w:pStyle w:val="29271ED8B60C4F888B311D2E93485A85"/>
          </w:pPr>
          <w:r w:rsidRPr="001A58E9">
            <w:t>Report Date</w:t>
          </w:r>
        </w:p>
      </w:docPartBody>
    </w:docPart>
    <w:docPart>
      <w:docPartPr>
        <w:name w:val="C83F6719E02841058F64FC46B19A03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B0CB37-9F66-4E09-BE1E-00A9D4348E09}"/>
      </w:docPartPr>
      <w:docPartBody>
        <w:p w:rsidR="00000000" w:rsidRDefault="00000000">
          <w:pPr>
            <w:pStyle w:val="C83F6719E02841058F64FC46B19A0308"/>
          </w:pPr>
          <w:r w:rsidRPr="001A58E9">
            <w:t>Project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altName w:val="HG創英角ｺﾞｼｯｸUB"/>
    <w:charset w:val="80"/>
    <w:family w:val="modern"/>
    <w:pitch w:val="fixed"/>
    <w:sig w:usb0="E00002FF" w:usb1="2AC7EDFE" w:usb2="00000012" w:usb3="00000000" w:csb0="00020001" w:csb1="00000000"/>
  </w:font>
  <w:font w:name="HGGothicE">
    <w:altName w:val="HGｺﾞｼｯｸE"/>
    <w:charset w:val="80"/>
    <w:family w:val="modern"/>
    <w:pitch w:val="fixed"/>
    <w:sig w:usb0="E00002FF" w:usb1="2AC7EDFE" w:usb2="00000012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A4C"/>
    <w:rsid w:val="00461A4C"/>
    <w:rsid w:val="00597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46848923EE5401CB9C18880FF58BC7B">
    <w:name w:val="146848923EE5401CB9C18880FF58BC7B"/>
  </w:style>
  <w:style w:type="paragraph" w:customStyle="1" w:styleId="30143EA5E9D44279A7F24495191548D5">
    <w:name w:val="30143EA5E9D44279A7F24495191548D5"/>
  </w:style>
  <w:style w:type="paragraph" w:customStyle="1" w:styleId="97307B4D942A457A95324832ADE7051A">
    <w:name w:val="97307B4D942A457A95324832ADE7051A"/>
  </w:style>
  <w:style w:type="paragraph" w:customStyle="1" w:styleId="CDAD095CD20B4F9CB0F5B6615B86EE05">
    <w:name w:val="CDAD095CD20B4F9CB0F5B6615B86EE05"/>
  </w:style>
  <w:style w:type="paragraph" w:customStyle="1" w:styleId="8ABEC67448764642BC27E9F1F51FC4DF">
    <w:name w:val="8ABEC67448764642BC27E9F1F51FC4DF"/>
  </w:style>
  <w:style w:type="paragraph" w:customStyle="1" w:styleId="09CE00186BBF4B939BD9EE414FD1CB5E">
    <w:name w:val="09CE00186BBF4B939BD9EE414FD1CB5E"/>
  </w:style>
  <w:style w:type="paragraph" w:customStyle="1" w:styleId="29271ED8B60C4F888B311D2E93485A85">
    <w:name w:val="29271ED8B60C4F888B311D2E93485A85"/>
  </w:style>
  <w:style w:type="paragraph" w:customStyle="1" w:styleId="C83F6719E02841058F64FC46B19A0308">
    <w:name w:val="C83F6719E02841058F64FC46B19A0308"/>
  </w:style>
  <w:style w:type="paragraph" w:customStyle="1" w:styleId="CE1238236941418FA22C20F09F93459A">
    <w:name w:val="CE1238236941418FA22C20F09F93459A"/>
  </w:style>
  <w:style w:type="paragraph" w:customStyle="1" w:styleId="A27B5092BE3246F981810370972C3272">
    <w:name w:val="A27B5092BE3246F981810370972C3272"/>
  </w:style>
  <w:style w:type="paragraph" w:customStyle="1" w:styleId="3020117639364D3EBB275920722B2B08">
    <w:name w:val="3020117639364D3EBB275920722B2B08"/>
  </w:style>
  <w:style w:type="paragraph" w:customStyle="1" w:styleId="57635C25314F49D8AF69CA406AEF6940">
    <w:name w:val="57635C25314F49D8AF69CA406AEF6940"/>
  </w:style>
  <w:style w:type="paragraph" w:customStyle="1" w:styleId="478EE174FE2B46259AFD32563CCE41AE">
    <w:name w:val="478EE174FE2B46259AFD32563CCE41AE"/>
  </w:style>
  <w:style w:type="paragraph" w:customStyle="1" w:styleId="CA330173737D4189AC33654314046456">
    <w:name w:val="CA330173737D4189AC33654314046456"/>
  </w:style>
  <w:style w:type="paragraph" w:customStyle="1" w:styleId="DC8AF5D082F4482687C65E94D4461AB7">
    <w:name w:val="DC8AF5D082F4482687C65E94D4461AB7"/>
  </w:style>
  <w:style w:type="paragraph" w:customStyle="1" w:styleId="9E1CECD16DCE451E8455DDB23ECA2897">
    <w:name w:val="9E1CECD16DCE451E8455DDB23ECA2897"/>
  </w:style>
  <w:style w:type="paragraph" w:customStyle="1" w:styleId="ED32BA0A99484762B6EB6B050B241AE0">
    <w:name w:val="ED32BA0A99484762B6EB6B050B241AE0"/>
  </w:style>
  <w:style w:type="paragraph" w:customStyle="1" w:styleId="175E72FE39DC42FC970956889FE44768">
    <w:name w:val="175E72FE39DC42FC970956889FE44768"/>
  </w:style>
  <w:style w:type="paragraph" w:customStyle="1" w:styleId="54A62C1638A84786A9F39AC14D107AD5">
    <w:name w:val="54A62C1638A84786A9F39AC14D107AD5"/>
  </w:style>
  <w:style w:type="paragraph" w:customStyle="1" w:styleId="2BBDFA4893674091AA6366A03A3DCFFA">
    <w:name w:val="2BBDFA4893674091AA6366A03A3DCFFA"/>
  </w:style>
  <w:style w:type="paragraph" w:customStyle="1" w:styleId="15DB95C4DA5C4E9084341103D3A02BE1">
    <w:name w:val="15DB95C4DA5C4E9084341103D3A02BE1"/>
  </w:style>
  <w:style w:type="paragraph" w:customStyle="1" w:styleId="3D287BB869E643719384B9BC00A21B72">
    <w:name w:val="3D287BB869E643719384B9BC00A21B72"/>
  </w:style>
  <w:style w:type="paragraph" w:customStyle="1" w:styleId="B85F6D3F4A58447BBD23BA233AF9C85E">
    <w:name w:val="B85F6D3F4A58447BBD23BA233AF9C85E"/>
  </w:style>
  <w:style w:type="paragraph" w:customStyle="1" w:styleId="07FAB12BE8BB46028F4B2728BC29F003">
    <w:name w:val="07FAB12BE8BB46028F4B2728BC29F003"/>
  </w:style>
  <w:style w:type="paragraph" w:customStyle="1" w:styleId="8AC8DEAB8E254F48A3D5B7E4D91CC8AF">
    <w:name w:val="8AC8DEAB8E254F48A3D5B7E4D91CC8AF"/>
  </w:style>
  <w:style w:type="paragraph" w:customStyle="1" w:styleId="87FC211AAE3F40A781C58A9F714C64BE">
    <w:name w:val="87FC211AAE3F40A781C58A9F714C64BE"/>
  </w:style>
  <w:style w:type="paragraph" w:customStyle="1" w:styleId="6FED87CD9F434CF58B31B29C80191525">
    <w:name w:val="6FED87CD9F434CF58B31B29C80191525"/>
  </w:style>
  <w:style w:type="paragraph" w:customStyle="1" w:styleId="0D8FB3E48D304D1684FB02239ACF3703">
    <w:name w:val="0D8FB3E48D304D1684FB02239ACF3703"/>
  </w:style>
  <w:style w:type="paragraph" w:customStyle="1" w:styleId="7560C65BED284D9EB8EAE995E3293656">
    <w:name w:val="7560C65BED284D9EB8EAE995E3293656"/>
  </w:style>
  <w:style w:type="paragraph" w:customStyle="1" w:styleId="1B31A696B85F440E93FCDFE7FB3852D7">
    <w:name w:val="1B31A696B85F440E93FCDFE7FB3852D7"/>
  </w:style>
  <w:style w:type="paragraph" w:customStyle="1" w:styleId="BE25635E742E450BA3C766E2944E3FCF">
    <w:name w:val="BE25635E742E450BA3C766E2944E3FCF"/>
  </w:style>
  <w:style w:type="paragraph" w:customStyle="1" w:styleId="56E83504332540AAB28C0E78CD77DBAC">
    <w:name w:val="56E83504332540AAB28C0E78CD77DBA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31">
      <a:dk1>
        <a:srgbClr val="000000"/>
      </a:dk1>
      <a:lt1>
        <a:srgbClr val="FFFFFF"/>
      </a:lt1>
      <a:dk2>
        <a:srgbClr val="22205F"/>
      </a:dk2>
      <a:lt2>
        <a:srgbClr val="DC9E1F"/>
      </a:lt2>
      <a:accent1>
        <a:srgbClr val="7E97AD"/>
      </a:accent1>
      <a:accent2>
        <a:srgbClr val="FEDE00"/>
      </a:accent2>
      <a:accent3>
        <a:srgbClr val="006666"/>
      </a:accent3>
      <a:accent4>
        <a:srgbClr val="00679A"/>
      </a:accent4>
      <a:accent5>
        <a:srgbClr val="CA992C"/>
      </a:accent5>
      <a:accent6>
        <a:srgbClr val="9D936F"/>
      </a:accent6>
      <a:hlink>
        <a:srgbClr val="646464"/>
      </a:hlink>
      <a:folHlink>
        <a:srgbClr val="96969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B2831C-5DDE-43B8-BFCD-34C82101255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AD1DC73-9157-4938-A8FB-415A96B656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93CCF3-DFC3-4121-B4AF-E73A174F4F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Project status report (Timeless design).dotx</Template>
  <TotalTime>80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Brittney Sauve</dc:creator>
  <cp:keywords/>
  <dc:description/>
  <cp:lastModifiedBy>Brittney Sauve</cp:lastModifiedBy>
  <cp:revision>5</cp:revision>
  <dcterms:created xsi:type="dcterms:W3CDTF">2026-01-15T19:47:00Z</dcterms:created>
  <dcterms:modified xsi:type="dcterms:W3CDTF">2026-01-15T21:07:00Z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